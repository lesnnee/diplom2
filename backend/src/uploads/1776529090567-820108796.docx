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ff9"/>
        <w:tblW w:w="97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88"/>
        <w:gridCol w:w="222"/>
        <w:gridCol w:w="222"/>
      </w:tblGrid>
      <w:tr w:rsidR="00722453" w14:paraId="37A7ADA7" w14:textId="77777777" w:rsidTr="00651268">
        <w:trPr>
          <w:trHeight w:val="225"/>
        </w:trPr>
        <w:tc>
          <w:tcPr>
            <w:tcW w:w="9288" w:type="dxa"/>
          </w:tcPr>
          <w:tbl>
            <w:tblPr>
              <w:tblStyle w:val="aff9"/>
              <w:tblW w:w="90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53"/>
              <w:gridCol w:w="567"/>
              <w:gridCol w:w="4252"/>
            </w:tblGrid>
            <w:tr w:rsidR="005A4EE0" w14:paraId="35DDBE3C" w14:textId="77777777" w:rsidTr="00CA43C2">
              <w:trPr>
                <w:trHeight w:val="225"/>
              </w:trPr>
              <w:tc>
                <w:tcPr>
                  <w:tcW w:w="4253" w:type="dxa"/>
                </w:tcPr>
                <w:p w14:paraId="4998B115" w14:textId="77777777" w:rsidR="005A4EE0" w:rsidRDefault="005A4EE0" w:rsidP="00CA43C2">
                  <w:pPr>
                    <w:pStyle w:val="afff0"/>
                    <w:jc w:val="center"/>
                  </w:pPr>
                  <w:r>
                    <w:t>«СОГЛАСОВАНО»</w:t>
                  </w:r>
                </w:p>
              </w:tc>
              <w:tc>
                <w:tcPr>
                  <w:tcW w:w="567" w:type="dxa"/>
                </w:tcPr>
                <w:p w14:paraId="01CE48F3" w14:textId="77777777" w:rsidR="005A4EE0" w:rsidRDefault="005A4EE0" w:rsidP="00CA43C2">
                  <w:pPr>
                    <w:pStyle w:val="afff0"/>
                    <w:jc w:val="center"/>
                  </w:pPr>
                </w:p>
              </w:tc>
              <w:tc>
                <w:tcPr>
                  <w:tcW w:w="4252" w:type="dxa"/>
                </w:tcPr>
                <w:p w14:paraId="61D14F58" w14:textId="77777777" w:rsidR="005A4EE0" w:rsidRDefault="005A4EE0" w:rsidP="00CA43C2">
                  <w:pPr>
                    <w:pStyle w:val="afff0"/>
                    <w:jc w:val="center"/>
                  </w:pPr>
                  <w:r>
                    <w:t>«УТВЕРЖДАЮ»</w:t>
                  </w:r>
                </w:p>
              </w:tc>
            </w:tr>
            <w:tr w:rsidR="005A4EE0" w14:paraId="2D26E71B" w14:textId="77777777" w:rsidTr="00CA43C2">
              <w:trPr>
                <w:trHeight w:val="442"/>
              </w:trPr>
              <w:tc>
                <w:tcPr>
                  <w:tcW w:w="4253" w:type="dxa"/>
                  <w:vAlign w:val="bottom"/>
                </w:tcPr>
                <w:p w14:paraId="06ABB4AB" w14:textId="45021E74" w:rsidR="00947296" w:rsidRDefault="00947296" w:rsidP="00CA43C2">
                  <w:pPr>
                    <w:pStyle w:val="afff0"/>
                    <w:jc w:val="center"/>
                  </w:pPr>
                  <w:r>
                    <w:t>ИТ</w:t>
                  </w:r>
                  <w:r w:rsidR="005A4EE0">
                    <w:t xml:space="preserve"> директор </w:t>
                  </w:r>
                </w:p>
                <w:p w14:paraId="16D7D76B" w14:textId="1BF0F9CB" w:rsidR="005A4EE0" w:rsidRPr="00392C70" w:rsidRDefault="005A4EE0" w:rsidP="00CA43C2">
                  <w:pPr>
                    <w:pStyle w:val="afff0"/>
                    <w:jc w:val="center"/>
                  </w:pPr>
                  <w:r>
                    <w:t>ООО «Ромашка»</w:t>
                  </w:r>
                </w:p>
              </w:tc>
              <w:tc>
                <w:tcPr>
                  <w:tcW w:w="567" w:type="dxa"/>
                  <w:vAlign w:val="bottom"/>
                </w:tcPr>
                <w:p w14:paraId="716FF29E" w14:textId="77777777" w:rsidR="005A4EE0" w:rsidRDefault="005A4EE0" w:rsidP="00CA43C2">
                  <w:pPr>
                    <w:tabs>
                      <w:tab w:val="left" w:pos="312"/>
                    </w:tabs>
                    <w:jc w:val="center"/>
                  </w:pPr>
                </w:p>
              </w:tc>
              <w:tc>
                <w:tcPr>
                  <w:tcW w:w="4252" w:type="dxa"/>
                  <w:vAlign w:val="bottom"/>
                </w:tcPr>
                <w:p w14:paraId="6E625082" w14:textId="77777777" w:rsidR="00947296" w:rsidRDefault="005A4EE0" w:rsidP="00CA43C2">
                  <w:pPr>
                    <w:pStyle w:val="afff0"/>
                    <w:jc w:val="center"/>
                  </w:pPr>
                  <w:r w:rsidRPr="00D52149">
                    <w:t>Генеральный директор</w:t>
                  </w:r>
                  <w:r>
                    <w:t xml:space="preserve"> </w:t>
                  </w:r>
                </w:p>
                <w:p w14:paraId="6EBB93ED" w14:textId="779A1D48" w:rsidR="005A4EE0" w:rsidRPr="00D52149" w:rsidRDefault="005A4EE0" w:rsidP="00CA43C2">
                  <w:pPr>
                    <w:pStyle w:val="afff0"/>
                    <w:jc w:val="center"/>
                  </w:pPr>
                  <w:r>
                    <w:t>ООО «Ромашка»</w:t>
                  </w:r>
                </w:p>
              </w:tc>
            </w:tr>
            <w:tr w:rsidR="005A4EE0" w:rsidRPr="00392C70" w14:paraId="7E03972C" w14:textId="77777777" w:rsidTr="00CA43C2">
              <w:trPr>
                <w:trHeight w:val="442"/>
              </w:trPr>
              <w:tc>
                <w:tcPr>
                  <w:tcW w:w="4253" w:type="dxa"/>
                  <w:vAlign w:val="bottom"/>
                </w:tcPr>
                <w:p w14:paraId="487CC1F6" w14:textId="77777777" w:rsidR="005A4EE0" w:rsidRPr="004B0508" w:rsidRDefault="005A4EE0" w:rsidP="00CA43C2">
                  <w:pPr>
                    <w:pStyle w:val="afff0"/>
                  </w:pPr>
                  <w:r w:rsidRPr="004B0508">
                    <w:t>________________________</w:t>
                  </w:r>
                  <w:r w:rsidRPr="00392C70">
                    <w:t>Петрова И.В</w:t>
                  </w:r>
                  <w:r>
                    <w:rPr>
                      <w:i/>
                      <w:color w:val="0070C0"/>
                    </w:rPr>
                    <w:t>.</w:t>
                  </w:r>
                </w:p>
              </w:tc>
              <w:tc>
                <w:tcPr>
                  <w:tcW w:w="567" w:type="dxa"/>
                  <w:vAlign w:val="bottom"/>
                </w:tcPr>
                <w:p w14:paraId="7529DB52" w14:textId="77777777" w:rsidR="005A4EE0" w:rsidRPr="004B0508" w:rsidRDefault="005A4EE0" w:rsidP="00CA43C2">
                  <w:pPr>
                    <w:pStyle w:val="afff0"/>
                  </w:pPr>
                </w:p>
              </w:tc>
              <w:tc>
                <w:tcPr>
                  <w:tcW w:w="4252" w:type="dxa"/>
                  <w:vAlign w:val="bottom"/>
                </w:tcPr>
                <w:p w14:paraId="61CFDAA3" w14:textId="77777777" w:rsidR="005A4EE0" w:rsidRPr="00D52149" w:rsidRDefault="005A4EE0" w:rsidP="00CA43C2">
                  <w:pPr>
                    <w:pStyle w:val="afff0"/>
                  </w:pPr>
                  <w:r w:rsidRPr="00D52149">
                    <w:t>__________________________Иванов А.А.</w:t>
                  </w:r>
                </w:p>
              </w:tc>
            </w:tr>
            <w:tr w:rsidR="005A4EE0" w14:paraId="4833D756" w14:textId="77777777" w:rsidTr="00CA43C2">
              <w:trPr>
                <w:trHeight w:val="74"/>
              </w:trPr>
              <w:tc>
                <w:tcPr>
                  <w:tcW w:w="4253" w:type="dxa"/>
                </w:tcPr>
                <w:p w14:paraId="6ACB6BC4" w14:textId="77777777" w:rsidR="005A4EE0" w:rsidRPr="00722453" w:rsidRDefault="005A4EE0" w:rsidP="00CA43C2">
                  <w:pPr>
                    <w:pStyle w:val="afff0"/>
                    <w:jc w:val="center"/>
                  </w:pPr>
                  <w:r w:rsidRPr="00722453">
                    <w:t>подпись</w:t>
                  </w:r>
                </w:p>
              </w:tc>
              <w:tc>
                <w:tcPr>
                  <w:tcW w:w="567" w:type="dxa"/>
                </w:tcPr>
                <w:p w14:paraId="18F236EA" w14:textId="77777777" w:rsidR="005A4EE0" w:rsidRPr="00722453" w:rsidRDefault="005A4EE0" w:rsidP="00CA43C2">
                  <w:pPr>
                    <w:pStyle w:val="afff0"/>
                    <w:jc w:val="center"/>
                  </w:pPr>
                </w:p>
              </w:tc>
              <w:tc>
                <w:tcPr>
                  <w:tcW w:w="4252" w:type="dxa"/>
                </w:tcPr>
                <w:p w14:paraId="1F317A77" w14:textId="77777777" w:rsidR="005A4EE0" w:rsidRPr="00722453" w:rsidRDefault="005A4EE0" w:rsidP="00CA43C2">
                  <w:pPr>
                    <w:pStyle w:val="afff0"/>
                    <w:jc w:val="center"/>
                  </w:pPr>
                  <w:r w:rsidRPr="00722453">
                    <w:t>подпись, печать</w:t>
                  </w:r>
                </w:p>
              </w:tc>
            </w:tr>
            <w:tr w:rsidR="005A4EE0" w14:paraId="6E82D3DC" w14:textId="77777777" w:rsidTr="00CA43C2">
              <w:trPr>
                <w:trHeight w:val="442"/>
              </w:trPr>
              <w:tc>
                <w:tcPr>
                  <w:tcW w:w="4253" w:type="dxa"/>
                  <w:vAlign w:val="bottom"/>
                </w:tcPr>
                <w:p w14:paraId="07D8C940" w14:textId="77777777" w:rsidR="005A4EE0" w:rsidRPr="00313E2B" w:rsidRDefault="005A4EE0" w:rsidP="006C11D7">
                  <w:pPr>
                    <w:pStyle w:val="afff0"/>
                    <w:jc w:val="center"/>
                  </w:pPr>
                  <w:r>
                    <w:t>«</w:t>
                  </w:r>
                  <w:r w:rsidR="00EC27AF">
                    <w:t xml:space="preserve"> 1</w:t>
                  </w:r>
                  <w:r w:rsidR="006C11D7">
                    <w:t>5</w:t>
                  </w:r>
                  <w:r w:rsidR="00EC27AF">
                    <w:t xml:space="preserve"> </w:t>
                  </w:r>
                  <w:r>
                    <w:t>»</w:t>
                  </w:r>
                  <w:r w:rsidR="00EC27AF">
                    <w:t xml:space="preserve"> января 2019 </w:t>
                  </w:r>
                  <w:r>
                    <w:t>г.</w:t>
                  </w:r>
                </w:p>
              </w:tc>
              <w:tc>
                <w:tcPr>
                  <w:tcW w:w="567" w:type="dxa"/>
                  <w:vAlign w:val="bottom"/>
                </w:tcPr>
                <w:p w14:paraId="22AD48E9" w14:textId="77777777" w:rsidR="005A4EE0" w:rsidRDefault="005A4EE0" w:rsidP="00CA43C2">
                  <w:pPr>
                    <w:pStyle w:val="afff0"/>
                  </w:pPr>
                </w:p>
              </w:tc>
              <w:tc>
                <w:tcPr>
                  <w:tcW w:w="4252" w:type="dxa"/>
                  <w:vAlign w:val="bottom"/>
                </w:tcPr>
                <w:p w14:paraId="6CD2D002" w14:textId="77777777" w:rsidR="005A4EE0" w:rsidRDefault="00EC27AF" w:rsidP="00EC27AF">
                  <w:pPr>
                    <w:pStyle w:val="afff0"/>
                    <w:jc w:val="center"/>
                  </w:pPr>
                  <w:r>
                    <w:t>« 1</w:t>
                  </w:r>
                  <w:r w:rsidR="006C11D7">
                    <w:t>6</w:t>
                  </w:r>
                  <w:r>
                    <w:t xml:space="preserve"> » января 2019 г.</w:t>
                  </w:r>
                </w:p>
              </w:tc>
            </w:tr>
          </w:tbl>
          <w:p w14:paraId="2C0697EF" w14:textId="77777777" w:rsidR="00313E2B" w:rsidRDefault="00313E2B" w:rsidP="00194AA7">
            <w:pPr>
              <w:pStyle w:val="afff0"/>
              <w:jc w:val="center"/>
            </w:pPr>
          </w:p>
        </w:tc>
        <w:tc>
          <w:tcPr>
            <w:tcW w:w="222" w:type="dxa"/>
          </w:tcPr>
          <w:p w14:paraId="13FF6CCA" w14:textId="77777777" w:rsidR="00313E2B" w:rsidRDefault="00313E2B" w:rsidP="00194AA7">
            <w:pPr>
              <w:pStyle w:val="afff0"/>
              <w:jc w:val="center"/>
            </w:pPr>
          </w:p>
        </w:tc>
        <w:tc>
          <w:tcPr>
            <w:tcW w:w="222" w:type="dxa"/>
          </w:tcPr>
          <w:p w14:paraId="48FD475E" w14:textId="77777777" w:rsidR="00313E2B" w:rsidRDefault="00313E2B" w:rsidP="00194AA7">
            <w:pPr>
              <w:pStyle w:val="afff0"/>
              <w:jc w:val="center"/>
            </w:pPr>
          </w:p>
        </w:tc>
      </w:tr>
    </w:tbl>
    <w:p w14:paraId="36BDA49A" w14:textId="77777777" w:rsidR="00CF3DBB" w:rsidRDefault="00CF3DBB" w:rsidP="00A76D2B"/>
    <w:p w14:paraId="246085FB" w14:textId="77777777" w:rsidR="00651268" w:rsidRDefault="00651268" w:rsidP="00A76D2B"/>
    <w:p w14:paraId="2600C673" w14:textId="77777777" w:rsidR="00651268" w:rsidRDefault="00651268" w:rsidP="00A76D2B"/>
    <w:p w14:paraId="06CA0292" w14:textId="77777777" w:rsidR="00511AC0" w:rsidRDefault="00511AC0" w:rsidP="00A76D2B"/>
    <w:p w14:paraId="0ED157E2" w14:textId="77777777" w:rsidR="00CF3DBB" w:rsidRDefault="00000000" w:rsidP="00CF3DBB">
      <w:pPr>
        <w:pStyle w:val="afffc"/>
        <w:jc w:val="center"/>
      </w:pPr>
      <w:sdt>
        <w:sdtPr>
          <w:alias w:val="Название"/>
          <w:tag w:val=""/>
          <w:id w:val="682938129"/>
          <w:placeholder>
            <w:docPart w:val="B5DAA2A0B62346348DD467D700E2336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F41904">
            <w:t>Устав проекта</w:t>
          </w:r>
        </w:sdtContent>
      </w:sdt>
    </w:p>
    <w:p w14:paraId="10253F76" w14:textId="77777777" w:rsidR="0003082C" w:rsidRDefault="0003082C" w:rsidP="00511AC0">
      <w:pPr>
        <w:jc w:val="center"/>
      </w:pPr>
    </w:p>
    <w:sdt>
      <w:sdtPr>
        <w:rPr>
          <w:i w:val="0"/>
          <w:color w:val="auto"/>
          <w:sz w:val="52"/>
        </w:rPr>
        <w:alias w:val="Тема"/>
        <w:tag w:val=""/>
        <w:id w:val="805669562"/>
        <w:placeholder>
          <w:docPart w:val="BF1F337ABAED44E3A14EE715C5EBCB45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00005ADA" w14:textId="52396D08" w:rsidR="00D41BAA" w:rsidRPr="005A4EE0" w:rsidRDefault="005A4EE0" w:rsidP="00D41BAA">
          <w:pPr>
            <w:pStyle w:val="affff3"/>
            <w:jc w:val="center"/>
            <w:rPr>
              <w:i w:val="0"/>
              <w:color w:val="auto"/>
              <w:sz w:val="52"/>
              <w:szCs w:val="52"/>
            </w:rPr>
          </w:pPr>
          <w:r w:rsidRPr="005A4EE0">
            <w:rPr>
              <w:i w:val="0"/>
              <w:color w:val="auto"/>
              <w:sz w:val="52"/>
            </w:rPr>
            <w:t xml:space="preserve">Внедрение Информационной системы </w:t>
          </w:r>
          <w:r w:rsidR="001822ED">
            <w:rPr>
              <w:i w:val="0"/>
              <w:color w:val="auto"/>
              <w:sz w:val="52"/>
            </w:rPr>
            <w:t>у</w:t>
          </w:r>
          <w:r w:rsidRPr="005A4EE0">
            <w:rPr>
              <w:i w:val="0"/>
              <w:color w:val="auto"/>
              <w:sz w:val="52"/>
            </w:rPr>
            <w:t>правлени</w:t>
          </w:r>
          <w:r w:rsidR="001822ED">
            <w:rPr>
              <w:i w:val="0"/>
              <w:color w:val="auto"/>
              <w:sz w:val="52"/>
            </w:rPr>
            <w:t>я</w:t>
          </w:r>
          <w:r w:rsidRPr="005A4EE0">
            <w:rPr>
              <w:i w:val="0"/>
              <w:color w:val="auto"/>
              <w:sz w:val="52"/>
            </w:rPr>
            <w:t xml:space="preserve"> торговлей</w:t>
          </w:r>
          <w:r w:rsidR="001822ED">
            <w:rPr>
              <w:i w:val="0"/>
              <w:color w:val="auto"/>
              <w:sz w:val="52"/>
            </w:rPr>
            <w:t xml:space="preserve"> в</w:t>
          </w:r>
          <w:r w:rsidR="00947296">
            <w:rPr>
              <w:i w:val="0"/>
              <w:color w:val="auto"/>
              <w:sz w:val="52"/>
            </w:rPr>
            <w:t> </w:t>
          </w:r>
          <w:r w:rsidR="001822ED">
            <w:rPr>
              <w:i w:val="0"/>
              <w:color w:val="auto"/>
              <w:sz w:val="52"/>
            </w:rPr>
            <w:t>ООО «Ромашка</w:t>
          </w:r>
          <w:r w:rsidRPr="005A4EE0">
            <w:rPr>
              <w:i w:val="0"/>
              <w:color w:val="auto"/>
              <w:sz w:val="52"/>
            </w:rPr>
            <w:t>»</w:t>
          </w:r>
        </w:p>
      </w:sdtContent>
    </w:sdt>
    <w:p w14:paraId="28AA0D87" w14:textId="77777777" w:rsidR="00E833A6" w:rsidRDefault="00E833A6" w:rsidP="00511AC0">
      <w:pPr>
        <w:jc w:val="center"/>
      </w:pPr>
    </w:p>
    <w:p w14:paraId="1ED5AD97" w14:textId="77777777" w:rsidR="007D68B7" w:rsidRDefault="00D41BAA" w:rsidP="00511AC0">
      <w:pPr>
        <w:jc w:val="center"/>
      </w:pPr>
      <w:r>
        <w:t xml:space="preserve">Версия </w:t>
      </w:r>
      <w:sdt>
        <w:sdtPr>
          <w:alias w:val="Ключевые слова"/>
          <w:tag w:val=""/>
          <w:id w:val="-1366902638"/>
          <w:placeholder>
            <w:docPart w:val="021F7C651A684F4CB2AA7F1A8B61B533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r w:rsidR="005A4EE0" w:rsidRPr="005A4EE0">
            <w:t>1.0.</w:t>
          </w:r>
        </w:sdtContent>
      </w:sdt>
    </w:p>
    <w:p w14:paraId="06714E4E" w14:textId="77777777" w:rsidR="00601AD3" w:rsidRPr="00601AD3" w:rsidRDefault="00601AD3" w:rsidP="00531DDA">
      <w:pPr>
        <w:jc w:val="center"/>
        <w:rPr>
          <w:rStyle w:val="affe"/>
          <w:b w:val="0"/>
        </w:rPr>
      </w:pPr>
    </w:p>
    <w:tbl>
      <w:tblPr>
        <w:tblStyle w:val="aff9"/>
        <w:tblW w:w="3969" w:type="dxa"/>
        <w:tblInd w:w="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5A4EE0" w14:paraId="7799E580" w14:textId="77777777" w:rsidTr="00722453">
        <w:trPr>
          <w:trHeight w:val="284"/>
        </w:trPr>
        <w:tc>
          <w:tcPr>
            <w:tcW w:w="3969" w:type="dxa"/>
          </w:tcPr>
          <w:p w14:paraId="43D5AEA6" w14:textId="77777777" w:rsidR="005A4EE0" w:rsidRPr="00722453" w:rsidRDefault="005A4EE0" w:rsidP="00722453">
            <w:pPr>
              <w:pStyle w:val="afff0"/>
            </w:pPr>
            <w:r w:rsidRPr="00722453">
              <w:t>Основание разработки:</w:t>
            </w:r>
          </w:p>
        </w:tc>
      </w:tr>
      <w:tr w:rsidR="005A4EE0" w14:paraId="1D89AE74" w14:textId="77777777" w:rsidTr="00722453">
        <w:trPr>
          <w:trHeight w:val="284"/>
        </w:trPr>
        <w:tc>
          <w:tcPr>
            <w:tcW w:w="3969" w:type="dxa"/>
            <w:vAlign w:val="bottom"/>
          </w:tcPr>
          <w:p w14:paraId="66065F7A" w14:textId="4130A9DC" w:rsidR="005A4EE0" w:rsidRPr="00722453" w:rsidRDefault="00947296" w:rsidP="00722453">
            <w:pPr>
              <w:pStyle w:val="afff0"/>
            </w:pPr>
            <w:r>
              <w:t>Задание на дипломную работу</w:t>
            </w:r>
          </w:p>
        </w:tc>
      </w:tr>
      <w:tr w:rsidR="00194AA7" w14:paraId="1688C983" w14:textId="77777777" w:rsidTr="00722453">
        <w:trPr>
          <w:trHeight w:val="284"/>
        </w:trPr>
        <w:tc>
          <w:tcPr>
            <w:tcW w:w="3969" w:type="dxa"/>
            <w:vAlign w:val="bottom"/>
          </w:tcPr>
          <w:p w14:paraId="45F65788" w14:textId="77777777" w:rsidR="00194AA7" w:rsidRPr="00722453" w:rsidRDefault="00194AA7" w:rsidP="00722453">
            <w:pPr>
              <w:pStyle w:val="afff0"/>
            </w:pPr>
          </w:p>
        </w:tc>
      </w:tr>
    </w:tbl>
    <w:p w14:paraId="18A7568C" w14:textId="77777777" w:rsidR="00194AA7" w:rsidRDefault="00194AA7" w:rsidP="00531DDA">
      <w:pPr>
        <w:jc w:val="center"/>
      </w:pPr>
    </w:p>
    <w:p w14:paraId="66AFF5ED" w14:textId="77777777" w:rsidR="0029057E" w:rsidRDefault="0029057E" w:rsidP="00531DDA">
      <w:pPr>
        <w:jc w:val="center"/>
      </w:pPr>
    </w:p>
    <w:tbl>
      <w:tblPr>
        <w:tblStyle w:val="aff9"/>
        <w:tblW w:w="4536" w:type="dxa"/>
        <w:tblInd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</w:tblGrid>
      <w:tr w:rsidR="0003082C" w14:paraId="7CCF8C66" w14:textId="77777777" w:rsidTr="00AA1260">
        <w:trPr>
          <w:trHeight w:val="284"/>
        </w:trPr>
        <w:tc>
          <w:tcPr>
            <w:tcW w:w="4536" w:type="dxa"/>
          </w:tcPr>
          <w:p w14:paraId="077A605D" w14:textId="77777777" w:rsidR="0003082C" w:rsidRDefault="0003082C" w:rsidP="0003082C">
            <w:pPr>
              <w:pStyle w:val="afff0"/>
              <w:jc w:val="right"/>
            </w:pPr>
            <w:r>
              <w:t>«РАЗРАБОТАНО»</w:t>
            </w:r>
          </w:p>
        </w:tc>
      </w:tr>
      <w:tr w:rsidR="0003082C" w14:paraId="54368A24" w14:textId="77777777" w:rsidTr="00AA1260">
        <w:trPr>
          <w:trHeight w:val="284"/>
        </w:trPr>
        <w:tc>
          <w:tcPr>
            <w:tcW w:w="4536" w:type="dxa"/>
            <w:vAlign w:val="bottom"/>
          </w:tcPr>
          <w:p w14:paraId="414A233C" w14:textId="77777777" w:rsidR="0003082C" w:rsidRPr="005A4EE0" w:rsidRDefault="005A4EE0" w:rsidP="005A4EE0">
            <w:pPr>
              <w:pStyle w:val="afff0"/>
              <w:jc w:val="right"/>
            </w:pPr>
            <w:r w:rsidRPr="005A4EE0">
              <w:t>Руководитель проекта Исполнителя</w:t>
            </w:r>
          </w:p>
        </w:tc>
      </w:tr>
      <w:tr w:rsidR="0003082C" w14:paraId="7E151069" w14:textId="77777777" w:rsidTr="00AA1260">
        <w:trPr>
          <w:trHeight w:val="284"/>
        </w:trPr>
        <w:tc>
          <w:tcPr>
            <w:tcW w:w="4536" w:type="dxa"/>
            <w:vAlign w:val="bottom"/>
          </w:tcPr>
          <w:p w14:paraId="4B5E5CA5" w14:textId="129F5B46" w:rsidR="0003082C" w:rsidRPr="004B0508" w:rsidRDefault="0003082C" w:rsidP="005A4EE0">
            <w:pPr>
              <w:pStyle w:val="afff0"/>
              <w:jc w:val="right"/>
            </w:pPr>
            <w:r w:rsidRPr="004B0508">
              <w:t>____________________</w:t>
            </w:r>
            <w:r w:rsidR="00947296">
              <w:t>Иванов</w:t>
            </w:r>
            <w:r w:rsidR="005A4EE0">
              <w:t xml:space="preserve"> </w:t>
            </w:r>
            <w:proofErr w:type="gramStart"/>
            <w:r w:rsidR="005A4EE0">
              <w:t>С.С.</w:t>
            </w:r>
            <w:proofErr w:type="gramEnd"/>
          </w:p>
        </w:tc>
      </w:tr>
      <w:tr w:rsidR="0003082C" w14:paraId="346FDCA2" w14:textId="77777777" w:rsidTr="00AA1260">
        <w:trPr>
          <w:trHeight w:val="284"/>
        </w:trPr>
        <w:tc>
          <w:tcPr>
            <w:tcW w:w="4536" w:type="dxa"/>
          </w:tcPr>
          <w:p w14:paraId="0923909F" w14:textId="26942305" w:rsidR="0003082C" w:rsidRPr="00722453" w:rsidRDefault="00947296" w:rsidP="0003082C">
            <w:pPr>
              <w:pStyle w:val="afff0"/>
              <w:jc w:val="center"/>
            </w:pPr>
            <w:r w:rsidRPr="00722453">
              <w:t>П</w:t>
            </w:r>
            <w:r w:rsidR="0003082C" w:rsidRPr="00722453">
              <w:t>одпись</w:t>
            </w:r>
          </w:p>
        </w:tc>
      </w:tr>
      <w:tr w:rsidR="0003082C" w14:paraId="5EDD5CE5" w14:textId="77777777" w:rsidTr="00AA1260">
        <w:trPr>
          <w:trHeight w:val="284"/>
        </w:trPr>
        <w:tc>
          <w:tcPr>
            <w:tcW w:w="4536" w:type="dxa"/>
            <w:vAlign w:val="bottom"/>
          </w:tcPr>
          <w:p w14:paraId="42700785" w14:textId="552CE1AF" w:rsidR="0003082C" w:rsidRDefault="0003082C" w:rsidP="006C11D7">
            <w:pPr>
              <w:pStyle w:val="afff0"/>
              <w:jc w:val="right"/>
            </w:pPr>
            <w:proofErr w:type="gramStart"/>
            <w:r>
              <w:t>«</w:t>
            </w:r>
            <w:r w:rsidR="00995FA7">
              <w:t xml:space="preserve"> </w:t>
            </w:r>
            <w:r w:rsidR="00947296">
              <w:t>_</w:t>
            </w:r>
            <w:proofErr w:type="gramEnd"/>
            <w:r w:rsidR="00947296">
              <w:t>__</w:t>
            </w:r>
            <w:r>
              <w:t>»</w:t>
            </w:r>
            <w:r w:rsidR="00947296">
              <w:t>__________</w:t>
            </w:r>
            <w:r w:rsidR="00995FA7">
              <w:t xml:space="preserve"> </w:t>
            </w:r>
            <w:r>
              <w:t>20</w:t>
            </w:r>
            <w:r w:rsidR="00947296">
              <w:t>24</w:t>
            </w:r>
            <w:r w:rsidR="00995FA7">
              <w:t xml:space="preserve"> </w:t>
            </w:r>
            <w:r>
              <w:t>г.</w:t>
            </w:r>
          </w:p>
        </w:tc>
      </w:tr>
    </w:tbl>
    <w:p w14:paraId="6D41A663" w14:textId="77777777" w:rsidR="00722453" w:rsidRDefault="00722453" w:rsidP="00531DDA">
      <w:pPr>
        <w:jc w:val="center"/>
      </w:pPr>
    </w:p>
    <w:p w14:paraId="0A992512" w14:textId="77777777" w:rsidR="007D68B7" w:rsidRDefault="007D68B7" w:rsidP="00531DDA">
      <w:pPr>
        <w:jc w:val="center"/>
      </w:pPr>
    </w:p>
    <w:tbl>
      <w:tblPr>
        <w:tblStyle w:val="aff9"/>
        <w:tblpPr w:leftFromText="180" w:rightFromText="180" w:vertAnchor="text" w:tblpY="1"/>
        <w:tblOverlap w:val="never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</w:tblGrid>
      <w:tr w:rsidR="00722453" w14:paraId="362A8832" w14:textId="77777777" w:rsidTr="00AA6395">
        <w:trPr>
          <w:trHeight w:val="284"/>
        </w:trPr>
        <w:tc>
          <w:tcPr>
            <w:tcW w:w="8931" w:type="dxa"/>
          </w:tcPr>
          <w:p w14:paraId="302FD5D1" w14:textId="7B3623DA" w:rsidR="00722453" w:rsidRDefault="00722453" w:rsidP="005A4EE0">
            <w:pPr>
              <w:pStyle w:val="afff0"/>
            </w:pPr>
          </w:p>
        </w:tc>
      </w:tr>
      <w:tr w:rsidR="00722453" w14:paraId="5A9E8B6F" w14:textId="77777777" w:rsidTr="00AA6395">
        <w:trPr>
          <w:trHeight w:val="284"/>
        </w:trPr>
        <w:tc>
          <w:tcPr>
            <w:tcW w:w="8931" w:type="dxa"/>
          </w:tcPr>
          <w:p w14:paraId="18B7B4C4" w14:textId="77777777" w:rsidR="00722453" w:rsidRDefault="00722453" w:rsidP="00A732C7">
            <w:pPr>
              <w:pStyle w:val="afff0"/>
            </w:pPr>
            <w:r>
              <w:t xml:space="preserve">На </w:t>
            </w:r>
            <w:fldSimple w:instr=" NUMPAGES   \* MERGEFORMAT ">
              <w:r w:rsidR="006A09D0" w:rsidRPr="006A09D0">
                <w:rPr>
                  <w:iCs/>
                  <w:noProof/>
                </w:rPr>
                <w:t>77</w:t>
              </w:r>
            </w:fldSimple>
            <w:r w:rsidR="00A732C7">
              <w:rPr>
                <w:iCs/>
                <w:noProof/>
              </w:rPr>
              <w:t xml:space="preserve"> </w:t>
            </w:r>
            <w:r>
              <w:t>листах</w:t>
            </w:r>
          </w:p>
        </w:tc>
      </w:tr>
      <w:tr w:rsidR="00722453" w14:paraId="3DE0C535" w14:textId="77777777" w:rsidTr="00AA6395">
        <w:trPr>
          <w:trHeight w:val="284"/>
        </w:trPr>
        <w:tc>
          <w:tcPr>
            <w:tcW w:w="8931" w:type="dxa"/>
          </w:tcPr>
          <w:p w14:paraId="0F57FF10" w14:textId="02F13976" w:rsidR="00722453" w:rsidRPr="00722453" w:rsidRDefault="00722453" w:rsidP="00B24D4C">
            <w:pPr>
              <w:pStyle w:val="afff0"/>
            </w:pPr>
          </w:p>
        </w:tc>
      </w:tr>
    </w:tbl>
    <w:p w14:paraId="72FA4529" w14:textId="77777777" w:rsidR="00A76D2B" w:rsidRDefault="00A76D2B" w:rsidP="00A76D2B"/>
    <w:p w14:paraId="063C3DF8" w14:textId="77777777" w:rsidR="00A76D2B" w:rsidRDefault="00A76D2B" w:rsidP="00A76D2B">
      <w:pPr>
        <w:sectPr w:rsidR="00A76D2B" w:rsidSect="0016040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1134" w:bottom="1134" w:left="1701" w:header="709" w:footer="709" w:gutter="0"/>
          <w:cols w:space="708"/>
          <w:titlePg/>
          <w:docGrid w:linePitch="360"/>
        </w:sectPr>
      </w:pPr>
    </w:p>
    <w:p w14:paraId="5022012D" w14:textId="77777777" w:rsidR="00786188" w:rsidRDefault="00786188" w:rsidP="00786188">
      <w:pPr>
        <w:pStyle w:val="affa"/>
        <w:rPr>
          <w:lang w:val="ru-RU"/>
        </w:rPr>
      </w:pPr>
      <w:bookmarkStart w:id="0" w:name="_Toc13046669"/>
      <w:bookmarkStart w:id="1" w:name="_Toc17120049"/>
      <w:r>
        <w:rPr>
          <w:lang w:val="ru-RU"/>
        </w:rPr>
        <w:lastRenderedPageBreak/>
        <w:t>ВЕРСИИ ДОКУМЕНТА</w:t>
      </w:r>
      <w:bookmarkEnd w:id="0"/>
      <w:bookmarkEnd w:id="1"/>
    </w:p>
    <w:p w14:paraId="4393EA06" w14:textId="77777777" w:rsidR="00E833A6" w:rsidRPr="00E833A6" w:rsidRDefault="00E833A6" w:rsidP="00E833A6">
      <w:pPr>
        <w:rPr>
          <w:lang w:eastAsia="en-US"/>
        </w:rPr>
      </w:pPr>
    </w:p>
    <w:tbl>
      <w:tblPr>
        <w:tblW w:w="5046" w:type="pct"/>
        <w:tblBorders>
          <w:top w:val="single" w:sz="6" w:space="0" w:color="2E74B5" w:themeColor="accent1" w:themeShade="BF"/>
          <w:left w:val="single" w:sz="6" w:space="0" w:color="2E74B5" w:themeColor="accent1" w:themeShade="BF"/>
          <w:bottom w:val="single" w:sz="6" w:space="0" w:color="2E74B5" w:themeColor="accent1" w:themeShade="BF"/>
          <w:right w:val="single" w:sz="6" w:space="0" w:color="2E74B5" w:themeColor="accent1" w:themeShade="BF"/>
          <w:insideH w:val="single" w:sz="6" w:space="0" w:color="2E74B5" w:themeColor="accent1" w:themeShade="BF"/>
          <w:insideV w:val="single" w:sz="6" w:space="0" w:color="2E74B5" w:themeColor="accent1" w:themeShade="BF"/>
        </w:tblBorders>
        <w:tblLayout w:type="fixed"/>
        <w:tblLook w:val="0000" w:firstRow="0" w:lastRow="0" w:firstColumn="0" w:lastColumn="0" w:noHBand="0" w:noVBand="0"/>
      </w:tblPr>
      <w:tblGrid>
        <w:gridCol w:w="1155"/>
        <w:gridCol w:w="4502"/>
        <w:gridCol w:w="2289"/>
        <w:gridCol w:w="1426"/>
      </w:tblGrid>
      <w:tr w:rsidR="00786188" w:rsidRPr="005226F3" w14:paraId="48804162" w14:textId="77777777" w:rsidTr="007C2209">
        <w:trPr>
          <w:trHeight w:val="723"/>
          <w:tblHeader/>
        </w:trPr>
        <w:tc>
          <w:tcPr>
            <w:tcW w:w="616" w:type="pct"/>
            <w:vAlign w:val="center"/>
          </w:tcPr>
          <w:p w14:paraId="1C85B762" w14:textId="77777777" w:rsidR="00786188" w:rsidRPr="005723A2" w:rsidRDefault="00786188" w:rsidP="00A732C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НОМЕР ВЕРСИИ</w:t>
            </w:r>
          </w:p>
        </w:tc>
        <w:tc>
          <w:tcPr>
            <w:tcW w:w="2402" w:type="pct"/>
            <w:vAlign w:val="center"/>
          </w:tcPr>
          <w:p w14:paraId="50D8DDDA" w14:textId="77777777" w:rsidR="00786188" w:rsidRPr="005723A2" w:rsidRDefault="00786188" w:rsidP="00A732C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СОДЕРЖАНИЕ ИЗМЕНЕНИЯ</w:t>
            </w:r>
          </w:p>
        </w:tc>
        <w:tc>
          <w:tcPr>
            <w:tcW w:w="1221" w:type="pct"/>
            <w:vAlign w:val="center"/>
          </w:tcPr>
          <w:p w14:paraId="2AC3D754" w14:textId="77777777" w:rsidR="00786188" w:rsidRPr="005723A2" w:rsidRDefault="00786188" w:rsidP="00A732C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ОТВЕТСТВЕННЫЙ</w:t>
            </w:r>
          </w:p>
        </w:tc>
        <w:tc>
          <w:tcPr>
            <w:tcW w:w="761" w:type="pct"/>
            <w:vAlign w:val="center"/>
          </w:tcPr>
          <w:p w14:paraId="362870E8" w14:textId="77777777" w:rsidR="00786188" w:rsidRPr="005723A2" w:rsidRDefault="00786188" w:rsidP="00A732C7">
            <w:pPr>
              <w:jc w:val="center"/>
              <w:rPr>
                <w:b/>
                <w:sz w:val="20"/>
                <w:szCs w:val="20"/>
              </w:rPr>
            </w:pPr>
            <w:r w:rsidRPr="005723A2">
              <w:rPr>
                <w:b/>
                <w:bCs/>
                <w:sz w:val="20"/>
                <w:szCs w:val="20"/>
              </w:rPr>
              <w:t>ДАТА</w:t>
            </w:r>
          </w:p>
        </w:tc>
      </w:tr>
      <w:tr w:rsidR="00C27E0F" w:rsidRPr="005226F3" w14:paraId="07F30781" w14:textId="77777777" w:rsidTr="00CA43C2">
        <w:trPr>
          <w:trHeight w:val="422"/>
        </w:trPr>
        <w:tc>
          <w:tcPr>
            <w:tcW w:w="616" w:type="pct"/>
            <w:vAlign w:val="center"/>
          </w:tcPr>
          <w:p w14:paraId="7B5922EA" w14:textId="77777777" w:rsidR="00C27E0F" w:rsidRPr="005226F3" w:rsidRDefault="00C27E0F" w:rsidP="00A732C7">
            <w:pPr>
              <w:rPr>
                <w:b/>
              </w:rPr>
            </w:pPr>
            <w:r>
              <w:rPr>
                <w:b/>
              </w:rPr>
              <w:t>1.0.</w:t>
            </w:r>
          </w:p>
        </w:tc>
        <w:tc>
          <w:tcPr>
            <w:tcW w:w="2402" w:type="pct"/>
            <w:vAlign w:val="center"/>
          </w:tcPr>
          <w:p w14:paraId="259D74CE" w14:textId="77777777" w:rsidR="00C27E0F" w:rsidRPr="005226F3" w:rsidRDefault="00C27E0F" w:rsidP="00A732C7">
            <w:r>
              <w:t>Первая версия документа</w:t>
            </w:r>
          </w:p>
        </w:tc>
        <w:tc>
          <w:tcPr>
            <w:tcW w:w="1221" w:type="pct"/>
          </w:tcPr>
          <w:p w14:paraId="2496B7D0" w14:textId="7DBAB712" w:rsidR="00C27E0F" w:rsidRPr="005226F3" w:rsidRDefault="00947296" w:rsidP="00A732C7">
            <w:r>
              <w:t>Иванов</w:t>
            </w:r>
            <w:r w:rsidR="00C27E0F">
              <w:t xml:space="preserve"> </w:t>
            </w:r>
            <w:proofErr w:type="gramStart"/>
            <w:r w:rsidR="00C27E0F">
              <w:t>С.С.</w:t>
            </w:r>
            <w:proofErr w:type="gramEnd"/>
          </w:p>
        </w:tc>
        <w:tc>
          <w:tcPr>
            <w:tcW w:w="761" w:type="pct"/>
          </w:tcPr>
          <w:p w14:paraId="45166A26" w14:textId="77777777" w:rsidR="00C27E0F" w:rsidRPr="005226F3" w:rsidRDefault="006C11D7" w:rsidP="00445B55">
            <w:r>
              <w:t>1</w:t>
            </w:r>
            <w:r w:rsidR="00445B55">
              <w:t>4</w:t>
            </w:r>
            <w:r w:rsidR="00C27E0F">
              <w:t>.</w:t>
            </w:r>
            <w:r>
              <w:t>01</w:t>
            </w:r>
            <w:r w:rsidR="00C27E0F">
              <w:t>.201</w:t>
            </w:r>
            <w:r>
              <w:t>9</w:t>
            </w:r>
          </w:p>
        </w:tc>
      </w:tr>
      <w:tr w:rsidR="00786188" w:rsidRPr="00EF6648" w14:paraId="31C9546E" w14:textId="77777777" w:rsidTr="00A732C7">
        <w:trPr>
          <w:trHeight w:val="416"/>
        </w:trPr>
        <w:tc>
          <w:tcPr>
            <w:tcW w:w="616" w:type="pct"/>
            <w:vAlign w:val="center"/>
          </w:tcPr>
          <w:p w14:paraId="11738F39" w14:textId="77777777" w:rsidR="00786188" w:rsidRPr="005226F3" w:rsidRDefault="00786188" w:rsidP="00A732C7">
            <w:pPr>
              <w:spacing w:line="276" w:lineRule="auto"/>
              <w:rPr>
                <w:b/>
                <w:lang w:eastAsia="en-US"/>
              </w:rPr>
            </w:pPr>
          </w:p>
        </w:tc>
        <w:tc>
          <w:tcPr>
            <w:tcW w:w="2402" w:type="pct"/>
            <w:vAlign w:val="center"/>
          </w:tcPr>
          <w:p w14:paraId="194A2965" w14:textId="77777777" w:rsidR="00786188" w:rsidRPr="007E2CBC" w:rsidRDefault="00786188" w:rsidP="00A732C7"/>
        </w:tc>
        <w:tc>
          <w:tcPr>
            <w:tcW w:w="1221" w:type="pct"/>
            <w:vAlign w:val="center"/>
          </w:tcPr>
          <w:p w14:paraId="4D22B732" w14:textId="77777777" w:rsidR="00786188" w:rsidRPr="00EF6648" w:rsidRDefault="00786188" w:rsidP="00A732C7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61" w:type="pct"/>
          </w:tcPr>
          <w:p w14:paraId="47DAD926" w14:textId="77777777" w:rsidR="00786188" w:rsidRPr="00EF6648" w:rsidRDefault="00786188" w:rsidP="00A732C7"/>
        </w:tc>
      </w:tr>
    </w:tbl>
    <w:p w14:paraId="13B8E0B2" w14:textId="77777777" w:rsidR="00F41904" w:rsidRDefault="00F41904" w:rsidP="00601AD3"/>
    <w:p w14:paraId="3690D33F" w14:textId="77777777" w:rsidR="00F41904" w:rsidRDefault="00F41904" w:rsidP="00F41904"/>
    <w:p w14:paraId="6D04F5C5" w14:textId="77777777" w:rsidR="00786188" w:rsidRPr="00F41904" w:rsidRDefault="00F41904" w:rsidP="00F41904">
      <w:pPr>
        <w:tabs>
          <w:tab w:val="left" w:pos="2325"/>
        </w:tabs>
      </w:pPr>
      <w:r>
        <w:tab/>
      </w:r>
    </w:p>
    <w:p w14:paraId="72557741" w14:textId="77777777" w:rsidR="00A732C7" w:rsidRDefault="00A732C7" w:rsidP="00A732C7">
      <w:pPr>
        <w:pStyle w:val="affa"/>
        <w:pageBreakBefore/>
        <w:rPr>
          <w:lang w:val="ru-RU"/>
        </w:rPr>
      </w:pPr>
      <w:bookmarkStart w:id="2" w:name="_Toc17120050"/>
      <w:r w:rsidRPr="00A17415">
        <w:rPr>
          <w:lang w:val="ru-RU"/>
        </w:rPr>
        <w:lastRenderedPageBreak/>
        <w:t>ЛИСТ СОГЛАСОВАНИЯ</w:t>
      </w:r>
      <w:bookmarkEnd w:id="2"/>
    </w:p>
    <w:p w14:paraId="53CD0002" w14:textId="77777777" w:rsidR="00E833A6" w:rsidRPr="00E833A6" w:rsidRDefault="00E833A6" w:rsidP="00E833A6">
      <w:pPr>
        <w:rPr>
          <w:lang w:eastAsia="en-US"/>
        </w:rPr>
      </w:pPr>
    </w:p>
    <w:tbl>
      <w:tblPr>
        <w:tblW w:w="5000" w:type="pct"/>
        <w:tblBorders>
          <w:top w:val="single" w:sz="6" w:space="0" w:color="2E74B5" w:themeColor="accent1" w:themeShade="BF"/>
          <w:left w:val="single" w:sz="6" w:space="0" w:color="2E74B5" w:themeColor="accent1" w:themeShade="BF"/>
          <w:bottom w:val="single" w:sz="6" w:space="0" w:color="2E74B5" w:themeColor="accent1" w:themeShade="BF"/>
          <w:right w:val="single" w:sz="6" w:space="0" w:color="2E74B5" w:themeColor="accent1" w:themeShade="BF"/>
          <w:insideH w:val="single" w:sz="6" w:space="0" w:color="2E74B5" w:themeColor="accent1" w:themeShade="BF"/>
          <w:insideV w:val="single" w:sz="6" w:space="0" w:color="2E74B5" w:themeColor="accent1" w:themeShade="BF"/>
        </w:tblBorders>
        <w:tblLook w:val="0000" w:firstRow="0" w:lastRow="0" w:firstColumn="0" w:lastColumn="0" w:noHBand="0" w:noVBand="0"/>
      </w:tblPr>
      <w:tblGrid>
        <w:gridCol w:w="1611"/>
        <w:gridCol w:w="2149"/>
        <w:gridCol w:w="2535"/>
        <w:gridCol w:w="1601"/>
        <w:gridCol w:w="1391"/>
      </w:tblGrid>
      <w:tr w:rsidR="00A732C7" w:rsidRPr="005226F3" w14:paraId="2C5D16CC" w14:textId="77777777" w:rsidTr="007C2209">
        <w:trPr>
          <w:trHeight w:val="723"/>
          <w:tblHeader/>
        </w:trPr>
        <w:tc>
          <w:tcPr>
            <w:tcW w:w="867" w:type="pct"/>
            <w:vAlign w:val="center"/>
          </w:tcPr>
          <w:p w14:paraId="7A862F41" w14:textId="77777777" w:rsidR="00A732C7" w:rsidRPr="005723A2" w:rsidRDefault="00A732C7" w:rsidP="00A732C7">
            <w:pPr>
              <w:jc w:val="center"/>
              <w:rPr>
                <w:b/>
                <w:sz w:val="20"/>
                <w:szCs w:val="20"/>
              </w:rPr>
            </w:pPr>
            <w:r w:rsidRPr="005723A2">
              <w:rPr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1157" w:type="pct"/>
            <w:vAlign w:val="center"/>
          </w:tcPr>
          <w:p w14:paraId="08CFCB59" w14:textId="77777777" w:rsidR="00A732C7" w:rsidRPr="005723A2" w:rsidRDefault="00A732C7" w:rsidP="00A732C7">
            <w:pPr>
              <w:jc w:val="center"/>
              <w:rPr>
                <w:b/>
                <w:sz w:val="20"/>
                <w:szCs w:val="20"/>
              </w:rPr>
            </w:pPr>
            <w:r w:rsidRPr="005723A2">
              <w:rPr>
                <w:b/>
                <w:bCs/>
                <w:sz w:val="20"/>
                <w:szCs w:val="20"/>
              </w:rPr>
              <w:t>ДОЛЖНОСТЬ</w:t>
            </w:r>
          </w:p>
        </w:tc>
        <w:tc>
          <w:tcPr>
            <w:tcW w:w="1365" w:type="pct"/>
            <w:vAlign w:val="center"/>
          </w:tcPr>
          <w:p w14:paraId="26B8DD31" w14:textId="77777777" w:rsidR="00A732C7" w:rsidRPr="005723A2" w:rsidRDefault="00A732C7" w:rsidP="00A732C7">
            <w:pPr>
              <w:jc w:val="center"/>
              <w:rPr>
                <w:b/>
                <w:bCs/>
                <w:sz w:val="20"/>
                <w:szCs w:val="20"/>
              </w:rPr>
            </w:pPr>
            <w:r w:rsidRPr="005723A2">
              <w:rPr>
                <w:b/>
                <w:bCs/>
                <w:sz w:val="20"/>
                <w:szCs w:val="20"/>
              </w:rPr>
              <w:t>ОРГАНИЗАЦИЯ, ПОДРАЗДЕЛЕНИЕ</w:t>
            </w:r>
          </w:p>
        </w:tc>
        <w:tc>
          <w:tcPr>
            <w:tcW w:w="862" w:type="pct"/>
            <w:vAlign w:val="center"/>
          </w:tcPr>
          <w:p w14:paraId="1D0A5BB2" w14:textId="77777777" w:rsidR="00A732C7" w:rsidRPr="005723A2" w:rsidRDefault="00A732C7" w:rsidP="00A732C7">
            <w:pPr>
              <w:jc w:val="center"/>
              <w:rPr>
                <w:b/>
                <w:sz w:val="20"/>
                <w:szCs w:val="20"/>
              </w:rPr>
            </w:pPr>
            <w:r w:rsidRPr="005723A2">
              <w:rPr>
                <w:b/>
                <w:bCs/>
                <w:sz w:val="20"/>
                <w:szCs w:val="20"/>
              </w:rPr>
              <w:t>ПОДПИСЬ</w:t>
            </w:r>
          </w:p>
        </w:tc>
        <w:tc>
          <w:tcPr>
            <w:tcW w:w="749" w:type="pct"/>
            <w:vAlign w:val="center"/>
          </w:tcPr>
          <w:p w14:paraId="316C8CAA" w14:textId="77777777" w:rsidR="00A732C7" w:rsidRPr="005723A2" w:rsidRDefault="00A732C7" w:rsidP="00A732C7">
            <w:pPr>
              <w:jc w:val="center"/>
              <w:rPr>
                <w:b/>
                <w:sz w:val="20"/>
                <w:szCs w:val="20"/>
              </w:rPr>
            </w:pPr>
            <w:r w:rsidRPr="005723A2">
              <w:rPr>
                <w:b/>
                <w:bCs/>
                <w:sz w:val="20"/>
                <w:szCs w:val="20"/>
              </w:rPr>
              <w:t>ДАТА</w:t>
            </w:r>
          </w:p>
        </w:tc>
      </w:tr>
      <w:tr w:rsidR="00C27E0F" w:rsidRPr="005226F3" w14:paraId="7F80B68E" w14:textId="77777777" w:rsidTr="00CA43C2">
        <w:trPr>
          <w:trHeight w:val="422"/>
        </w:trPr>
        <w:tc>
          <w:tcPr>
            <w:tcW w:w="867" w:type="pct"/>
          </w:tcPr>
          <w:p w14:paraId="0A405D10" w14:textId="77777777" w:rsidR="00C27E0F" w:rsidRPr="005226F3" w:rsidRDefault="00C27E0F" w:rsidP="00A732C7">
            <w:pPr>
              <w:rPr>
                <w:b/>
              </w:rPr>
            </w:pPr>
            <w:r w:rsidRPr="00634798">
              <w:rPr>
                <w:lang w:eastAsia="en-US"/>
              </w:rPr>
              <w:t>Цифров Б.Б.</w:t>
            </w:r>
          </w:p>
        </w:tc>
        <w:tc>
          <w:tcPr>
            <w:tcW w:w="1157" w:type="pct"/>
          </w:tcPr>
          <w:p w14:paraId="623EF731" w14:textId="77777777" w:rsidR="00C27E0F" w:rsidRDefault="00C27E0F" w:rsidP="00CA43C2">
            <w:r>
              <w:t xml:space="preserve">Руководитель ИТ-отдела </w:t>
            </w:r>
          </w:p>
          <w:p w14:paraId="249DFE7A" w14:textId="77777777" w:rsidR="00C27E0F" w:rsidRPr="005226F3" w:rsidRDefault="00C27E0F" w:rsidP="00A732C7">
            <w:r>
              <w:t>Руководитель проекта Заказчика</w:t>
            </w:r>
          </w:p>
        </w:tc>
        <w:tc>
          <w:tcPr>
            <w:tcW w:w="1365" w:type="pct"/>
          </w:tcPr>
          <w:p w14:paraId="5C384278" w14:textId="77777777" w:rsidR="00C27E0F" w:rsidRPr="005226F3" w:rsidRDefault="00C27E0F" w:rsidP="00A732C7">
            <w:r>
              <w:t>ООО «ТД Ромашка», ИТ-отдел</w:t>
            </w:r>
          </w:p>
        </w:tc>
        <w:tc>
          <w:tcPr>
            <w:tcW w:w="862" w:type="pct"/>
          </w:tcPr>
          <w:p w14:paraId="755ADF9D" w14:textId="77777777" w:rsidR="00C27E0F" w:rsidRPr="005226F3" w:rsidRDefault="00C27E0F" w:rsidP="00A732C7"/>
        </w:tc>
        <w:tc>
          <w:tcPr>
            <w:tcW w:w="749" w:type="pct"/>
          </w:tcPr>
          <w:p w14:paraId="3A418B10" w14:textId="77777777" w:rsidR="00C27E0F" w:rsidRPr="005226F3" w:rsidRDefault="00EC27AF" w:rsidP="006C11D7">
            <w:r>
              <w:t>1</w:t>
            </w:r>
            <w:r w:rsidR="006C11D7">
              <w:t>4</w:t>
            </w:r>
            <w:r>
              <w:t>.01.2019</w:t>
            </w:r>
          </w:p>
        </w:tc>
      </w:tr>
      <w:tr w:rsidR="006C11D7" w:rsidRPr="00EF6648" w14:paraId="77E3F6AA" w14:textId="77777777" w:rsidTr="00CA43C2">
        <w:trPr>
          <w:trHeight w:val="416"/>
        </w:trPr>
        <w:tc>
          <w:tcPr>
            <w:tcW w:w="867" w:type="pct"/>
          </w:tcPr>
          <w:p w14:paraId="07E86C50" w14:textId="77777777" w:rsidR="006C11D7" w:rsidRPr="005226F3" w:rsidRDefault="006C11D7" w:rsidP="006C11D7">
            <w:pPr>
              <w:spacing w:line="276" w:lineRule="auto"/>
              <w:rPr>
                <w:b/>
                <w:lang w:eastAsia="en-US"/>
              </w:rPr>
            </w:pPr>
            <w:r w:rsidRPr="00634798">
              <w:t>Сидоров А.И.</w:t>
            </w:r>
          </w:p>
        </w:tc>
        <w:tc>
          <w:tcPr>
            <w:tcW w:w="1157" w:type="pct"/>
          </w:tcPr>
          <w:p w14:paraId="7A8FDCF3" w14:textId="77777777" w:rsidR="006C11D7" w:rsidRDefault="006C11D7" w:rsidP="006C11D7">
            <w:r>
              <w:t>Руководитель отдела логистики</w:t>
            </w:r>
          </w:p>
          <w:p w14:paraId="7C1C56B3" w14:textId="77777777" w:rsidR="006C11D7" w:rsidRPr="007E2CBC" w:rsidRDefault="006C11D7" w:rsidP="006C11D7">
            <w:r>
              <w:t>Функциональный заказчик</w:t>
            </w:r>
          </w:p>
        </w:tc>
        <w:tc>
          <w:tcPr>
            <w:tcW w:w="1365" w:type="pct"/>
          </w:tcPr>
          <w:p w14:paraId="66371E1E" w14:textId="77777777" w:rsidR="006C11D7" w:rsidRPr="00EF6648" w:rsidRDefault="006C11D7" w:rsidP="006C11D7">
            <w:pPr>
              <w:spacing w:line="276" w:lineRule="auto"/>
              <w:rPr>
                <w:lang w:eastAsia="en-US"/>
              </w:rPr>
            </w:pPr>
            <w:r>
              <w:t>ООО «ТД Ромашка», Отдел логистики</w:t>
            </w:r>
          </w:p>
        </w:tc>
        <w:tc>
          <w:tcPr>
            <w:tcW w:w="862" w:type="pct"/>
          </w:tcPr>
          <w:p w14:paraId="6B8B3FEF" w14:textId="77777777" w:rsidR="006C11D7" w:rsidRPr="00EF6648" w:rsidRDefault="006C11D7" w:rsidP="006C11D7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9" w:type="pct"/>
          </w:tcPr>
          <w:p w14:paraId="5820A843" w14:textId="77777777" w:rsidR="006C11D7" w:rsidRPr="00EF6648" w:rsidRDefault="006C11D7" w:rsidP="006C11D7">
            <w:r w:rsidRPr="000554ED">
              <w:t>14.01.2019</w:t>
            </w:r>
          </w:p>
        </w:tc>
      </w:tr>
      <w:tr w:rsidR="006C11D7" w:rsidRPr="00EF6648" w14:paraId="1E84AD99" w14:textId="77777777" w:rsidTr="00CA43C2">
        <w:trPr>
          <w:trHeight w:val="416"/>
        </w:trPr>
        <w:tc>
          <w:tcPr>
            <w:tcW w:w="867" w:type="pct"/>
          </w:tcPr>
          <w:p w14:paraId="7F7AE046" w14:textId="77777777" w:rsidR="006C11D7" w:rsidRPr="00634798" w:rsidRDefault="006C11D7" w:rsidP="006C11D7">
            <w:pPr>
              <w:spacing w:line="276" w:lineRule="auto"/>
            </w:pPr>
            <w:r>
              <w:t>Монеткин П.П.</w:t>
            </w:r>
          </w:p>
        </w:tc>
        <w:tc>
          <w:tcPr>
            <w:tcW w:w="1157" w:type="pct"/>
          </w:tcPr>
          <w:p w14:paraId="27FADBD6" w14:textId="77777777" w:rsidR="006C11D7" w:rsidRDefault="006C11D7" w:rsidP="006C11D7">
            <w:r>
              <w:t>Руководитель отдела продаж</w:t>
            </w:r>
          </w:p>
          <w:p w14:paraId="5DD064B3" w14:textId="77777777" w:rsidR="006C11D7" w:rsidRDefault="006C11D7" w:rsidP="006C11D7">
            <w:r>
              <w:t>Функциональный заказчик</w:t>
            </w:r>
          </w:p>
        </w:tc>
        <w:tc>
          <w:tcPr>
            <w:tcW w:w="1365" w:type="pct"/>
          </w:tcPr>
          <w:p w14:paraId="1EB41D91" w14:textId="77777777" w:rsidR="006C11D7" w:rsidRDefault="006C11D7" w:rsidP="006C11D7">
            <w:pPr>
              <w:spacing w:line="276" w:lineRule="auto"/>
            </w:pPr>
            <w:r>
              <w:t>ООО «ТД Ромашка», Отдел продаж</w:t>
            </w:r>
          </w:p>
        </w:tc>
        <w:tc>
          <w:tcPr>
            <w:tcW w:w="862" w:type="pct"/>
          </w:tcPr>
          <w:p w14:paraId="7EDF04C9" w14:textId="77777777" w:rsidR="006C11D7" w:rsidRPr="00EF6648" w:rsidRDefault="006C11D7" w:rsidP="006C11D7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9" w:type="pct"/>
          </w:tcPr>
          <w:p w14:paraId="4CC78D4D" w14:textId="77777777" w:rsidR="006C11D7" w:rsidRPr="00EF6648" w:rsidRDefault="006C11D7" w:rsidP="006C11D7">
            <w:r w:rsidRPr="000554ED">
              <w:t>14.01.2019</w:t>
            </w:r>
          </w:p>
        </w:tc>
      </w:tr>
      <w:tr w:rsidR="006C11D7" w:rsidRPr="00EF6648" w14:paraId="1B32F323" w14:textId="77777777" w:rsidTr="00CA43C2">
        <w:trPr>
          <w:trHeight w:val="416"/>
        </w:trPr>
        <w:tc>
          <w:tcPr>
            <w:tcW w:w="867" w:type="pct"/>
          </w:tcPr>
          <w:p w14:paraId="63048C43" w14:textId="77777777" w:rsidR="006C11D7" w:rsidRPr="00634798" w:rsidRDefault="006C11D7" w:rsidP="006C11D7">
            <w:pPr>
              <w:spacing w:line="276" w:lineRule="auto"/>
            </w:pPr>
            <w:r w:rsidRPr="00634798">
              <w:rPr>
                <w:lang w:eastAsia="en-US"/>
              </w:rPr>
              <w:t>Петренко И.А.</w:t>
            </w:r>
          </w:p>
        </w:tc>
        <w:tc>
          <w:tcPr>
            <w:tcW w:w="1157" w:type="pct"/>
          </w:tcPr>
          <w:p w14:paraId="4085E3B2" w14:textId="77777777" w:rsidR="006C11D7" w:rsidRDefault="006C11D7" w:rsidP="006C11D7">
            <w:r>
              <w:t>Начальник склада</w:t>
            </w:r>
          </w:p>
          <w:p w14:paraId="6B7CF914" w14:textId="77777777" w:rsidR="006C11D7" w:rsidRDefault="006C11D7" w:rsidP="006C11D7">
            <w:r>
              <w:t>Функциональный заказчик</w:t>
            </w:r>
          </w:p>
        </w:tc>
        <w:tc>
          <w:tcPr>
            <w:tcW w:w="1365" w:type="pct"/>
          </w:tcPr>
          <w:p w14:paraId="346C772B" w14:textId="77777777" w:rsidR="006C11D7" w:rsidRDefault="006C11D7" w:rsidP="006C11D7">
            <w:pPr>
              <w:spacing w:line="276" w:lineRule="auto"/>
            </w:pPr>
            <w:r>
              <w:t>ООО «ТД Ромашка», Склад</w:t>
            </w:r>
          </w:p>
        </w:tc>
        <w:tc>
          <w:tcPr>
            <w:tcW w:w="862" w:type="pct"/>
          </w:tcPr>
          <w:p w14:paraId="40246CAF" w14:textId="77777777" w:rsidR="006C11D7" w:rsidRPr="00EF6648" w:rsidRDefault="006C11D7" w:rsidP="006C11D7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9" w:type="pct"/>
          </w:tcPr>
          <w:p w14:paraId="506A5B07" w14:textId="77777777" w:rsidR="006C11D7" w:rsidRPr="00EF6648" w:rsidRDefault="006C11D7" w:rsidP="006C11D7">
            <w:r w:rsidRPr="000554ED">
              <w:t>14.01.2019</w:t>
            </w:r>
          </w:p>
        </w:tc>
      </w:tr>
      <w:tr w:rsidR="006C11D7" w:rsidRPr="00EF6648" w14:paraId="660148C0" w14:textId="77777777" w:rsidTr="00CA43C2">
        <w:trPr>
          <w:trHeight w:val="416"/>
        </w:trPr>
        <w:tc>
          <w:tcPr>
            <w:tcW w:w="867" w:type="pct"/>
          </w:tcPr>
          <w:p w14:paraId="0CA64628" w14:textId="77777777" w:rsidR="006C11D7" w:rsidRPr="00634798" w:rsidRDefault="006C11D7" w:rsidP="006C11D7">
            <w:pPr>
              <w:spacing w:line="276" w:lineRule="auto"/>
              <w:rPr>
                <w:lang w:eastAsia="en-US"/>
              </w:rPr>
            </w:pPr>
            <w:r w:rsidRPr="00634798">
              <w:rPr>
                <w:lang w:eastAsia="en-US"/>
              </w:rPr>
              <w:t>Борисов Е.П.</w:t>
            </w:r>
          </w:p>
        </w:tc>
        <w:tc>
          <w:tcPr>
            <w:tcW w:w="1157" w:type="pct"/>
          </w:tcPr>
          <w:p w14:paraId="61DE2819" w14:textId="77777777" w:rsidR="006C11D7" w:rsidRDefault="006C11D7" w:rsidP="006C11D7">
            <w:r>
              <w:t>Главный бухгалтер</w:t>
            </w:r>
          </w:p>
          <w:p w14:paraId="22B5306F" w14:textId="77777777" w:rsidR="006C11D7" w:rsidRDefault="006C11D7" w:rsidP="006C11D7">
            <w:r>
              <w:t>Функциональный заказчик</w:t>
            </w:r>
          </w:p>
        </w:tc>
        <w:tc>
          <w:tcPr>
            <w:tcW w:w="1365" w:type="pct"/>
          </w:tcPr>
          <w:p w14:paraId="1C0FD4A3" w14:textId="77777777" w:rsidR="006C11D7" w:rsidRDefault="006C11D7" w:rsidP="006C11D7">
            <w:pPr>
              <w:spacing w:line="276" w:lineRule="auto"/>
            </w:pPr>
            <w:r>
              <w:t>ООО «ТД Ромашка», Бухгалтерия</w:t>
            </w:r>
          </w:p>
        </w:tc>
        <w:tc>
          <w:tcPr>
            <w:tcW w:w="862" w:type="pct"/>
          </w:tcPr>
          <w:p w14:paraId="265D418A" w14:textId="77777777" w:rsidR="006C11D7" w:rsidRPr="00EF6648" w:rsidRDefault="006C11D7" w:rsidP="006C11D7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9" w:type="pct"/>
          </w:tcPr>
          <w:p w14:paraId="62A81A2E" w14:textId="77777777" w:rsidR="006C11D7" w:rsidRPr="00EF6648" w:rsidRDefault="006C11D7" w:rsidP="006C11D7">
            <w:r w:rsidRPr="000554ED">
              <w:t>14.01.2019</w:t>
            </w:r>
          </w:p>
        </w:tc>
      </w:tr>
      <w:tr w:rsidR="006C11D7" w:rsidRPr="00EF6648" w14:paraId="79D2C7E7" w14:textId="77777777" w:rsidTr="00CA43C2">
        <w:trPr>
          <w:trHeight w:val="416"/>
        </w:trPr>
        <w:tc>
          <w:tcPr>
            <w:tcW w:w="867" w:type="pct"/>
          </w:tcPr>
          <w:p w14:paraId="5A50D91F" w14:textId="77777777" w:rsidR="006C11D7" w:rsidRPr="00634798" w:rsidRDefault="006C11D7" w:rsidP="006C11D7">
            <w:pPr>
              <w:spacing w:line="276" w:lineRule="auto"/>
              <w:rPr>
                <w:lang w:eastAsia="en-US"/>
              </w:rPr>
            </w:pPr>
            <w:r>
              <w:t>Молодцов С.С.</w:t>
            </w:r>
          </w:p>
        </w:tc>
        <w:tc>
          <w:tcPr>
            <w:tcW w:w="1157" w:type="pct"/>
          </w:tcPr>
          <w:p w14:paraId="6AA65F43" w14:textId="77777777" w:rsidR="006C11D7" w:rsidRDefault="006C11D7" w:rsidP="006C11D7">
            <w:r>
              <w:t>Руководитель проекта Исполнителя</w:t>
            </w:r>
          </w:p>
        </w:tc>
        <w:tc>
          <w:tcPr>
            <w:tcW w:w="1365" w:type="pct"/>
          </w:tcPr>
          <w:p w14:paraId="0BA187DA" w14:textId="77777777" w:rsidR="006C11D7" w:rsidRDefault="006C11D7" w:rsidP="006C11D7">
            <w:pPr>
              <w:spacing w:line="276" w:lineRule="auto"/>
            </w:pPr>
            <w:r>
              <w:t>ООО «Внедренческий центр»</w:t>
            </w:r>
          </w:p>
        </w:tc>
        <w:tc>
          <w:tcPr>
            <w:tcW w:w="862" w:type="pct"/>
          </w:tcPr>
          <w:p w14:paraId="4EE568FF" w14:textId="77777777" w:rsidR="006C11D7" w:rsidRPr="00EF6648" w:rsidRDefault="006C11D7" w:rsidP="006C11D7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9" w:type="pct"/>
          </w:tcPr>
          <w:p w14:paraId="51F9DE52" w14:textId="77777777" w:rsidR="006C11D7" w:rsidRPr="00EF6648" w:rsidRDefault="006C11D7" w:rsidP="006C11D7">
            <w:r w:rsidRPr="000554ED">
              <w:t>14.01.2019</w:t>
            </w:r>
          </w:p>
        </w:tc>
      </w:tr>
      <w:tr w:rsidR="006C11D7" w:rsidRPr="00EF6648" w14:paraId="59A41CC9" w14:textId="77777777" w:rsidTr="00CA43C2">
        <w:trPr>
          <w:trHeight w:val="416"/>
        </w:trPr>
        <w:tc>
          <w:tcPr>
            <w:tcW w:w="867" w:type="pct"/>
          </w:tcPr>
          <w:p w14:paraId="264BDA23" w14:textId="77777777" w:rsidR="006C11D7" w:rsidRDefault="006C11D7" w:rsidP="006C11D7">
            <w:pPr>
              <w:spacing w:line="276" w:lineRule="auto"/>
            </w:pPr>
            <w:r>
              <w:t>Краснов С.С.</w:t>
            </w:r>
          </w:p>
        </w:tc>
        <w:tc>
          <w:tcPr>
            <w:tcW w:w="1157" w:type="pct"/>
          </w:tcPr>
          <w:p w14:paraId="46FC35E0" w14:textId="77777777" w:rsidR="006C11D7" w:rsidRDefault="006C11D7" w:rsidP="006C11D7">
            <w:r>
              <w:t>Функциональный архитектор</w:t>
            </w:r>
          </w:p>
        </w:tc>
        <w:tc>
          <w:tcPr>
            <w:tcW w:w="1365" w:type="pct"/>
          </w:tcPr>
          <w:p w14:paraId="54AB9EF3" w14:textId="77777777" w:rsidR="006C11D7" w:rsidRDefault="006C11D7" w:rsidP="006C11D7">
            <w:pPr>
              <w:spacing w:line="276" w:lineRule="auto"/>
            </w:pPr>
            <w:r>
              <w:t>ООО «Внедренческий центр»</w:t>
            </w:r>
          </w:p>
        </w:tc>
        <w:tc>
          <w:tcPr>
            <w:tcW w:w="862" w:type="pct"/>
          </w:tcPr>
          <w:p w14:paraId="56FDC28B" w14:textId="77777777" w:rsidR="006C11D7" w:rsidRPr="00EF6648" w:rsidRDefault="006C11D7" w:rsidP="006C11D7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9" w:type="pct"/>
          </w:tcPr>
          <w:p w14:paraId="601D2869" w14:textId="77777777" w:rsidR="006C11D7" w:rsidRPr="00EF6648" w:rsidRDefault="006C11D7" w:rsidP="006C11D7">
            <w:r w:rsidRPr="000554ED">
              <w:t>14.01.2019</w:t>
            </w:r>
          </w:p>
        </w:tc>
      </w:tr>
      <w:tr w:rsidR="006C11D7" w:rsidRPr="00EF6648" w14:paraId="77D6B361" w14:textId="77777777" w:rsidTr="00CA43C2">
        <w:trPr>
          <w:trHeight w:val="416"/>
        </w:trPr>
        <w:tc>
          <w:tcPr>
            <w:tcW w:w="867" w:type="pct"/>
          </w:tcPr>
          <w:p w14:paraId="07F1204B" w14:textId="77777777" w:rsidR="006C11D7" w:rsidRDefault="006C11D7" w:rsidP="006C11D7">
            <w:pPr>
              <w:spacing w:line="276" w:lineRule="auto"/>
            </w:pPr>
            <w:r>
              <w:t>Синицын В.А.</w:t>
            </w:r>
          </w:p>
        </w:tc>
        <w:tc>
          <w:tcPr>
            <w:tcW w:w="1157" w:type="pct"/>
          </w:tcPr>
          <w:p w14:paraId="4870857B" w14:textId="77777777" w:rsidR="006C11D7" w:rsidRDefault="006C11D7" w:rsidP="006C11D7">
            <w:r>
              <w:t>Технический архитектор</w:t>
            </w:r>
          </w:p>
        </w:tc>
        <w:tc>
          <w:tcPr>
            <w:tcW w:w="1365" w:type="pct"/>
          </w:tcPr>
          <w:p w14:paraId="1FBDAE48" w14:textId="77777777" w:rsidR="006C11D7" w:rsidRDefault="006C11D7" w:rsidP="006C11D7">
            <w:pPr>
              <w:spacing w:line="276" w:lineRule="auto"/>
            </w:pPr>
            <w:r>
              <w:t>ООО «Внедренческий центр»</w:t>
            </w:r>
          </w:p>
        </w:tc>
        <w:tc>
          <w:tcPr>
            <w:tcW w:w="862" w:type="pct"/>
          </w:tcPr>
          <w:p w14:paraId="4AD3B787" w14:textId="77777777" w:rsidR="006C11D7" w:rsidRPr="00EF6648" w:rsidRDefault="006C11D7" w:rsidP="006C11D7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9" w:type="pct"/>
          </w:tcPr>
          <w:p w14:paraId="373498CD" w14:textId="77777777" w:rsidR="006C11D7" w:rsidRPr="00EF6648" w:rsidRDefault="006C11D7" w:rsidP="006C11D7">
            <w:r w:rsidRPr="000554ED">
              <w:t>14.01.2019</w:t>
            </w:r>
          </w:p>
        </w:tc>
      </w:tr>
    </w:tbl>
    <w:p w14:paraId="02AC9850" w14:textId="77777777" w:rsidR="00A732C7" w:rsidRDefault="00A732C7" w:rsidP="00A732C7">
      <w:pPr>
        <w:jc w:val="center"/>
      </w:pPr>
    </w:p>
    <w:p w14:paraId="325BE325" w14:textId="77777777" w:rsidR="00A732C7" w:rsidRDefault="00A732C7" w:rsidP="00A732C7">
      <w:pPr>
        <w:jc w:val="center"/>
      </w:pPr>
    </w:p>
    <w:p w14:paraId="0A25D11F" w14:textId="77777777" w:rsidR="00A732C7" w:rsidRDefault="00A732C7" w:rsidP="00A732C7">
      <w:pPr>
        <w:jc w:val="center"/>
        <w:sectPr w:rsidR="00A732C7" w:rsidSect="00160405">
          <w:footerReference w:type="default" r:id="rId15"/>
          <w:headerReference w:type="first" r:id="rId16"/>
          <w:footerReference w:type="first" r:id="rId17"/>
          <w:pgSz w:w="11906" w:h="16838" w:code="9"/>
          <w:pgMar w:top="1134" w:right="1134" w:bottom="1134" w:left="1701" w:header="709" w:footer="709" w:gutter="0"/>
          <w:cols w:space="708"/>
          <w:titlePg/>
          <w:docGrid w:linePitch="360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-1442446013"/>
        <w:docPartObj>
          <w:docPartGallery w:val="Table of Contents"/>
          <w:docPartUnique/>
        </w:docPartObj>
      </w:sdtPr>
      <w:sdtEndPr>
        <w:rPr>
          <w:rFonts w:ascii="Times New Roman" w:hAnsi="Times New Roman"/>
        </w:rPr>
      </w:sdtEndPr>
      <w:sdtContent>
        <w:p w14:paraId="67D45219" w14:textId="77777777" w:rsidR="00A732C7" w:rsidRDefault="00A732C7" w:rsidP="00A732C7">
          <w:pPr>
            <w:pStyle w:val="afff8"/>
            <w:numPr>
              <w:ilvl w:val="0"/>
              <w:numId w:val="0"/>
            </w:numPr>
            <w:ind w:left="432" w:hanging="432"/>
          </w:pPr>
          <w:r>
            <w:t>Оглавление</w:t>
          </w:r>
        </w:p>
        <w:p w14:paraId="575E7FFE" w14:textId="77777777" w:rsidR="006A09D0" w:rsidRDefault="0052609D">
          <w:pPr>
            <w:pStyle w:val="13"/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r>
            <w:fldChar w:fldCharType="begin"/>
          </w:r>
          <w:r w:rsidR="00A732C7">
            <w:instrText xml:space="preserve"> TOC \o "1-3" \h \z \u </w:instrText>
          </w:r>
          <w:r>
            <w:fldChar w:fldCharType="separate"/>
          </w:r>
          <w:hyperlink w:anchor="_Toc17120049" w:history="1">
            <w:r w:rsidR="006A09D0" w:rsidRPr="00F9331F">
              <w:rPr>
                <w:rStyle w:val="afc"/>
                <w:noProof/>
              </w:rPr>
              <w:t>ВЕРСИИ ДОКУМЕНТА</w:t>
            </w:r>
            <w:r w:rsidR="006A09D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1173A" w14:textId="77777777" w:rsidR="006A09D0" w:rsidRDefault="00000000">
          <w:pPr>
            <w:pStyle w:val="13"/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050" w:history="1">
            <w:r w:rsidR="006A09D0" w:rsidRPr="00F9331F">
              <w:rPr>
                <w:rStyle w:val="afc"/>
                <w:noProof/>
              </w:rPr>
              <w:t>ЛИСТ СОГЛАСОВАНИЯ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_Toc17120050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3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2AC4F1C0" w14:textId="77777777" w:rsidR="006A09D0" w:rsidRDefault="00000000">
          <w:pPr>
            <w:pStyle w:val="13"/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051" w:history="1">
            <w:r w:rsidR="006A09D0" w:rsidRPr="00F9331F">
              <w:rPr>
                <w:rStyle w:val="afc"/>
                <w:noProof/>
              </w:rPr>
              <w:t>1</w:t>
            </w:r>
            <w:r w:rsidR="006A09D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Сведения о проекте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_Toc17120051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7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607B18E2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52" w:history="1">
            <w:r w:rsidR="006A09D0" w:rsidRPr="00F9331F">
              <w:rPr>
                <w:rStyle w:val="afc"/>
                <w:noProof/>
              </w:rPr>
              <w:t>1.1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Наименование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_Toc17120052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7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6D76708A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53" w:history="1">
            <w:r w:rsidR="006A09D0" w:rsidRPr="00F9331F">
              <w:rPr>
                <w:rStyle w:val="afc"/>
                <w:noProof/>
              </w:rPr>
              <w:t>1.2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Сведения о Заказчике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_Toc17120053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7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73C8412F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54" w:history="1">
            <w:r w:rsidR="006A09D0" w:rsidRPr="00F9331F">
              <w:rPr>
                <w:rStyle w:val="afc"/>
                <w:noProof/>
              </w:rPr>
              <w:t>1.3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Сведения об Исполнителе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_Toc17120054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7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6479AD5F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55" w:history="1">
            <w:r w:rsidR="006A09D0" w:rsidRPr="00F9331F">
              <w:rPr>
                <w:rStyle w:val="afc"/>
                <w:noProof/>
              </w:rPr>
              <w:t>1.4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Сведения о Спонсоре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_Toc17120055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7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2AFCF4BF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56" w:history="1">
            <w:r w:rsidR="006A09D0" w:rsidRPr="00F9331F">
              <w:rPr>
                <w:rStyle w:val="afc"/>
                <w:noProof/>
              </w:rPr>
              <w:t>1.5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Основания исполнения работ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_Toc17120056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7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4546180E" w14:textId="77777777" w:rsidR="006A09D0" w:rsidRDefault="00000000">
          <w:pPr>
            <w:pStyle w:val="13"/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057" w:history="1">
            <w:r w:rsidR="006A09D0" w:rsidRPr="00F9331F">
              <w:rPr>
                <w:rStyle w:val="afc"/>
                <w:noProof/>
              </w:rPr>
              <w:t>2</w:t>
            </w:r>
            <w:r w:rsidR="006A09D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Введение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_Toc17120057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8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2D15B4AB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58" w:history="1">
            <w:r w:rsidR="006A09D0" w:rsidRPr="00F9331F">
              <w:rPr>
                <w:rStyle w:val="afc"/>
                <w:iCs/>
                <w:noProof/>
              </w:rPr>
              <w:t>2.1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iCs/>
                <w:noProof/>
              </w:rPr>
              <w:t>Назначение документа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_Toc17120058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8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34C0C6F5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59" w:history="1">
            <w:r w:rsidR="006A09D0" w:rsidRPr="00F9331F">
              <w:rPr>
                <w:rStyle w:val="afc"/>
                <w:noProof/>
              </w:rPr>
              <w:t>2.2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Статус документа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_Toc17120059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8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629D7FBE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60" w:history="1">
            <w:r w:rsidR="006A09D0" w:rsidRPr="00F9331F">
              <w:rPr>
                <w:rStyle w:val="afc"/>
                <w:noProof/>
              </w:rPr>
              <w:t>2.3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Срок действия Устава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_Toc17120060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8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4F3A7497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61" w:history="1">
            <w:r w:rsidR="006A09D0" w:rsidRPr="00F9331F">
              <w:rPr>
                <w:rStyle w:val="afc"/>
                <w:noProof/>
              </w:rPr>
              <w:t>2.4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Порядок внесения изменений в Устав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_Toc17120061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9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10979329" w14:textId="77777777" w:rsidR="006A09D0" w:rsidRDefault="00000000">
          <w:pPr>
            <w:pStyle w:val="13"/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062" w:history="1">
            <w:r w:rsidR="006A09D0" w:rsidRPr="00F9331F">
              <w:rPr>
                <w:rStyle w:val="afc"/>
                <w:noProof/>
              </w:rPr>
              <w:t>3</w:t>
            </w:r>
            <w:r w:rsidR="006A09D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Описание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_Toc17120062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10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21F53841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63" w:history="1">
            <w:r w:rsidR="006A09D0" w:rsidRPr="00F9331F">
              <w:rPr>
                <w:rStyle w:val="afc"/>
                <w:noProof/>
              </w:rPr>
              <w:t>3.1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Цели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_Toc17120063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10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577BDD78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64" w:history="1">
            <w:r w:rsidR="006A09D0" w:rsidRPr="00F9331F">
              <w:rPr>
                <w:rStyle w:val="afc"/>
                <w:noProof/>
              </w:rPr>
              <w:t>3.2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Задачи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_Toc17120064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11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45EC25DA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65" w:history="1">
            <w:r w:rsidR="006A09D0" w:rsidRPr="00F9331F">
              <w:rPr>
                <w:rStyle w:val="afc"/>
                <w:noProof/>
              </w:rPr>
              <w:t>3.3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Объем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_Toc17120065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11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0F74ED32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066" w:history="1">
            <w:r w:rsidR="006A09D0" w:rsidRPr="00F9331F">
              <w:rPr>
                <w:rStyle w:val="afc"/>
                <w:noProof/>
              </w:rPr>
              <w:t>3.3.1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Функциональный объем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_Toc17120066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11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13BC5834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067" w:history="1">
            <w:r w:rsidR="006A09D0" w:rsidRPr="00F9331F">
              <w:rPr>
                <w:rStyle w:val="afc"/>
                <w:noProof/>
              </w:rPr>
              <w:t>3.3.2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Методологический объем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_Toc17120067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12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3B908FD8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068" w:history="1">
            <w:r w:rsidR="006A09D0" w:rsidRPr="00F9331F">
              <w:rPr>
                <w:rStyle w:val="afc"/>
                <w:noProof/>
              </w:rPr>
              <w:t>3.3.3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Технический объем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_Toc17120068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12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33EB19DA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069" w:history="1">
            <w:r w:rsidR="006A09D0" w:rsidRPr="00F9331F">
              <w:rPr>
                <w:rStyle w:val="afc"/>
                <w:noProof/>
              </w:rPr>
              <w:t>3.3.4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Организационный объем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_Toc17120069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13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5D4B8581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070" w:history="1">
            <w:r w:rsidR="006A09D0" w:rsidRPr="00F9331F">
              <w:rPr>
                <w:rStyle w:val="afc"/>
                <w:noProof/>
              </w:rPr>
              <w:t>3.3.5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Территориальный объем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_Toc17120070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13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354D8061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71" w:history="1">
            <w:r w:rsidR="006A09D0" w:rsidRPr="00F9331F">
              <w:rPr>
                <w:rStyle w:val="afc"/>
                <w:noProof/>
              </w:rPr>
              <w:t>3.4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Календарный план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_Toc17120071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13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7942CCE5" w14:textId="77777777" w:rsidR="006A09D0" w:rsidRDefault="00000000">
          <w:pPr>
            <w:pStyle w:val="13"/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072" w:history="1">
            <w:r w:rsidR="006A09D0" w:rsidRPr="00F9331F">
              <w:rPr>
                <w:rStyle w:val="afc"/>
                <w:noProof/>
              </w:rPr>
              <w:t>4</w:t>
            </w:r>
            <w:r w:rsidR="006A09D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Этапы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_Toc17120072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15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12BB6E39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73" w:history="1">
            <w:r w:rsidR="006A09D0" w:rsidRPr="00F9331F">
              <w:rPr>
                <w:rStyle w:val="afc"/>
                <w:noProof/>
              </w:rPr>
              <w:t>4.1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Этап 1. Формирование требований к ИС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_Toc17120073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15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3B802C17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74" w:history="1">
            <w:r w:rsidR="006A09D0" w:rsidRPr="00F9331F">
              <w:rPr>
                <w:rStyle w:val="afc"/>
                <w:noProof/>
              </w:rPr>
              <w:t>4.2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Этап 2. Проектирование ИС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_Toc17120074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17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3F284EB7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75" w:history="1">
            <w:r w:rsidR="006A09D0" w:rsidRPr="00F9331F">
              <w:rPr>
                <w:rStyle w:val="afc"/>
                <w:noProof/>
              </w:rPr>
              <w:t>4.3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Этап 3. Разработка ИС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_Toc17120075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18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08608C97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76" w:history="1">
            <w:r w:rsidR="006A09D0" w:rsidRPr="00F9331F">
              <w:rPr>
                <w:rStyle w:val="afc"/>
                <w:noProof/>
              </w:rPr>
              <w:t>4.4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Этап 4. Проведение ОПЭ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_Toc17120076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20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7AFE229E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77" w:history="1">
            <w:r w:rsidR="006A09D0" w:rsidRPr="00F9331F">
              <w:rPr>
                <w:rStyle w:val="afc"/>
                <w:noProof/>
              </w:rPr>
              <w:t>4.5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Этап 5. Ввод ИС в ПЭ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_Toc17120077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21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0282F639" w14:textId="77777777" w:rsidR="006A09D0" w:rsidRDefault="00000000">
          <w:pPr>
            <w:pStyle w:val="13"/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078" w:history="1">
            <w:r w:rsidR="006A09D0" w:rsidRPr="00F9331F">
              <w:rPr>
                <w:rStyle w:val="afc"/>
                <w:noProof/>
              </w:rPr>
              <w:t>5</w:t>
            </w:r>
            <w:r w:rsidR="006A09D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Общие принципы выполнения работ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_Toc17120078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23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752C8EB1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79" w:history="1">
            <w:r w:rsidR="006A09D0" w:rsidRPr="00F9331F">
              <w:rPr>
                <w:rStyle w:val="afc"/>
                <w:noProof/>
              </w:rPr>
              <w:t>5.1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Ключевые факторы успеха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_Toc17120079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23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496B2007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80" w:history="1">
            <w:r w:rsidR="006A09D0" w:rsidRPr="00F9331F">
              <w:rPr>
                <w:rStyle w:val="afc"/>
                <w:noProof/>
              </w:rPr>
              <w:t>5.2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Ограничения и допущения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_Toc17120080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24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2DB88389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81" w:history="1">
            <w:r w:rsidR="006A09D0" w:rsidRPr="00F9331F">
              <w:rPr>
                <w:rStyle w:val="afc"/>
                <w:noProof/>
              </w:rPr>
              <w:t>5.3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Интеграция, связь с другими проектами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_Toc17120081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25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1A9AF431" w14:textId="77777777" w:rsidR="006A09D0" w:rsidRDefault="00000000">
          <w:pPr>
            <w:pStyle w:val="13"/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082" w:history="1">
            <w:r w:rsidR="006A09D0" w:rsidRPr="00F9331F">
              <w:rPr>
                <w:rStyle w:val="afc"/>
                <w:noProof/>
              </w:rPr>
              <w:t>6</w:t>
            </w:r>
            <w:r w:rsidR="006A09D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Критерии приемки результатов работ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_Toc17120082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27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4596B1F9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83" w:history="1">
            <w:r w:rsidR="006A09D0" w:rsidRPr="00F9331F">
              <w:rPr>
                <w:rStyle w:val="afc"/>
                <w:noProof/>
              </w:rPr>
              <w:t>6.1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Порядок согласования и утверждения проектной документации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_Toc17120083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27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413683CF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84" w:history="1">
            <w:r w:rsidR="006A09D0" w:rsidRPr="00F9331F">
              <w:rPr>
                <w:rStyle w:val="afc"/>
                <w:noProof/>
              </w:rPr>
              <w:t>6.2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Порядок выполнения работ в рамках Опытно-промышленной эксплуатации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_Toc17120084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33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636B7AAF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85" w:history="1">
            <w:r w:rsidR="006A09D0" w:rsidRPr="00F9331F">
              <w:rPr>
                <w:rStyle w:val="afc"/>
                <w:noProof/>
              </w:rPr>
              <w:t>6.3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Порядок проведения испытаний системы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_Toc17120085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34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2D4E674A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86" w:history="1">
            <w:r w:rsidR="006A09D0" w:rsidRPr="00F9331F">
              <w:rPr>
                <w:rStyle w:val="afc"/>
                <w:noProof/>
              </w:rPr>
              <w:t>6.4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Порядок приемки работ по загрузке и выверке НСИ и исходных данных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_Toc17120086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36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33DD41F3" w14:textId="77777777" w:rsidR="006A09D0" w:rsidRDefault="00000000">
          <w:pPr>
            <w:pStyle w:val="13"/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087" w:history="1">
            <w:r w:rsidR="006A09D0" w:rsidRPr="00F9331F">
              <w:rPr>
                <w:rStyle w:val="afc"/>
                <w:noProof/>
              </w:rPr>
              <w:t>7</w:t>
            </w:r>
            <w:r w:rsidR="006A09D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Организационная структура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_Toc17120087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38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4A37C65E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88" w:history="1">
            <w:r w:rsidR="006A09D0" w:rsidRPr="00F9331F">
              <w:rPr>
                <w:rStyle w:val="afc"/>
                <w:noProof/>
              </w:rPr>
              <w:t>7.1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Заинтересованные стороны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_Toc17120088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38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58C1DBBD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89" w:history="1">
            <w:r w:rsidR="006A09D0" w:rsidRPr="00F9331F">
              <w:rPr>
                <w:rStyle w:val="afc"/>
                <w:noProof/>
              </w:rPr>
              <w:t>7.2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Организационная структура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_Toc17120089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38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2017C877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090" w:history="1">
            <w:r w:rsidR="006A09D0" w:rsidRPr="00F9331F">
              <w:rPr>
                <w:rStyle w:val="afc"/>
                <w:noProof/>
              </w:rPr>
              <w:t>7.2.1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Управляющий комитет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_Toc17120090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40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4B7238CC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091" w:history="1">
            <w:r w:rsidR="006A09D0" w:rsidRPr="00F9331F">
              <w:rPr>
                <w:rStyle w:val="afc"/>
                <w:noProof/>
              </w:rPr>
              <w:t>7.2.2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Оперативный совет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_Toc17120091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41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77F9D375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092" w:history="1">
            <w:r w:rsidR="006A09D0" w:rsidRPr="00F9331F">
              <w:rPr>
                <w:rStyle w:val="afc"/>
                <w:noProof/>
              </w:rPr>
              <w:t>7.2.3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Рабочие группы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_Toc17120092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41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4632182E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93" w:history="1">
            <w:r w:rsidR="006A09D0" w:rsidRPr="00F9331F">
              <w:rPr>
                <w:rStyle w:val="afc"/>
                <w:noProof/>
              </w:rPr>
              <w:t>7.3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Состав команды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_Toc17120093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42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0AD66D1D" w14:textId="77777777" w:rsidR="006A09D0" w:rsidRDefault="00000000">
          <w:pPr>
            <w:pStyle w:val="13"/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094" w:history="1">
            <w:r w:rsidR="006A09D0" w:rsidRPr="00F9331F">
              <w:rPr>
                <w:rStyle w:val="afc"/>
                <w:noProof/>
              </w:rPr>
              <w:t>8</w:t>
            </w:r>
            <w:r w:rsidR="006A09D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Процедуры управления проектом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_Toc17120094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43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5F24A130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95" w:history="1">
            <w:r w:rsidR="006A09D0" w:rsidRPr="00F9331F">
              <w:rPr>
                <w:rStyle w:val="afc"/>
                <w:noProof/>
              </w:rPr>
              <w:t>8.1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Управление сроками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_Toc17120095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43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1B489C5C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096" w:history="1">
            <w:r w:rsidR="006A09D0" w:rsidRPr="00F9331F">
              <w:rPr>
                <w:rStyle w:val="afc"/>
                <w:noProof/>
              </w:rPr>
              <w:t>8.1.1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Базовый план-график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_Toc17120096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43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4BA33ACE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097" w:history="1">
            <w:r w:rsidR="006A09D0" w:rsidRPr="00F9331F">
              <w:rPr>
                <w:rStyle w:val="afc"/>
                <w:noProof/>
              </w:rPr>
              <w:t>8.1.2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Детальный план-график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_Toc17120097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43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5013D251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98" w:history="1">
            <w:r w:rsidR="006A09D0" w:rsidRPr="00F9331F">
              <w:rPr>
                <w:rStyle w:val="afc"/>
                <w:noProof/>
              </w:rPr>
              <w:t>8.2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Управление содержанием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_Toc17120098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44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23785355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099" w:history="1">
            <w:r w:rsidR="006A09D0" w:rsidRPr="00F9331F">
              <w:rPr>
                <w:rStyle w:val="afc"/>
                <w:noProof/>
              </w:rPr>
              <w:t>8.3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Управление качеством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_Toc17120099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44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5A21988D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100" w:history="1">
            <w:r w:rsidR="006A09D0" w:rsidRPr="00F9331F">
              <w:rPr>
                <w:rStyle w:val="afc"/>
                <w:noProof/>
              </w:rPr>
              <w:t>8.4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Управление коммуникациями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_Toc17120100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45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55E64DA9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01" w:history="1">
            <w:r w:rsidR="006A09D0" w:rsidRPr="00F9331F">
              <w:rPr>
                <w:rStyle w:val="afc"/>
                <w:noProof/>
              </w:rPr>
              <w:t>8.4.1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Формы взаимодействия сторон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_Toc17120101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45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7F3E3092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02" w:history="1">
            <w:r w:rsidR="006A09D0" w:rsidRPr="00F9331F">
              <w:rPr>
                <w:rStyle w:val="afc"/>
                <w:noProof/>
              </w:rPr>
              <w:t>8.4.2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Рабочее взаимодействие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_Toc17120102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45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0FDA4BA0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03" w:history="1">
            <w:r w:rsidR="006A09D0" w:rsidRPr="00F9331F">
              <w:rPr>
                <w:rStyle w:val="afc"/>
                <w:noProof/>
              </w:rPr>
              <w:t>8.4.3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Совещания команды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_Toc17120103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46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4493F2E5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04" w:history="1">
            <w:r w:rsidR="006A09D0" w:rsidRPr="00F9331F">
              <w:rPr>
                <w:rStyle w:val="afc"/>
                <w:noProof/>
              </w:rPr>
              <w:t>8.4.4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Электронная переписка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_Toc17120104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46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7ADA16C0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05" w:history="1">
            <w:r w:rsidR="006A09D0" w:rsidRPr="00F9331F">
              <w:rPr>
                <w:rStyle w:val="afc"/>
                <w:noProof/>
              </w:rPr>
              <w:t>8.4.5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Официальная переписка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_Toc17120105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47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1BA7C29B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06" w:history="1">
            <w:r w:rsidR="006A09D0" w:rsidRPr="00F9331F">
              <w:rPr>
                <w:rStyle w:val="afc"/>
                <w:noProof/>
              </w:rPr>
              <w:t>8.4.6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Запрос и предоставление информации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_Toc17120106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47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0DE17BB8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07" w:history="1">
            <w:r w:rsidR="006A09D0" w:rsidRPr="00F9331F">
              <w:rPr>
                <w:rStyle w:val="afc"/>
                <w:noProof/>
              </w:rPr>
              <w:t>8.4.7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rFonts w:cs="Times New Roman"/>
                <w:noProof/>
              </w:rPr>
              <w:t>Контроль исполнения поручений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_Toc17120107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48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1E53F94B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08" w:history="1">
            <w:r w:rsidR="006A09D0" w:rsidRPr="00F9331F">
              <w:rPr>
                <w:rStyle w:val="afc"/>
                <w:noProof/>
              </w:rPr>
              <w:t>8.4.8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Управление открытыми вопросами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_Toc17120108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48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168F759C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09" w:history="1">
            <w:r w:rsidR="006A09D0" w:rsidRPr="00F9331F">
              <w:rPr>
                <w:rStyle w:val="afc"/>
                <w:noProof/>
              </w:rPr>
              <w:t>8.4.9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Правила взаимодействия с проектными командами по другим проектам, связанным с данным проектом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_Toc17120109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49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189FA077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10" w:history="1">
            <w:r w:rsidR="006A09D0" w:rsidRPr="00F9331F">
              <w:rPr>
                <w:rStyle w:val="afc"/>
                <w:noProof/>
              </w:rPr>
              <w:t>8.4.10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Планирование отсутствия, отпусков и обучения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_Toc17120110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49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3EDBB0F3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111" w:history="1">
            <w:r w:rsidR="006A09D0" w:rsidRPr="00F9331F">
              <w:rPr>
                <w:rStyle w:val="afc"/>
                <w:noProof/>
              </w:rPr>
              <w:t>8.5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Управление изменениями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_Toc17120111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49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0D202B34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112" w:history="1">
            <w:r w:rsidR="006A09D0" w:rsidRPr="00F9331F">
              <w:rPr>
                <w:rStyle w:val="afc"/>
                <w:noProof/>
              </w:rPr>
              <w:t>8.6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Управление рисками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_Toc17120112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51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262623F6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113" w:history="1">
            <w:r w:rsidR="006A09D0" w:rsidRPr="00F9331F">
              <w:rPr>
                <w:rStyle w:val="afc"/>
                <w:noProof/>
              </w:rPr>
              <w:t>8.7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Мониторинг работ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_Toc17120113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52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203E6571" w14:textId="77777777" w:rsidR="006A09D0" w:rsidRDefault="00000000">
          <w:pPr>
            <w:pStyle w:val="13"/>
            <w:tabs>
              <w:tab w:val="left" w:pos="1934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114" w:history="1">
            <w:r w:rsidR="006A09D0" w:rsidRPr="00F9331F">
              <w:rPr>
                <w:rStyle w:val="afc"/>
                <w:rFonts w:cs="Times New Roman"/>
                <w:noProof/>
              </w:rPr>
              <w:t>Приложение 1.</w:t>
            </w:r>
            <w:r w:rsidR="006A09D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Глоссарий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_Toc17120114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54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14C6680F" w14:textId="77777777" w:rsidR="006A09D0" w:rsidRDefault="00000000">
          <w:pPr>
            <w:pStyle w:val="13"/>
            <w:tabs>
              <w:tab w:val="left" w:pos="1934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115" w:history="1">
            <w:r w:rsidR="006A09D0" w:rsidRPr="00F9331F">
              <w:rPr>
                <w:rStyle w:val="afc"/>
                <w:rFonts w:cs="Times New Roman"/>
                <w:noProof/>
              </w:rPr>
              <w:t>Приложение 2.</w:t>
            </w:r>
            <w:r w:rsidR="006A09D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Ролевой состав команды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_Toc17120115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59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1A92D048" w14:textId="77777777" w:rsidR="006A09D0" w:rsidRDefault="00000000">
          <w:pPr>
            <w:pStyle w:val="13"/>
            <w:tabs>
              <w:tab w:val="left" w:pos="1934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116" w:history="1">
            <w:r w:rsidR="006A09D0" w:rsidRPr="00F9331F">
              <w:rPr>
                <w:rStyle w:val="afc"/>
                <w:rFonts w:cs="Times New Roman"/>
                <w:noProof/>
              </w:rPr>
              <w:t>Приложение 3.</w:t>
            </w:r>
            <w:r w:rsidR="006A09D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Ключевые документы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_Toc17120116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68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0D4D22EA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117" w:history="1">
            <w:r w:rsidR="006A09D0" w:rsidRPr="00F9331F">
              <w:rPr>
                <w:rStyle w:val="afc"/>
                <w:noProof/>
              </w:rPr>
              <w:t>1.1.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Документы, определяющие функциональный и технический объем ИС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_Toc17120117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68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63412CCB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18" w:history="1">
            <w:r w:rsidR="006A09D0" w:rsidRPr="00F9331F">
              <w:rPr>
                <w:rStyle w:val="afc"/>
                <w:noProof/>
              </w:rPr>
              <w:t>1.1.1.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Протокол обследования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_Toc17120118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68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56605404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19" w:history="1">
            <w:r w:rsidR="006A09D0" w:rsidRPr="00F9331F">
              <w:rPr>
                <w:rStyle w:val="afc"/>
                <w:noProof/>
              </w:rPr>
              <w:t>1.1.2.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Функционально-технические требования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_Toc17120119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68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4884095A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20" w:history="1">
            <w:r w:rsidR="006A09D0" w:rsidRPr="00F9331F">
              <w:rPr>
                <w:rStyle w:val="afc"/>
                <w:noProof/>
              </w:rPr>
              <w:t>1.1.3.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Модели бизнес-процессов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_Toc17120120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68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0C678AC1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21" w:history="1">
            <w:r w:rsidR="006A09D0" w:rsidRPr="00F9331F">
              <w:rPr>
                <w:rStyle w:val="afc"/>
                <w:noProof/>
              </w:rPr>
              <w:t>1.1.4.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Программа и методика испытаний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_Toc17120121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69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7B42C568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22" w:history="1">
            <w:r w:rsidR="006A09D0" w:rsidRPr="00F9331F">
              <w:rPr>
                <w:rStyle w:val="afc"/>
                <w:noProof/>
              </w:rPr>
              <w:t>1.1.5.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Журнал проведения Опытно-промышленной эксплуатации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_Toc17120122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69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4B9C28EE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123" w:history="1">
            <w:r w:rsidR="006A09D0" w:rsidRPr="00F9331F">
              <w:rPr>
                <w:rStyle w:val="afc"/>
                <w:noProof/>
              </w:rPr>
              <w:t>1.2.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Эксплуатационные документы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_Toc17120123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70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40DB1FEE" w14:textId="77777777" w:rsidR="006A09D0" w:rsidRDefault="00000000">
          <w:pPr>
            <w:pStyle w:val="31"/>
            <w:rPr>
              <w:rFonts w:asciiTheme="minorHAnsi" w:hAnsiTheme="minorHAnsi"/>
              <w:i w:val="0"/>
              <w:iCs w:val="0"/>
              <w:noProof/>
              <w:sz w:val="22"/>
            </w:rPr>
          </w:pPr>
          <w:hyperlink w:anchor="_Toc17120124" w:history="1">
            <w:r w:rsidR="006A09D0" w:rsidRPr="00F9331F">
              <w:rPr>
                <w:rStyle w:val="afc"/>
                <w:noProof/>
              </w:rPr>
              <w:t>1.2.1.</w:t>
            </w:r>
            <w:r w:rsidR="006A09D0">
              <w:rPr>
                <w:rFonts w:asciiTheme="minorHAnsi" w:hAnsiTheme="minorHAnsi"/>
                <w:i w:val="0"/>
                <w:iC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Инструкция пользователя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_Toc17120124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70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3164D5C3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125" w:history="1">
            <w:r w:rsidR="006A09D0" w:rsidRPr="00F9331F">
              <w:rPr>
                <w:rStyle w:val="afc"/>
                <w:noProof/>
              </w:rPr>
              <w:t>1.3.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Система хранения документов проекта и их кодификация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_Toc17120125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70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04696DB0" w14:textId="77777777" w:rsidR="006A09D0" w:rsidRDefault="00000000">
          <w:pPr>
            <w:pStyle w:val="23"/>
            <w:rPr>
              <w:rFonts w:asciiTheme="minorHAnsi" w:hAnsiTheme="minorHAnsi"/>
              <w:smallCaps w:val="0"/>
              <w:noProof/>
              <w:sz w:val="22"/>
            </w:rPr>
          </w:pPr>
          <w:hyperlink w:anchor="_Toc17120126" w:history="1">
            <w:r w:rsidR="006A09D0" w:rsidRPr="00F9331F">
              <w:rPr>
                <w:rStyle w:val="afc"/>
                <w:noProof/>
              </w:rPr>
              <w:t>1.4.</w:t>
            </w:r>
            <w:r w:rsidR="006A09D0">
              <w:rPr>
                <w:rFonts w:asciiTheme="minorHAnsi" w:hAnsiTheme="minorHAnsi"/>
                <w:small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Форматы подготовки документов по проекту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_Toc17120126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70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5BA1B63A" w14:textId="77777777" w:rsidR="006A09D0" w:rsidRDefault="00000000">
          <w:pPr>
            <w:pStyle w:val="13"/>
            <w:tabs>
              <w:tab w:val="left" w:pos="1934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127" w:history="1">
            <w:r w:rsidR="006A09D0" w:rsidRPr="00F9331F">
              <w:rPr>
                <w:rStyle w:val="afc"/>
                <w:rFonts w:cs="Times New Roman"/>
                <w:noProof/>
              </w:rPr>
              <w:t>Приложение 4.</w:t>
            </w:r>
            <w:r w:rsidR="006A09D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Шаблон протокола совещания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_Toc17120127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72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65D8BF3C" w14:textId="77777777" w:rsidR="006A09D0" w:rsidRDefault="00000000">
          <w:pPr>
            <w:pStyle w:val="13"/>
            <w:tabs>
              <w:tab w:val="left" w:pos="1934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128" w:history="1">
            <w:r w:rsidR="006A09D0" w:rsidRPr="00F9331F">
              <w:rPr>
                <w:rStyle w:val="afc"/>
                <w:rFonts w:cs="Times New Roman"/>
                <w:noProof/>
              </w:rPr>
              <w:t>Приложение 5.</w:t>
            </w:r>
            <w:r w:rsidR="006A09D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Шаблон статус-отчета по проекту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_Toc17120128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73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472D5DC7" w14:textId="77777777" w:rsidR="006A09D0" w:rsidRDefault="00000000">
          <w:pPr>
            <w:pStyle w:val="13"/>
            <w:tabs>
              <w:tab w:val="left" w:pos="1934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129" w:history="1">
            <w:r w:rsidR="006A09D0" w:rsidRPr="00F9331F">
              <w:rPr>
                <w:rStyle w:val="afc"/>
                <w:rFonts w:cs="Times New Roman"/>
                <w:noProof/>
              </w:rPr>
              <w:t>Приложение 6.</w:t>
            </w:r>
            <w:r w:rsidR="006A09D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Шаблон запроса на изменение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_Toc17120129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75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3273743C" w14:textId="77777777" w:rsidR="006A09D0" w:rsidRDefault="00000000">
          <w:pPr>
            <w:pStyle w:val="13"/>
            <w:tabs>
              <w:tab w:val="left" w:pos="1934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</w:rPr>
          </w:pPr>
          <w:hyperlink w:anchor="_Toc17120130" w:history="1">
            <w:r w:rsidR="006A09D0" w:rsidRPr="00F9331F">
              <w:rPr>
                <w:rStyle w:val="afc"/>
                <w:rFonts w:cs="Times New Roman"/>
                <w:noProof/>
              </w:rPr>
              <w:t>Приложение 7.</w:t>
            </w:r>
            <w:r w:rsidR="006A09D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</w:rPr>
              <w:tab/>
            </w:r>
            <w:r w:rsidR="006A09D0" w:rsidRPr="00F9331F">
              <w:rPr>
                <w:rStyle w:val="afc"/>
                <w:noProof/>
              </w:rPr>
              <w:t>Предварительная оценка рисков проекта</w:t>
            </w:r>
            <w:r w:rsidR="006A09D0">
              <w:rPr>
                <w:noProof/>
                <w:webHidden/>
              </w:rPr>
              <w:tab/>
            </w:r>
            <w:r w:rsidR="0052609D">
              <w:rPr>
                <w:noProof/>
                <w:webHidden/>
              </w:rPr>
              <w:fldChar w:fldCharType="begin"/>
            </w:r>
            <w:r w:rsidR="006A09D0">
              <w:rPr>
                <w:noProof/>
                <w:webHidden/>
              </w:rPr>
              <w:instrText xml:space="preserve"> PAGEREF _Toc17120130 \h </w:instrText>
            </w:r>
            <w:r w:rsidR="0052609D">
              <w:rPr>
                <w:noProof/>
                <w:webHidden/>
              </w:rPr>
            </w:r>
            <w:r w:rsidR="0052609D">
              <w:rPr>
                <w:noProof/>
                <w:webHidden/>
              </w:rPr>
              <w:fldChar w:fldCharType="separate"/>
            </w:r>
            <w:r w:rsidR="006A09D0">
              <w:rPr>
                <w:noProof/>
                <w:webHidden/>
              </w:rPr>
              <w:t>77</w:t>
            </w:r>
            <w:r w:rsidR="0052609D">
              <w:rPr>
                <w:noProof/>
                <w:webHidden/>
              </w:rPr>
              <w:fldChar w:fldCharType="end"/>
            </w:r>
          </w:hyperlink>
        </w:p>
        <w:p w14:paraId="123EEC94" w14:textId="77777777" w:rsidR="00A732C7" w:rsidRDefault="0052609D" w:rsidP="00A732C7">
          <w:pPr>
            <w:sectPr w:rsidR="00A732C7" w:rsidSect="00A732C7">
              <w:headerReference w:type="default" r:id="rId18"/>
              <w:headerReference w:type="first" r:id="rId19"/>
              <w:footerReference w:type="first" r:id="rId20"/>
              <w:pgSz w:w="11906" w:h="16838" w:code="9"/>
              <w:pgMar w:top="1134" w:right="1134" w:bottom="1134" w:left="1701" w:header="709" w:footer="709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1306A7E2" w14:textId="77777777" w:rsidR="00A732C7" w:rsidRDefault="00077342" w:rsidP="00A732C7">
      <w:pPr>
        <w:pStyle w:val="1"/>
        <w:ind w:left="432" w:hanging="432"/>
      </w:pPr>
      <w:bookmarkStart w:id="3" w:name="_Сведения_о_Проекте"/>
      <w:bookmarkStart w:id="4" w:name="_Toc17120051"/>
      <w:bookmarkStart w:id="5" w:name="_Toc476818269"/>
      <w:bookmarkEnd w:id="3"/>
      <w:r>
        <w:lastRenderedPageBreak/>
        <w:t>Сведения о пр</w:t>
      </w:r>
      <w:r w:rsidR="00A732C7">
        <w:t>оекте</w:t>
      </w:r>
      <w:bookmarkEnd w:id="4"/>
    </w:p>
    <w:p w14:paraId="016352D6" w14:textId="77777777" w:rsidR="00A732C7" w:rsidRDefault="00077342" w:rsidP="00A732C7">
      <w:pPr>
        <w:pStyle w:val="2"/>
        <w:ind w:left="576" w:hanging="576"/>
      </w:pPr>
      <w:bookmarkStart w:id="6" w:name="_Toc17120052"/>
      <w:r>
        <w:t>Наименование п</w:t>
      </w:r>
      <w:r w:rsidR="00A732C7">
        <w:t>роекта</w:t>
      </w:r>
      <w:bookmarkEnd w:id="6"/>
    </w:p>
    <w:tbl>
      <w:tblPr>
        <w:tblStyle w:val="aff9"/>
        <w:tblW w:w="9209" w:type="dxa"/>
        <w:tblBorders>
          <w:top w:val="single" w:sz="4" w:space="0" w:color="BDD6EE" w:themeColor="accent1" w:themeTint="66"/>
          <w:left w:val="single" w:sz="4" w:space="0" w:color="BDD6EE" w:themeColor="accent1" w:themeTint="66"/>
          <w:bottom w:val="single" w:sz="4" w:space="0" w:color="BDD6EE" w:themeColor="accent1" w:themeTint="66"/>
          <w:right w:val="single" w:sz="4" w:space="0" w:color="BDD6EE" w:themeColor="accent1" w:themeTint="66"/>
          <w:insideH w:val="single" w:sz="4" w:space="0" w:color="BDD6EE" w:themeColor="accent1" w:themeTint="66"/>
          <w:insideV w:val="single" w:sz="4" w:space="0" w:color="BDD6EE" w:themeColor="accent1" w:themeTint="66"/>
        </w:tblBorders>
        <w:tblLook w:val="04A0" w:firstRow="1" w:lastRow="0" w:firstColumn="1" w:lastColumn="0" w:noHBand="0" w:noVBand="1"/>
      </w:tblPr>
      <w:tblGrid>
        <w:gridCol w:w="2830"/>
        <w:gridCol w:w="6379"/>
      </w:tblGrid>
      <w:tr w:rsidR="00A732C7" w14:paraId="15F6222E" w14:textId="77777777" w:rsidTr="00A732C7">
        <w:tc>
          <w:tcPr>
            <w:tcW w:w="2830" w:type="dxa"/>
          </w:tcPr>
          <w:p w14:paraId="5A6D8507" w14:textId="77777777" w:rsidR="00A732C7" w:rsidRPr="00D90743" w:rsidRDefault="00A732C7" w:rsidP="00A732C7">
            <w:pPr>
              <w:pStyle w:val="afff0"/>
              <w:spacing w:line="276" w:lineRule="auto"/>
            </w:pPr>
            <w:r w:rsidRPr="00D90743">
              <w:t>Полное</w:t>
            </w:r>
            <w:r>
              <w:t xml:space="preserve"> наименование</w:t>
            </w:r>
          </w:p>
        </w:tc>
        <w:tc>
          <w:tcPr>
            <w:tcW w:w="6379" w:type="dxa"/>
          </w:tcPr>
          <w:p w14:paraId="36953A9B" w14:textId="77777777" w:rsidR="00A732C7" w:rsidRPr="00D90743" w:rsidRDefault="00181D21" w:rsidP="00EF4A00">
            <w:pPr>
              <w:pStyle w:val="afff0"/>
              <w:spacing w:line="276" w:lineRule="auto"/>
            </w:pPr>
            <w:r w:rsidRPr="00181D21">
              <w:t xml:space="preserve">Внедрение Информационной системы </w:t>
            </w:r>
            <w:r w:rsidR="00EF4A00">
              <w:t>у</w:t>
            </w:r>
            <w:r w:rsidRPr="00181D21">
              <w:t>правлени</w:t>
            </w:r>
            <w:r w:rsidR="00EF4A00">
              <w:t>я</w:t>
            </w:r>
            <w:r w:rsidRPr="00181D21">
              <w:t xml:space="preserve"> торговлей</w:t>
            </w:r>
            <w:r>
              <w:t xml:space="preserve"> в ООО «ТД Ромашка»</w:t>
            </w:r>
          </w:p>
        </w:tc>
      </w:tr>
      <w:tr w:rsidR="00A732C7" w14:paraId="1C4F0F99" w14:textId="77777777" w:rsidTr="00A732C7">
        <w:tc>
          <w:tcPr>
            <w:tcW w:w="2830" w:type="dxa"/>
          </w:tcPr>
          <w:p w14:paraId="1E89F855" w14:textId="77777777" w:rsidR="00A732C7" w:rsidRPr="00D90743" w:rsidRDefault="00A732C7" w:rsidP="00A732C7">
            <w:pPr>
              <w:pStyle w:val="afff0"/>
              <w:spacing w:line="276" w:lineRule="auto"/>
            </w:pPr>
            <w:r w:rsidRPr="00D90743">
              <w:t>Краткое</w:t>
            </w:r>
            <w:r>
              <w:t xml:space="preserve"> наименование</w:t>
            </w:r>
          </w:p>
        </w:tc>
        <w:tc>
          <w:tcPr>
            <w:tcW w:w="6379" w:type="dxa"/>
          </w:tcPr>
          <w:p w14:paraId="2E08A282" w14:textId="77777777" w:rsidR="00A732C7" w:rsidRPr="00760018" w:rsidRDefault="00760018" w:rsidP="00A732C7">
            <w:pPr>
              <w:pStyle w:val="afff0"/>
              <w:spacing w:line="276" w:lineRule="auto"/>
            </w:pPr>
            <w:r w:rsidRPr="00760018">
              <w:t>ИС</w:t>
            </w:r>
            <w:r w:rsidR="00181D21" w:rsidRPr="00760018">
              <w:t>УТ</w:t>
            </w:r>
          </w:p>
        </w:tc>
      </w:tr>
      <w:tr w:rsidR="00A732C7" w14:paraId="6E4DD9C5" w14:textId="77777777" w:rsidTr="00A732C7">
        <w:tc>
          <w:tcPr>
            <w:tcW w:w="2830" w:type="dxa"/>
          </w:tcPr>
          <w:p w14:paraId="2016272B" w14:textId="77777777" w:rsidR="00A732C7" w:rsidRPr="00D90743" w:rsidRDefault="00A732C7" w:rsidP="00A732C7">
            <w:pPr>
              <w:pStyle w:val="afff0"/>
              <w:spacing w:line="276" w:lineRule="auto"/>
            </w:pPr>
            <w:r w:rsidRPr="00D90743">
              <w:t>Код проекта</w:t>
            </w:r>
          </w:p>
        </w:tc>
        <w:tc>
          <w:tcPr>
            <w:tcW w:w="6379" w:type="dxa"/>
          </w:tcPr>
          <w:p w14:paraId="0CE95425" w14:textId="77777777" w:rsidR="00A732C7" w:rsidRPr="00760018" w:rsidRDefault="00760018" w:rsidP="00A732C7">
            <w:pPr>
              <w:pStyle w:val="afff0"/>
              <w:spacing w:line="276" w:lineRule="auto"/>
            </w:pPr>
            <w:r w:rsidRPr="00760018">
              <w:t>ИС</w:t>
            </w:r>
            <w:r w:rsidR="00181D21" w:rsidRPr="00760018">
              <w:t>УТ-010</w:t>
            </w:r>
          </w:p>
        </w:tc>
      </w:tr>
      <w:tr w:rsidR="00A732C7" w14:paraId="57990FE7" w14:textId="77777777" w:rsidTr="00A732C7">
        <w:tc>
          <w:tcPr>
            <w:tcW w:w="2830" w:type="dxa"/>
          </w:tcPr>
          <w:p w14:paraId="3BA83B99" w14:textId="77777777" w:rsidR="00A732C7" w:rsidRPr="00D90743" w:rsidRDefault="00A732C7" w:rsidP="00A732C7">
            <w:pPr>
              <w:pStyle w:val="afff0"/>
              <w:spacing w:line="276" w:lineRule="auto"/>
              <w:rPr>
                <w:rFonts w:cs="Times New Roman"/>
              </w:rPr>
            </w:pPr>
            <w:r w:rsidRPr="00D90743">
              <w:rPr>
                <w:rFonts w:cs="Times New Roman"/>
              </w:rPr>
              <w:t>Инициатор</w:t>
            </w:r>
          </w:p>
        </w:tc>
        <w:tc>
          <w:tcPr>
            <w:tcW w:w="6379" w:type="dxa"/>
          </w:tcPr>
          <w:p w14:paraId="40033F1D" w14:textId="77777777" w:rsidR="00A732C7" w:rsidRPr="00D90743" w:rsidRDefault="00181D21" w:rsidP="00A732C7">
            <w:pPr>
              <w:pStyle w:val="afff0"/>
              <w:spacing w:line="276" w:lineRule="auto"/>
            </w:pPr>
            <w:r>
              <w:t>Отдел логистики ООО «ТД Ромашка»</w:t>
            </w:r>
          </w:p>
        </w:tc>
      </w:tr>
    </w:tbl>
    <w:p w14:paraId="2603FEFD" w14:textId="77777777" w:rsidR="00A732C7" w:rsidRDefault="00A732C7" w:rsidP="00A732C7">
      <w:pPr>
        <w:pStyle w:val="2"/>
        <w:ind w:left="576" w:hanging="576"/>
      </w:pPr>
      <w:bookmarkStart w:id="7" w:name="_Toc17120053"/>
      <w:r>
        <w:t>Сведения о Заказчике</w:t>
      </w:r>
      <w:bookmarkEnd w:id="7"/>
    </w:p>
    <w:tbl>
      <w:tblPr>
        <w:tblStyle w:val="aff9"/>
        <w:tblW w:w="9209" w:type="dxa"/>
        <w:tblBorders>
          <w:top w:val="single" w:sz="4" w:space="0" w:color="BDD6EE" w:themeColor="accent1" w:themeTint="66"/>
          <w:left w:val="single" w:sz="4" w:space="0" w:color="BDD6EE" w:themeColor="accent1" w:themeTint="66"/>
          <w:bottom w:val="single" w:sz="4" w:space="0" w:color="BDD6EE" w:themeColor="accent1" w:themeTint="66"/>
          <w:right w:val="single" w:sz="4" w:space="0" w:color="BDD6EE" w:themeColor="accent1" w:themeTint="66"/>
          <w:insideH w:val="single" w:sz="4" w:space="0" w:color="BDD6EE" w:themeColor="accent1" w:themeTint="66"/>
          <w:insideV w:val="single" w:sz="4" w:space="0" w:color="BDD6EE" w:themeColor="accent1" w:themeTint="66"/>
        </w:tblBorders>
        <w:tblLook w:val="04A0" w:firstRow="1" w:lastRow="0" w:firstColumn="1" w:lastColumn="0" w:noHBand="0" w:noVBand="1"/>
      </w:tblPr>
      <w:tblGrid>
        <w:gridCol w:w="2830"/>
        <w:gridCol w:w="6379"/>
      </w:tblGrid>
      <w:tr w:rsidR="00A732C7" w14:paraId="340AF824" w14:textId="77777777" w:rsidTr="00A732C7">
        <w:tc>
          <w:tcPr>
            <w:tcW w:w="2830" w:type="dxa"/>
          </w:tcPr>
          <w:p w14:paraId="025A033C" w14:textId="77777777" w:rsidR="00A732C7" w:rsidRPr="00B3089B" w:rsidRDefault="00A732C7" w:rsidP="00A732C7">
            <w:pPr>
              <w:pStyle w:val="afff0"/>
              <w:spacing w:line="276" w:lineRule="auto"/>
            </w:pPr>
            <w:r>
              <w:t>Наименование</w:t>
            </w:r>
          </w:p>
        </w:tc>
        <w:tc>
          <w:tcPr>
            <w:tcW w:w="6379" w:type="dxa"/>
          </w:tcPr>
          <w:p w14:paraId="523AC7AC" w14:textId="77777777" w:rsidR="00A732C7" w:rsidRDefault="00181D21" w:rsidP="00A732C7">
            <w:pPr>
              <w:pStyle w:val="afff0"/>
              <w:spacing w:line="276" w:lineRule="auto"/>
            </w:pPr>
            <w:r>
              <w:t>ООО «ТД Ромашка»</w:t>
            </w:r>
          </w:p>
        </w:tc>
      </w:tr>
      <w:tr w:rsidR="00A732C7" w14:paraId="2E103B54" w14:textId="77777777" w:rsidTr="00A732C7">
        <w:tc>
          <w:tcPr>
            <w:tcW w:w="2830" w:type="dxa"/>
          </w:tcPr>
          <w:p w14:paraId="23DE41B7" w14:textId="77777777" w:rsidR="00A732C7" w:rsidRPr="00B3089B" w:rsidRDefault="00A732C7" w:rsidP="00A732C7">
            <w:pPr>
              <w:pStyle w:val="afff0"/>
              <w:spacing w:line="276" w:lineRule="auto"/>
            </w:pPr>
            <w:r w:rsidRPr="00B3089B">
              <w:t>Адрес офиса</w:t>
            </w:r>
          </w:p>
        </w:tc>
        <w:tc>
          <w:tcPr>
            <w:tcW w:w="6379" w:type="dxa"/>
          </w:tcPr>
          <w:p w14:paraId="208BCBA5" w14:textId="77777777" w:rsidR="00A732C7" w:rsidRDefault="00181D21" w:rsidP="00ED062F">
            <w:pPr>
              <w:pStyle w:val="afff0"/>
              <w:spacing w:line="276" w:lineRule="auto"/>
            </w:pPr>
            <w:r>
              <w:t>Санк</w:t>
            </w:r>
            <w:r w:rsidR="00ED062F">
              <w:t>т</w:t>
            </w:r>
            <w:r>
              <w:t>-Петербург,</w:t>
            </w:r>
            <w:r w:rsidR="00ED062F">
              <w:t xml:space="preserve"> </w:t>
            </w:r>
            <w:r>
              <w:t>ул. Ленинградская, д.1</w:t>
            </w:r>
          </w:p>
        </w:tc>
      </w:tr>
      <w:tr w:rsidR="00A732C7" w14:paraId="0FB50A0B" w14:textId="77777777" w:rsidTr="00A732C7">
        <w:tc>
          <w:tcPr>
            <w:tcW w:w="2830" w:type="dxa"/>
          </w:tcPr>
          <w:p w14:paraId="3FC0DCCF" w14:textId="77777777" w:rsidR="00A732C7" w:rsidRPr="00B3089B" w:rsidRDefault="00A732C7" w:rsidP="00A732C7">
            <w:pPr>
              <w:pStyle w:val="afff0"/>
              <w:spacing w:line="276" w:lineRule="auto"/>
            </w:pPr>
            <w:r w:rsidRPr="00B3089B">
              <w:t>Контактные лица</w:t>
            </w:r>
          </w:p>
        </w:tc>
        <w:tc>
          <w:tcPr>
            <w:tcW w:w="6379" w:type="dxa"/>
          </w:tcPr>
          <w:p w14:paraId="64E3BC20" w14:textId="77777777" w:rsidR="00A732C7" w:rsidRDefault="00181D21" w:rsidP="00A732C7">
            <w:pPr>
              <w:pStyle w:val="afff0"/>
              <w:spacing w:line="276" w:lineRule="auto"/>
            </w:pPr>
            <w:r w:rsidRPr="00634798">
              <w:rPr>
                <w:lang w:eastAsia="en-US"/>
              </w:rPr>
              <w:t>Цифров Б.Б.</w:t>
            </w:r>
          </w:p>
        </w:tc>
      </w:tr>
      <w:tr w:rsidR="00A732C7" w14:paraId="5436AD6E" w14:textId="77777777" w:rsidTr="00A732C7">
        <w:tc>
          <w:tcPr>
            <w:tcW w:w="2830" w:type="dxa"/>
          </w:tcPr>
          <w:p w14:paraId="2F4F097C" w14:textId="77777777" w:rsidR="00A732C7" w:rsidRPr="00B3089B" w:rsidRDefault="00A732C7" w:rsidP="00A732C7">
            <w:pPr>
              <w:pStyle w:val="afff0"/>
              <w:spacing w:line="276" w:lineRule="auto"/>
            </w:pPr>
            <w:r w:rsidRPr="00B3089B">
              <w:t>Телефон</w:t>
            </w:r>
          </w:p>
        </w:tc>
        <w:tc>
          <w:tcPr>
            <w:tcW w:w="6379" w:type="dxa"/>
          </w:tcPr>
          <w:p w14:paraId="062BAA73" w14:textId="77777777" w:rsidR="00A732C7" w:rsidRDefault="00181D21" w:rsidP="00181D21">
            <w:pPr>
              <w:pStyle w:val="afff0"/>
              <w:spacing w:line="276" w:lineRule="auto"/>
            </w:pPr>
            <w:r>
              <w:t>8 </w:t>
            </w:r>
            <w:r>
              <w:rPr>
                <w:lang w:val="en-US"/>
              </w:rPr>
              <w:t>(</w:t>
            </w:r>
            <w:r>
              <w:t>821</w:t>
            </w:r>
            <w:r>
              <w:rPr>
                <w:lang w:val="en-US"/>
              </w:rPr>
              <w:t>)</w:t>
            </w:r>
            <w:r>
              <w:t> 111</w:t>
            </w:r>
            <w:r>
              <w:rPr>
                <w:lang w:val="en-US"/>
              </w:rPr>
              <w:t>-</w:t>
            </w:r>
            <w:r>
              <w:t>11</w:t>
            </w:r>
            <w:r>
              <w:rPr>
                <w:lang w:val="en-US"/>
              </w:rPr>
              <w:t>-</w:t>
            </w:r>
            <w:r>
              <w:t>11</w:t>
            </w:r>
          </w:p>
        </w:tc>
      </w:tr>
      <w:tr w:rsidR="00A732C7" w14:paraId="32187F88" w14:textId="77777777" w:rsidTr="00A732C7">
        <w:tc>
          <w:tcPr>
            <w:tcW w:w="2830" w:type="dxa"/>
          </w:tcPr>
          <w:p w14:paraId="50A842E1" w14:textId="77777777" w:rsidR="00A732C7" w:rsidRPr="00B3089B" w:rsidRDefault="00A732C7" w:rsidP="00A732C7">
            <w:pPr>
              <w:pStyle w:val="afff0"/>
              <w:spacing w:line="276" w:lineRule="auto"/>
            </w:pPr>
            <w:r>
              <w:t>Электронная почта</w:t>
            </w:r>
          </w:p>
        </w:tc>
        <w:tc>
          <w:tcPr>
            <w:tcW w:w="6379" w:type="dxa"/>
          </w:tcPr>
          <w:p w14:paraId="621A9D7C" w14:textId="77777777" w:rsidR="00A732C7" w:rsidRPr="00181D21" w:rsidRDefault="00181D21" w:rsidP="00A732C7">
            <w:pPr>
              <w:pStyle w:val="afff0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info@romashka.ru</w:t>
            </w:r>
          </w:p>
        </w:tc>
      </w:tr>
    </w:tbl>
    <w:p w14:paraId="70E143F1" w14:textId="77777777" w:rsidR="00A732C7" w:rsidRDefault="00A732C7" w:rsidP="00A732C7">
      <w:pPr>
        <w:pStyle w:val="2"/>
        <w:ind w:left="576" w:hanging="576"/>
      </w:pPr>
      <w:bookmarkStart w:id="8" w:name="_Toc17120054"/>
      <w:r>
        <w:t>Сведения об Исполнителе</w:t>
      </w:r>
      <w:bookmarkEnd w:id="8"/>
    </w:p>
    <w:tbl>
      <w:tblPr>
        <w:tblStyle w:val="aff9"/>
        <w:tblW w:w="9209" w:type="dxa"/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Look w:val="04A0" w:firstRow="1" w:lastRow="0" w:firstColumn="1" w:lastColumn="0" w:noHBand="0" w:noVBand="1"/>
      </w:tblPr>
      <w:tblGrid>
        <w:gridCol w:w="2830"/>
        <w:gridCol w:w="6379"/>
      </w:tblGrid>
      <w:tr w:rsidR="00A732C7" w14:paraId="38833388" w14:textId="77777777" w:rsidTr="00A732C7">
        <w:tc>
          <w:tcPr>
            <w:tcW w:w="2830" w:type="dxa"/>
          </w:tcPr>
          <w:p w14:paraId="0CF875F5" w14:textId="77777777" w:rsidR="00A732C7" w:rsidRPr="00B3089B" w:rsidRDefault="00A732C7" w:rsidP="00A732C7">
            <w:pPr>
              <w:pStyle w:val="afff0"/>
              <w:spacing w:line="276" w:lineRule="auto"/>
            </w:pPr>
            <w:r>
              <w:t>Наименование</w:t>
            </w:r>
          </w:p>
        </w:tc>
        <w:tc>
          <w:tcPr>
            <w:tcW w:w="6379" w:type="dxa"/>
          </w:tcPr>
          <w:p w14:paraId="32D1DFCB" w14:textId="77777777" w:rsidR="00A732C7" w:rsidRPr="00181D21" w:rsidRDefault="00181D21" w:rsidP="00A732C7">
            <w:pPr>
              <w:pStyle w:val="afff0"/>
              <w:spacing w:line="276" w:lineRule="auto"/>
            </w:pPr>
            <w:r>
              <w:t>ООО «Внедренческий центр»</w:t>
            </w:r>
          </w:p>
        </w:tc>
      </w:tr>
      <w:tr w:rsidR="00A732C7" w14:paraId="3E50CD8E" w14:textId="77777777" w:rsidTr="00A732C7">
        <w:tc>
          <w:tcPr>
            <w:tcW w:w="2830" w:type="dxa"/>
          </w:tcPr>
          <w:p w14:paraId="1C5CB882" w14:textId="77777777" w:rsidR="00A732C7" w:rsidRPr="00B3089B" w:rsidRDefault="00A732C7" w:rsidP="00A732C7">
            <w:pPr>
              <w:pStyle w:val="afff0"/>
              <w:spacing w:line="276" w:lineRule="auto"/>
            </w:pPr>
            <w:r w:rsidRPr="00B3089B">
              <w:t>Адрес офиса</w:t>
            </w:r>
          </w:p>
        </w:tc>
        <w:tc>
          <w:tcPr>
            <w:tcW w:w="6379" w:type="dxa"/>
          </w:tcPr>
          <w:p w14:paraId="2C1F0D5F" w14:textId="77777777" w:rsidR="00A732C7" w:rsidRDefault="00181D21" w:rsidP="00A732C7">
            <w:pPr>
              <w:pStyle w:val="afff0"/>
              <w:spacing w:line="276" w:lineRule="auto"/>
            </w:pPr>
            <w:r>
              <w:t>Москва, ул. Московская, д.1</w:t>
            </w:r>
          </w:p>
        </w:tc>
      </w:tr>
      <w:tr w:rsidR="00A732C7" w14:paraId="7FC6137D" w14:textId="77777777" w:rsidTr="00A732C7">
        <w:tc>
          <w:tcPr>
            <w:tcW w:w="2830" w:type="dxa"/>
          </w:tcPr>
          <w:p w14:paraId="3CEA8479" w14:textId="77777777" w:rsidR="00A732C7" w:rsidRPr="00B3089B" w:rsidRDefault="00A732C7" w:rsidP="00A732C7">
            <w:pPr>
              <w:pStyle w:val="afff0"/>
              <w:spacing w:line="276" w:lineRule="auto"/>
            </w:pPr>
            <w:r w:rsidRPr="00B3089B">
              <w:t>Контактные лица</w:t>
            </w:r>
          </w:p>
        </w:tc>
        <w:tc>
          <w:tcPr>
            <w:tcW w:w="6379" w:type="dxa"/>
          </w:tcPr>
          <w:p w14:paraId="0BE8DF2A" w14:textId="77777777" w:rsidR="00A732C7" w:rsidRDefault="00181D21" w:rsidP="00A732C7">
            <w:pPr>
              <w:pStyle w:val="afff0"/>
              <w:spacing w:line="276" w:lineRule="auto"/>
            </w:pPr>
            <w:r>
              <w:t>Молодцов С.С.</w:t>
            </w:r>
          </w:p>
        </w:tc>
      </w:tr>
      <w:tr w:rsidR="00A732C7" w14:paraId="52034446" w14:textId="77777777" w:rsidTr="00A732C7">
        <w:tc>
          <w:tcPr>
            <w:tcW w:w="2830" w:type="dxa"/>
          </w:tcPr>
          <w:p w14:paraId="6CE69C51" w14:textId="77777777" w:rsidR="00A732C7" w:rsidRPr="00B3089B" w:rsidRDefault="00A732C7" w:rsidP="00A732C7">
            <w:pPr>
              <w:pStyle w:val="afff0"/>
              <w:spacing w:line="276" w:lineRule="auto"/>
            </w:pPr>
            <w:r w:rsidRPr="00B3089B">
              <w:t>Телефон</w:t>
            </w:r>
          </w:p>
        </w:tc>
        <w:tc>
          <w:tcPr>
            <w:tcW w:w="6379" w:type="dxa"/>
          </w:tcPr>
          <w:p w14:paraId="6607BDA5" w14:textId="77777777" w:rsidR="00A732C7" w:rsidRDefault="00181D21" w:rsidP="00A732C7">
            <w:pPr>
              <w:pStyle w:val="afff0"/>
              <w:spacing w:line="276" w:lineRule="auto"/>
            </w:pPr>
            <w:r>
              <w:t>8 (495) 555-55-55</w:t>
            </w:r>
          </w:p>
        </w:tc>
      </w:tr>
      <w:tr w:rsidR="00A732C7" w14:paraId="3A60FFC9" w14:textId="77777777" w:rsidTr="00A732C7">
        <w:tc>
          <w:tcPr>
            <w:tcW w:w="2830" w:type="dxa"/>
          </w:tcPr>
          <w:p w14:paraId="625F0965" w14:textId="77777777" w:rsidR="00A732C7" w:rsidRPr="00B3089B" w:rsidRDefault="00A732C7" w:rsidP="00A732C7">
            <w:pPr>
              <w:pStyle w:val="afff0"/>
              <w:spacing w:line="276" w:lineRule="auto"/>
            </w:pPr>
            <w:r>
              <w:t>Электронная почта</w:t>
            </w:r>
          </w:p>
        </w:tc>
        <w:tc>
          <w:tcPr>
            <w:tcW w:w="6379" w:type="dxa"/>
          </w:tcPr>
          <w:p w14:paraId="72F84AF8" w14:textId="77777777" w:rsidR="00A732C7" w:rsidRPr="00181D21" w:rsidRDefault="00181D21" w:rsidP="00A732C7">
            <w:pPr>
              <w:pStyle w:val="afff0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it@vcenter.ru</w:t>
            </w:r>
          </w:p>
        </w:tc>
      </w:tr>
    </w:tbl>
    <w:p w14:paraId="364186E1" w14:textId="77777777" w:rsidR="00A732C7" w:rsidRDefault="00A732C7" w:rsidP="00A732C7">
      <w:pPr>
        <w:pStyle w:val="2"/>
        <w:ind w:left="576" w:hanging="576"/>
      </w:pPr>
      <w:bookmarkStart w:id="9" w:name="_Toc12010640"/>
      <w:bookmarkStart w:id="10" w:name="_Toc17120055"/>
      <w:r>
        <w:t>Сведения о Спонсоре</w:t>
      </w:r>
      <w:bookmarkEnd w:id="9"/>
      <w:bookmarkEnd w:id="10"/>
    </w:p>
    <w:tbl>
      <w:tblPr>
        <w:tblStyle w:val="aff9"/>
        <w:tblW w:w="15588" w:type="dxa"/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Look w:val="04A0" w:firstRow="1" w:lastRow="0" w:firstColumn="1" w:lastColumn="0" w:noHBand="0" w:noVBand="1"/>
      </w:tblPr>
      <w:tblGrid>
        <w:gridCol w:w="2830"/>
        <w:gridCol w:w="6379"/>
        <w:gridCol w:w="6379"/>
      </w:tblGrid>
      <w:tr w:rsidR="00181D21" w14:paraId="1B2E81FE" w14:textId="77777777" w:rsidTr="00181D21">
        <w:tc>
          <w:tcPr>
            <w:tcW w:w="2830" w:type="dxa"/>
          </w:tcPr>
          <w:p w14:paraId="0AE03CCF" w14:textId="77777777" w:rsidR="00181D21" w:rsidRPr="00B3089B" w:rsidRDefault="00181D21" w:rsidP="00A732C7">
            <w:pPr>
              <w:pStyle w:val="afff0"/>
              <w:spacing w:line="276" w:lineRule="auto"/>
            </w:pPr>
            <w:r>
              <w:t>Наименование</w:t>
            </w:r>
          </w:p>
        </w:tc>
        <w:tc>
          <w:tcPr>
            <w:tcW w:w="6379" w:type="dxa"/>
          </w:tcPr>
          <w:p w14:paraId="57898739" w14:textId="77777777" w:rsidR="00181D21" w:rsidRDefault="00181D21" w:rsidP="00A732C7">
            <w:pPr>
              <w:pStyle w:val="afff0"/>
              <w:spacing w:line="276" w:lineRule="auto"/>
            </w:pPr>
            <w:r>
              <w:t>ООО «ТД Ромашка»</w:t>
            </w:r>
          </w:p>
        </w:tc>
        <w:tc>
          <w:tcPr>
            <w:tcW w:w="6379" w:type="dxa"/>
          </w:tcPr>
          <w:p w14:paraId="52156E1F" w14:textId="77777777" w:rsidR="00181D21" w:rsidRDefault="00181D21" w:rsidP="00A732C7">
            <w:pPr>
              <w:pStyle w:val="afff0"/>
              <w:spacing w:line="276" w:lineRule="auto"/>
            </w:pPr>
          </w:p>
        </w:tc>
      </w:tr>
      <w:tr w:rsidR="00181D21" w14:paraId="16B01265" w14:textId="77777777" w:rsidTr="00181D21">
        <w:tc>
          <w:tcPr>
            <w:tcW w:w="2830" w:type="dxa"/>
          </w:tcPr>
          <w:p w14:paraId="623DA1DF" w14:textId="77777777" w:rsidR="00181D21" w:rsidRPr="00B3089B" w:rsidRDefault="00181D21" w:rsidP="00A732C7">
            <w:pPr>
              <w:pStyle w:val="afff0"/>
              <w:spacing w:line="276" w:lineRule="auto"/>
            </w:pPr>
            <w:r w:rsidRPr="00B3089B">
              <w:t>Адрес офиса</w:t>
            </w:r>
          </w:p>
        </w:tc>
        <w:tc>
          <w:tcPr>
            <w:tcW w:w="6379" w:type="dxa"/>
          </w:tcPr>
          <w:p w14:paraId="7177D57B" w14:textId="77777777" w:rsidR="00181D21" w:rsidRDefault="00181D21" w:rsidP="00A732C7">
            <w:pPr>
              <w:pStyle w:val="afff0"/>
              <w:spacing w:line="276" w:lineRule="auto"/>
            </w:pPr>
            <w:r>
              <w:t>Санк</w:t>
            </w:r>
            <w:r w:rsidR="00ED062F">
              <w:t>т</w:t>
            </w:r>
            <w:r>
              <w:t>-Петербург ,ул. Ленинградская, д.1</w:t>
            </w:r>
          </w:p>
        </w:tc>
        <w:tc>
          <w:tcPr>
            <w:tcW w:w="6379" w:type="dxa"/>
          </w:tcPr>
          <w:p w14:paraId="1D45B7FC" w14:textId="77777777" w:rsidR="00181D21" w:rsidRDefault="00181D21" w:rsidP="00A732C7">
            <w:pPr>
              <w:pStyle w:val="afff0"/>
              <w:spacing w:line="276" w:lineRule="auto"/>
            </w:pPr>
          </w:p>
        </w:tc>
      </w:tr>
      <w:tr w:rsidR="00181D21" w14:paraId="73879EDF" w14:textId="77777777" w:rsidTr="00181D21">
        <w:tc>
          <w:tcPr>
            <w:tcW w:w="2830" w:type="dxa"/>
          </w:tcPr>
          <w:p w14:paraId="7BBE69FB" w14:textId="77777777" w:rsidR="00181D21" w:rsidRPr="00B3089B" w:rsidRDefault="00181D21" w:rsidP="00A732C7">
            <w:pPr>
              <w:pStyle w:val="afff0"/>
              <w:spacing w:line="276" w:lineRule="auto"/>
            </w:pPr>
            <w:r w:rsidRPr="00B3089B">
              <w:t>Контактные лица</w:t>
            </w:r>
          </w:p>
        </w:tc>
        <w:tc>
          <w:tcPr>
            <w:tcW w:w="6379" w:type="dxa"/>
          </w:tcPr>
          <w:p w14:paraId="52F4B25A" w14:textId="77777777" w:rsidR="00181D21" w:rsidRDefault="00ED062F" w:rsidP="00A732C7">
            <w:pPr>
              <w:pStyle w:val="afff0"/>
              <w:spacing w:line="276" w:lineRule="auto"/>
            </w:pPr>
            <w:r w:rsidRPr="00D52149">
              <w:t>Иванов А.А.</w:t>
            </w:r>
          </w:p>
        </w:tc>
        <w:tc>
          <w:tcPr>
            <w:tcW w:w="6379" w:type="dxa"/>
          </w:tcPr>
          <w:p w14:paraId="106AFD64" w14:textId="77777777" w:rsidR="00181D21" w:rsidRDefault="00181D21" w:rsidP="00A732C7">
            <w:pPr>
              <w:pStyle w:val="afff0"/>
              <w:spacing w:line="276" w:lineRule="auto"/>
            </w:pPr>
          </w:p>
        </w:tc>
      </w:tr>
      <w:tr w:rsidR="00181D21" w14:paraId="586D7FA8" w14:textId="77777777" w:rsidTr="00181D21">
        <w:tc>
          <w:tcPr>
            <w:tcW w:w="2830" w:type="dxa"/>
          </w:tcPr>
          <w:p w14:paraId="34E6BE09" w14:textId="77777777" w:rsidR="00181D21" w:rsidRPr="00B3089B" w:rsidRDefault="00181D21" w:rsidP="00A732C7">
            <w:pPr>
              <w:pStyle w:val="afff0"/>
              <w:spacing w:line="276" w:lineRule="auto"/>
            </w:pPr>
            <w:r w:rsidRPr="00B3089B">
              <w:t>Телефон</w:t>
            </w:r>
          </w:p>
        </w:tc>
        <w:tc>
          <w:tcPr>
            <w:tcW w:w="6379" w:type="dxa"/>
          </w:tcPr>
          <w:p w14:paraId="13151DD6" w14:textId="77777777" w:rsidR="00181D21" w:rsidRDefault="00181D21" w:rsidP="00A732C7">
            <w:pPr>
              <w:pStyle w:val="afff0"/>
              <w:spacing w:line="276" w:lineRule="auto"/>
            </w:pPr>
            <w:r>
              <w:t>8 </w:t>
            </w:r>
            <w:r>
              <w:rPr>
                <w:lang w:val="en-US"/>
              </w:rPr>
              <w:t>(</w:t>
            </w:r>
            <w:r>
              <w:t>821</w:t>
            </w:r>
            <w:r>
              <w:rPr>
                <w:lang w:val="en-US"/>
              </w:rPr>
              <w:t>)</w:t>
            </w:r>
            <w:r>
              <w:t> 111</w:t>
            </w:r>
            <w:r>
              <w:rPr>
                <w:lang w:val="en-US"/>
              </w:rPr>
              <w:t>-</w:t>
            </w:r>
            <w:r>
              <w:t>11</w:t>
            </w:r>
            <w:r>
              <w:rPr>
                <w:lang w:val="en-US"/>
              </w:rPr>
              <w:t>-</w:t>
            </w:r>
            <w:r>
              <w:t>11</w:t>
            </w:r>
          </w:p>
        </w:tc>
        <w:tc>
          <w:tcPr>
            <w:tcW w:w="6379" w:type="dxa"/>
          </w:tcPr>
          <w:p w14:paraId="2C2667EB" w14:textId="77777777" w:rsidR="00181D21" w:rsidRDefault="00181D21" w:rsidP="00A732C7">
            <w:pPr>
              <w:pStyle w:val="afff0"/>
              <w:spacing w:line="276" w:lineRule="auto"/>
            </w:pPr>
          </w:p>
        </w:tc>
      </w:tr>
      <w:tr w:rsidR="00181D21" w14:paraId="415A03A1" w14:textId="77777777" w:rsidTr="00181D21">
        <w:tc>
          <w:tcPr>
            <w:tcW w:w="2830" w:type="dxa"/>
          </w:tcPr>
          <w:p w14:paraId="7BC72F56" w14:textId="77777777" w:rsidR="00181D21" w:rsidRPr="00B3089B" w:rsidRDefault="00181D21" w:rsidP="00A732C7">
            <w:pPr>
              <w:pStyle w:val="afff0"/>
              <w:spacing w:line="276" w:lineRule="auto"/>
            </w:pPr>
            <w:r>
              <w:t>Электронная почта</w:t>
            </w:r>
          </w:p>
        </w:tc>
        <w:tc>
          <w:tcPr>
            <w:tcW w:w="6379" w:type="dxa"/>
          </w:tcPr>
          <w:p w14:paraId="236FF83F" w14:textId="77777777" w:rsidR="00181D21" w:rsidRDefault="00181D21" w:rsidP="00A732C7">
            <w:pPr>
              <w:pStyle w:val="afff0"/>
              <w:spacing w:line="276" w:lineRule="auto"/>
            </w:pPr>
            <w:r>
              <w:rPr>
                <w:lang w:val="en-US"/>
              </w:rPr>
              <w:t>info@romashka.ru</w:t>
            </w:r>
          </w:p>
        </w:tc>
        <w:tc>
          <w:tcPr>
            <w:tcW w:w="6379" w:type="dxa"/>
          </w:tcPr>
          <w:p w14:paraId="1993420F" w14:textId="77777777" w:rsidR="00181D21" w:rsidRDefault="00181D21" w:rsidP="00A732C7">
            <w:pPr>
              <w:pStyle w:val="afff0"/>
              <w:spacing w:line="276" w:lineRule="auto"/>
            </w:pPr>
          </w:p>
        </w:tc>
      </w:tr>
    </w:tbl>
    <w:p w14:paraId="354A0A96" w14:textId="77777777" w:rsidR="00A732C7" w:rsidRDefault="00A732C7" w:rsidP="00A732C7">
      <w:pPr>
        <w:pStyle w:val="2"/>
        <w:ind w:left="576" w:hanging="576"/>
      </w:pPr>
      <w:bookmarkStart w:id="11" w:name="_Toc17120056"/>
      <w:r>
        <w:t>Основания исполнения работ</w:t>
      </w:r>
      <w:bookmarkEnd w:id="11"/>
    </w:p>
    <w:tbl>
      <w:tblPr>
        <w:tblStyle w:val="aff9"/>
        <w:tblW w:w="9209" w:type="dxa"/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Look w:val="04A0" w:firstRow="1" w:lastRow="0" w:firstColumn="1" w:lastColumn="0" w:noHBand="0" w:noVBand="1"/>
      </w:tblPr>
      <w:tblGrid>
        <w:gridCol w:w="2830"/>
        <w:gridCol w:w="6379"/>
      </w:tblGrid>
      <w:tr w:rsidR="00A732C7" w14:paraId="4D910011" w14:textId="77777777" w:rsidTr="00A732C7">
        <w:tc>
          <w:tcPr>
            <w:tcW w:w="2830" w:type="dxa"/>
            <w:vAlign w:val="center"/>
          </w:tcPr>
          <w:p w14:paraId="7484E0D3" w14:textId="77777777" w:rsidR="00A732C7" w:rsidRPr="00B3089B" w:rsidRDefault="00A732C7" w:rsidP="00A732C7">
            <w:pPr>
              <w:pStyle w:val="afff0"/>
              <w:spacing w:line="276" w:lineRule="auto"/>
            </w:pPr>
            <w:r>
              <w:t>Договор</w:t>
            </w:r>
          </w:p>
        </w:tc>
        <w:tc>
          <w:tcPr>
            <w:tcW w:w="6379" w:type="dxa"/>
          </w:tcPr>
          <w:p w14:paraId="28B1F1AB" w14:textId="77777777" w:rsidR="00A732C7" w:rsidRDefault="00181D21" w:rsidP="00A732C7">
            <w:pPr>
              <w:pStyle w:val="afff0"/>
              <w:spacing w:line="276" w:lineRule="auto"/>
            </w:pPr>
            <w:r w:rsidRPr="00722453">
              <w:t xml:space="preserve">№ </w:t>
            </w:r>
            <w:r>
              <w:t>010-ИС от 10</w:t>
            </w:r>
            <w:r w:rsidRPr="00722453">
              <w:t>.</w:t>
            </w:r>
            <w:r>
              <w:t>01</w:t>
            </w:r>
            <w:r w:rsidRPr="00722453">
              <w:t>.20</w:t>
            </w:r>
            <w:r>
              <w:t xml:space="preserve">19 </w:t>
            </w:r>
            <w:r w:rsidRPr="00722453">
              <w:t>г.</w:t>
            </w:r>
          </w:p>
        </w:tc>
      </w:tr>
      <w:tr w:rsidR="00A732C7" w14:paraId="3CC7BBC0" w14:textId="77777777" w:rsidTr="00A732C7">
        <w:tc>
          <w:tcPr>
            <w:tcW w:w="2830" w:type="dxa"/>
            <w:vAlign w:val="center"/>
          </w:tcPr>
          <w:p w14:paraId="4EBC68F0" w14:textId="77777777" w:rsidR="00A732C7" w:rsidRPr="00B3089B" w:rsidRDefault="00A732C7" w:rsidP="00A732C7">
            <w:pPr>
              <w:pStyle w:val="afff0"/>
              <w:spacing w:line="276" w:lineRule="auto"/>
            </w:pPr>
            <w:r w:rsidRPr="00C44659">
              <w:t>Плановая дата начала работ</w:t>
            </w:r>
            <w:r w:rsidR="00E01B90">
              <w:t xml:space="preserve"> п</w:t>
            </w:r>
            <w:r>
              <w:t>роекта</w:t>
            </w:r>
          </w:p>
        </w:tc>
        <w:tc>
          <w:tcPr>
            <w:tcW w:w="6379" w:type="dxa"/>
          </w:tcPr>
          <w:p w14:paraId="2D129415" w14:textId="77777777" w:rsidR="00A732C7" w:rsidRPr="00181D21" w:rsidRDefault="00181D21" w:rsidP="00A732C7">
            <w:pPr>
              <w:pStyle w:val="afff0"/>
              <w:spacing w:line="276" w:lineRule="auto"/>
            </w:pPr>
            <w:r>
              <w:rPr>
                <w:lang w:val="en-US"/>
              </w:rPr>
              <w:t>10</w:t>
            </w:r>
            <w:r>
              <w:t>.01.2019</w:t>
            </w:r>
          </w:p>
        </w:tc>
      </w:tr>
      <w:tr w:rsidR="00A732C7" w14:paraId="7EFD880E" w14:textId="77777777" w:rsidTr="00A732C7">
        <w:tc>
          <w:tcPr>
            <w:tcW w:w="2830" w:type="dxa"/>
            <w:vAlign w:val="center"/>
          </w:tcPr>
          <w:p w14:paraId="557A9196" w14:textId="77777777" w:rsidR="00A732C7" w:rsidRPr="00B3089B" w:rsidRDefault="00A732C7" w:rsidP="00A732C7">
            <w:pPr>
              <w:pStyle w:val="afff0"/>
              <w:spacing w:line="276" w:lineRule="auto"/>
            </w:pPr>
            <w:r w:rsidRPr="00C44659">
              <w:t xml:space="preserve">Плановая дата </w:t>
            </w:r>
            <w:r>
              <w:t>окончания</w:t>
            </w:r>
            <w:r w:rsidRPr="00C44659">
              <w:t xml:space="preserve"> работ</w:t>
            </w:r>
            <w:r w:rsidR="00E01B90">
              <w:t xml:space="preserve"> п</w:t>
            </w:r>
            <w:r>
              <w:t>роекта</w:t>
            </w:r>
          </w:p>
        </w:tc>
        <w:tc>
          <w:tcPr>
            <w:tcW w:w="6379" w:type="dxa"/>
          </w:tcPr>
          <w:p w14:paraId="5A30035A" w14:textId="77777777" w:rsidR="00A732C7" w:rsidRDefault="00181D21" w:rsidP="00A732C7">
            <w:pPr>
              <w:pStyle w:val="afff0"/>
              <w:spacing w:line="276" w:lineRule="auto"/>
            </w:pPr>
            <w:r>
              <w:t>30.09.2019</w:t>
            </w:r>
          </w:p>
        </w:tc>
      </w:tr>
    </w:tbl>
    <w:p w14:paraId="5F5984A9" w14:textId="77777777" w:rsidR="00A732C7" w:rsidRPr="00BA7D7C" w:rsidRDefault="00A732C7" w:rsidP="00A732C7">
      <w:pPr>
        <w:pStyle w:val="afff0"/>
      </w:pPr>
    </w:p>
    <w:p w14:paraId="08431FBD" w14:textId="77777777" w:rsidR="00A732C7" w:rsidRPr="00BA7D7C" w:rsidRDefault="00A732C7" w:rsidP="00A732C7"/>
    <w:p w14:paraId="12254F0F" w14:textId="77777777" w:rsidR="00A732C7" w:rsidRPr="003B653E" w:rsidRDefault="00A732C7" w:rsidP="00A732C7">
      <w:pPr>
        <w:pStyle w:val="1"/>
        <w:ind w:left="432" w:hanging="432"/>
      </w:pPr>
      <w:bookmarkStart w:id="12" w:name="_Ref4415953"/>
      <w:bookmarkStart w:id="13" w:name="_Ref4415962"/>
      <w:bookmarkStart w:id="14" w:name="_Toc17120057"/>
      <w:r>
        <w:lastRenderedPageBreak/>
        <w:t>Введение</w:t>
      </w:r>
      <w:bookmarkEnd w:id="5"/>
      <w:bookmarkEnd w:id="12"/>
      <w:bookmarkEnd w:id="13"/>
      <w:bookmarkEnd w:id="14"/>
    </w:p>
    <w:p w14:paraId="3C56AB2C" w14:textId="77777777" w:rsidR="00A732C7" w:rsidRDefault="00A732C7" w:rsidP="00A732C7">
      <w:pPr>
        <w:pStyle w:val="2"/>
        <w:ind w:left="576" w:hanging="576"/>
        <w:rPr>
          <w:iCs/>
        </w:rPr>
      </w:pPr>
      <w:bookmarkStart w:id="15" w:name="_Toc476818270"/>
      <w:bookmarkStart w:id="16" w:name="_Toc17120058"/>
      <w:r>
        <w:rPr>
          <w:iCs/>
        </w:rPr>
        <w:t>Назначение документа</w:t>
      </w:r>
      <w:bookmarkEnd w:id="15"/>
      <w:bookmarkEnd w:id="16"/>
    </w:p>
    <w:p w14:paraId="63F17DB7" w14:textId="77777777" w:rsidR="009653F1" w:rsidRDefault="009653F1" w:rsidP="009653F1">
      <w:bookmarkStart w:id="17" w:name="_Toc12010644"/>
      <w:r w:rsidRPr="00257ED7">
        <w:t xml:space="preserve">Устав проекта – документ, который формально подтверждает существование </w:t>
      </w:r>
      <w:r>
        <w:t>п</w:t>
      </w:r>
      <w:r w:rsidRPr="00257ED7">
        <w:t xml:space="preserve">роекта и </w:t>
      </w:r>
      <w:r w:rsidRPr="001B357A">
        <w:t xml:space="preserve">является основным организационным документом при реализации </w:t>
      </w:r>
      <w:r>
        <w:t>п</w:t>
      </w:r>
      <w:r w:rsidRPr="001B357A">
        <w:t>роект</w:t>
      </w:r>
      <w:r>
        <w:t>а.</w:t>
      </w:r>
    </w:p>
    <w:p w14:paraId="4270C14D" w14:textId="77777777" w:rsidR="009653F1" w:rsidRPr="00257ED7" w:rsidRDefault="009653F1" w:rsidP="009653F1">
      <w:r>
        <w:t>Устав проекта регламентирует выполнение</w:t>
      </w:r>
      <w:r w:rsidRPr="00257ED7">
        <w:t xml:space="preserve"> </w:t>
      </w:r>
      <w:r>
        <w:t>работ в рамках п</w:t>
      </w:r>
      <w:r w:rsidRPr="00257ED7">
        <w:t>роекта</w:t>
      </w:r>
      <w:r>
        <w:t>, а также определяет порядок и правила управления проектом.</w:t>
      </w:r>
    </w:p>
    <w:p w14:paraId="7AB48F6B" w14:textId="77777777" w:rsidR="009653F1" w:rsidRPr="00856629" w:rsidRDefault="009653F1" w:rsidP="009653F1">
      <w:r w:rsidRPr="00856629">
        <w:t xml:space="preserve">Устав </w:t>
      </w:r>
      <w:r>
        <w:t xml:space="preserve">проекта </w:t>
      </w:r>
      <w:r w:rsidRPr="00856629">
        <w:t xml:space="preserve">содержит общее описание работ и обеспечивает основу для общего понимания </w:t>
      </w:r>
      <w:r>
        <w:t>целей и задач п</w:t>
      </w:r>
      <w:r w:rsidRPr="00856629">
        <w:t xml:space="preserve">роекта, </w:t>
      </w:r>
      <w:r>
        <w:t xml:space="preserve">его </w:t>
      </w:r>
      <w:r w:rsidRPr="00157E54">
        <w:t>объема</w:t>
      </w:r>
      <w:r>
        <w:t xml:space="preserve"> и</w:t>
      </w:r>
      <w:r w:rsidRPr="00157E54">
        <w:t xml:space="preserve"> критериев успешной реализации, требований к управлению </w:t>
      </w:r>
      <w:r>
        <w:t>п</w:t>
      </w:r>
      <w:r w:rsidRPr="00157E54">
        <w:t xml:space="preserve">роектом, </w:t>
      </w:r>
      <w:r>
        <w:t xml:space="preserve">порядку </w:t>
      </w:r>
      <w:r w:rsidRPr="00157E54">
        <w:t>взаимодействия</w:t>
      </w:r>
      <w:r>
        <w:t xml:space="preserve"> участников</w:t>
      </w:r>
      <w:r w:rsidRPr="00157E54">
        <w:t xml:space="preserve"> и других важных факторов</w:t>
      </w:r>
      <w:r w:rsidRPr="00856629">
        <w:t>.</w:t>
      </w:r>
    </w:p>
    <w:p w14:paraId="7BEF0403" w14:textId="77777777" w:rsidR="009653F1" w:rsidRPr="00B3089B" w:rsidRDefault="009653F1" w:rsidP="009653F1">
      <w:r w:rsidRPr="00B3089B">
        <w:t xml:space="preserve">Ключевыми задачами Устава </w:t>
      </w:r>
      <w:r>
        <w:t>проекта</w:t>
      </w:r>
      <w:r w:rsidRPr="00B3089B">
        <w:t xml:space="preserve"> являются:</w:t>
      </w:r>
    </w:p>
    <w:p w14:paraId="1B79E8F1" w14:textId="77777777" w:rsidR="009653F1" w:rsidRPr="00DB5308" w:rsidRDefault="009653F1" w:rsidP="009653F1">
      <w:pPr>
        <w:pStyle w:val="a5"/>
      </w:pPr>
      <w:r w:rsidRPr="00DB5308">
        <w:t xml:space="preserve">Определение целей, задач и результатов </w:t>
      </w:r>
      <w:r>
        <w:t>п</w:t>
      </w:r>
      <w:r w:rsidRPr="00DB5308">
        <w:t>роекта;</w:t>
      </w:r>
    </w:p>
    <w:p w14:paraId="2EEA3726" w14:textId="77777777" w:rsidR="009653F1" w:rsidRDefault="009653F1" w:rsidP="009653F1">
      <w:pPr>
        <w:pStyle w:val="a5"/>
      </w:pPr>
      <w:r w:rsidRPr="00DB5308">
        <w:t xml:space="preserve">Определение объема </w:t>
      </w:r>
      <w:r>
        <w:t>п</w:t>
      </w:r>
      <w:r w:rsidRPr="00DB5308">
        <w:t>роекта, ограничений и допущений, факторов успеха и проектных рисков;</w:t>
      </w:r>
    </w:p>
    <w:p w14:paraId="6A527F39" w14:textId="77777777" w:rsidR="009653F1" w:rsidRPr="00DB5308" w:rsidRDefault="009653F1" w:rsidP="009653F1">
      <w:pPr>
        <w:pStyle w:val="a5"/>
      </w:pPr>
      <w:r>
        <w:t>Определение п</w:t>
      </w:r>
      <w:r w:rsidRPr="00DB5308">
        <w:t xml:space="preserve">роцедур </w:t>
      </w:r>
      <w:r w:rsidRPr="003579CD">
        <w:t>и методов реализации</w:t>
      </w:r>
      <w:r w:rsidRPr="00DB5308">
        <w:t xml:space="preserve"> отдельных </w:t>
      </w:r>
      <w:r>
        <w:t>э</w:t>
      </w:r>
      <w:r w:rsidRPr="00DB5308">
        <w:t xml:space="preserve">тапов проекта и </w:t>
      </w:r>
      <w:r>
        <w:t>приемки р</w:t>
      </w:r>
      <w:r w:rsidRPr="00DB5308">
        <w:t>ез</w:t>
      </w:r>
      <w:r>
        <w:t>ультатов проекта;</w:t>
      </w:r>
    </w:p>
    <w:p w14:paraId="79E7A66A" w14:textId="77777777" w:rsidR="009653F1" w:rsidRPr="00DB5308" w:rsidRDefault="009653F1" w:rsidP="009653F1">
      <w:pPr>
        <w:pStyle w:val="a5"/>
      </w:pPr>
      <w:r w:rsidRPr="00DB5308">
        <w:t xml:space="preserve">Регламентация процесса реализации </w:t>
      </w:r>
      <w:r>
        <w:t>п</w:t>
      </w:r>
      <w:r w:rsidRPr="00DB5308">
        <w:t>роекта, включая регламе</w:t>
      </w:r>
      <w:r>
        <w:t>нт работы п</w:t>
      </w:r>
      <w:r w:rsidRPr="00DB5308">
        <w:t xml:space="preserve">роектных групп, функциональные роли и область ответственности </w:t>
      </w:r>
      <w:r>
        <w:t>участников проекта</w:t>
      </w:r>
      <w:r w:rsidRPr="00DB5308">
        <w:t>;</w:t>
      </w:r>
    </w:p>
    <w:p w14:paraId="46E82240" w14:textId="77777777" w:rsidR="009653F1" w:rsidRPr="00DB5308" w:rsidRDefault="009653F1" w:rsidP="009653F1">
      <w:pPr>
        <w:pStyle w:val="a5"/>
      </w:pPr>
      <w:r w:rsidRPr="00DB5308">
        <w:t xml:space="preserve">Регламентация процесса управления </w:t>
      </w:r>
      <w:r>
        <w:t>п</w:t>
      </w:r>
      <w:r w:rsidRPr="00DB5308">
        <w:t xml:space="preserve">роектом и взаимодействия </w:t>
      </w:r>
      <w:r>
        <w:t>участников проекта</w:t>
      </w:r>
      <w:r w:rsidRPr="00DB5308">
        <w:t xml:space="preserve"> в ходе выполнения </w:t>
      </w:r>
      <w:r>
        <w:t>п</w:t>
      </w:r>
      <w:r w:rsidRPr="00DB5308">
        <w:t>роекта;</w:t>
      </w:r>
    </w:p>
    <w:p w14:paraId="5276C0E6" w14:textId="2C68111F" w:rsidR="009653F1" w:rsidRPr="00DB5308" w:rsidRDefault="009653F1" w:rsidP="009653F1">
      <w:pPr>
        <w:pStyle w:val="a5"/>
      </w:pPr>
      <w:r>
        <w:t>Определение</w:t>
      </w:r>
      <w:r w:rsidRPr="00DB5308">
        <w:t xml:space="preserve"> требуемого уровня качества, в соответствии с которым должен выполняться </w:t>
      </w:r>
      <w:r>
        <w:t>п</w:t>
      </w:r>
      <w:r w:rsidRPr="00DB5308">
        <w:t>роект.</w:t>
      </w:r>
    </w:p>
    <w:p w14:paraId="30D3149E" w14:textId="77777777" w:rsidR="00A732C7" w:rsidRDefault="00A732C7" w:rsidP="00A732C7">
      <w:pPr>
        <w:pStyle w:val="2"/>
        <w:ind w:left="576" w:hanging="576"/>
      </w:pPr>
      <w:bookmarkStart w:id="18" w:name="_Toc17120059"/>
      <w:r>
        <w:t>Статус документа</w:t>
      </w:r>
      <w:bookmarkEnd w:id="17"/>
      <w:bookmarkEnd w:id="18"/>
    </w:p>
    <w:p w14:paraId="2CCABBCE" w14:textId="77777777" w:rsidR="009653F1" w:rsidRPr="00DA515F" w:rsidRDefault="009653F1" w:rsidP="009653F1">
      <w:r w:rsidRPr="00DA515F">
        <w:t xml:space="preserve">Устав проекта является рабочим документом </w:t>
      </w:r>
      <w:r>
        <w:t>п</w:t>
      </w:r>
      <w:r w:rsidRPr="00DA515F">
        <w:t>роекта</w:t>
      </w:r>
      <w:r>
        <w:t xml:space="preserve">, </w:t>
      </w:r>
      <w:r w:rsidRPr="00652E57">
        <w:t xml:space="preserve">регламентирует отношения и обязанности </w:t>
      </w:r>
      <w:r>
        <w:t>у</w:t>
      </w:r>
      <w:r w:rsidRPr="00652E57">
        <w:t xml:space="preserve">частников </w:t>
      </w:r>
      <w:r>
        <w:t>проекта в ходе проектных работ</w:t>
      </w:r>
      <w:r w:rsidRPr="00DA515F">
        <w:t xml:space="preserve"> и обязателен для </w:t>
      </w:r>
      <w:r>
        <w:t>ис</w:t>
      </w:r>
      <w:r w:rsidRPr="00DA515F">
        <w:t xml:space="preserve">полнения всеми </w:t>
      </w:r>
      <w:r>
        <w:t>участниками проекта</w:t>
      </w:r>
      <w:r w:rsidRPr="00DB5308">
        <w:t xml:space="preserve"> </w:t>
      </w:r>
      <w:r w:rsidRPr="00DA515F">
        <w:t xml:space="preserve">для эффективного взаимодействия в процессе достижения целей </w:t>
      </w:r>
      <w:r>
        <w:t>п</w:t>
      </w:r>
      <w:r w:rsidRPr="00DA515F">
        <w:t xml:space="preserve">роекта. </w:t>
      </w:r>
    </w:p>
    <w:p w14:paraId="78938F78" w14:textId="77777777" w:rsidR="009653F1" w:rsidRDefault="009653F1" w:rsidP="009653F1">
      <w:r w:rsidRPr="00A847AD">
        <w:t xml:space="preserve">Случаи нарушения положений Устава </w:t>
      </w:r>
      <w:r>
        <w:t xml:space="preserve">проекта </w:t>
      </w:r>
      <w:r w:rsidRPr="00A847AD">
        <w:t xml:space="preserve">фиксируются </w:t>
      </w:r>
      <w:r>
        <w:t>участниками проекта</w:t>
      </w:r>
      <w:r w:rsidRPr="00DB5308">
        <w:t xml:space="preserve"> </w:t>
      </w:r>
      <w:r w:rsidRPr="00A847AD">
        <w:t xml:space="preserve">и доводятся до сведения </w:t>
      </w:r>
      <w:r>
        <w:t xml:space="preserve">Оперативного совета и </w:t>
      </w:r>
      <w:r w:rsidRPr="00A847AD">
        <w:t>Управляющего комитета, которы</w:t>
      </w:r>
      <w:r>
        <w:t>е</w:t>
      </w:r>
      <w:r w:rsidRPr="00A847AD">
        <w:t xml:space="preserve"> принима</w:t>
      </w:r>
      <w:r>
        <w:t>ю</w:t>
      </w:r>
      <w:r w:rsidRPr="00A847AD">
        <w:t>т решения по фактам нарушения.</w:t>
      </w:r>
    </w:p>
    <w:p w14:paraId="4FF3F34B" w14:textId="77777777" w:rsidR="009653F1" w:rsidRDefault="009653F1" w:rsidP="009653F1">
      <w:r w:rsidRPr="00257ED7">
        <w:t xml:space="preserve">Заказчик и Исполнитель понимают важность и необходимость согласования Устава </w:t>
      </w:r>
      <w:r>
        <w:t xml:space="preserve">проекта </w:t>
      </w:r>
      <w:r w:rsidRPr="00257ED7">
        <w:t xml:space="preserve">при начале проектных работ и соблюдения его положений в течение </w:t>
      </w:r>
      <w:r>
        <w:t>исполнения</w:t>
      </w:r>
      <w:r w:rsidRPr="00257ED7">
        <w:t xml:space="preserve"> всего </w:t>
      </w:r>
      <w:r>
        <w:t>п</w:t>
      </w:r>
      <w:r w:rsidRPr="00257ED7">
        <w:t>роекта.</w:t>
      </w:r>
    </w:p>
    <w:p w14:paraId="5CC95218" w14:textId="77777777" w:rsidR="009653F1" w:rsidRPr="00DA515F" w:rsidRDefault="009653F1" w:rsidP="009653F1">
      <w:r w:rsidRPr="00DA515F">
        <w:t xml:space="preserve">Устав </w:t>
      </w:r>
      <w:r>
        <w:t xml:space="preserve">проекта </w:t>
      </w:r>
      <w:r w:rsidRPr="00DA515F">
        <w:t xml:space="preserve">не определяет и не регулирует финансовые взаимоотношения между Исполнителем и Заказчиком, а также не определяет и не изменяет иные условия Договоров, заключенных Сторонами в рамках </w:t>
      </w:r>
      <w:r>
        <w:t>п</w:t>
      </w:r>
      <w:r w:rsidRPr="00DA515F">
        <w:t xml:space="preserve">роекта. </w:t>
      </w:r>
    </w:p>
    <w:p w14:paraId="325F585B" w14:textId="77777777" w:rsidR="00A732C7" w:rsidRDefault="00A732C7" w:rsidP="00A732C7">
      <w:pPr>
        <w:pStyle w:val="2"/>
        <w:ind w:left="576" w:hanging="576"/>
      </w:pPr>
      <w:bookmarkStart w:id="19" w:name="_Toc17120060"/>
      <w:r>
        <w:t>Срок действия Устава</w:t>
      </w:r>
      <w:r w:rsidRPr="000E09E4">
        <w:t xml:space="preserve"> </w:t>
      </w:r>
      <w:r>
        <w:t>проекта</w:t>
      </w:r>
      <w:bookmarkEnd w:id="19"/>
    </w:p>
    <w:p w14:paraId="0ECD7BA5" w14:textId="77777777" w:rsidR="009653F1" w:rsidRDefault="009653F1" w:rsidP="009653F1">
      <w:r w:rsidRPr="00D7622D">
        <w:t>Устав</w:t>
      </w:r>
      <w:r>
        <w:t xml:space="preserve"> проекта</w:t>
      </w:r>
      <w:r w:rsidRPr="00D7622D">
        <w:t xml:space="preserve"> </w:t>
      </w:r>
      <w:r w:rsidRPr="00B3089B">
        <w:t>вступает в силу после его подписания полномочными представителями Заказчика и Исполнителя</w:t>
      </w:r>
      <w:r w:rsidRPr="00D7622D">
        <w:t xml:space="preserve">. </w:t>
      </w:r>
    </w:p>
    <w:p w14:paraId="7C0D2195" w14:textId="77777777" w:rsidR="009653F1" w:rsidRPr="00B3089B" w:rsidRDefault="009653F1" w:rsidP="009653F1">
      <w:r w:rsidRPr="00D7622D">
        <w:lastRenderedPageBreak/>
        <w:t xml:space="preserve">Окончание срока </w:t>
      </w:r>
      <w:r>
        <w:t>действия Устава проекта</w:t>
      </w:r>
      <w:r w:rsidRPr="00D7622D">
        <w:t xml:space="preserve"> наступает при достижении всех результатов </w:t>
      </w:r>
      <w:r>
        <w:t>проекта и завершении проекта;</w:t>
      </w:r>
      <w:r w:rsidRPr="00D7622D">
        <w:t xml:space="preserve"> либо при принятии решения </w:t>
      </w:r>
      <w:r w:rsidRPr="00B3089B">
        <w:t>полномочными представителями Заказчика и Исполнителя</w:t>
      </w:r>
      <w:r w:rsidRPr="00D7622D">
        <w:t xml:space="preserve"> о прекращении </w:t>
      </w:r>
      <w:r>
        <w:t>проекта</w:t>
      </w:r>
      <w:r w:rsidRPr="00D7622D">
        <w:t xml:space="preserve">. </w:t>
      </w:r>
    </w:p>
    <w:p w14:paraId="1ECE5D9F" w14:textId="77777777" w:rsidR="00A732C7" w:rsidRPr="000E09E4" w:rsidRDefault="00A732C7" w:rsidP="00A732C7">
      <w:pPr>
        <w:pStyle w:val="2"/>
        <w:ind w:left="576" w:hanging="576"/>
      </w:pPr>
      <w:bookmarkStart w:id="20" w:name="_Toc17120061"/>
      <w:r>
        <w:t>Порядок внесения изменений в Устав проекта</w:t>
      </w:r>
      <w:bookmarkEnd w:id="20"/>
    </w:p>
    <w:p w14:paraId="6DEA666A" w14:textId="77777777" w:rsidR="009653F1" w:rsidRDefault="009653F1" w:rsidP="009653F1">
      <w:r w:rsidRPr="00B3089B">
        <w:t xml:space="preserve">В Устав </w:t>
      </w:r>
      <w:r>
        <w:t>проекта</w:t>
      </w:r>
      <w:r w:rsidRPr="00B3089B">
        <w:t xml:space="preserve"> могут быть внесены изменения и дополнения по ходу выполнения </w:t>
      </w:r>
      <w:r>
        <w:t>проекта</w:t>
      </w:r>
      <w:r w:rsidRPr="00B3089B">
        <w:t>. Все изменения и дополнения к данному Уставу производят</w:t>
      </w:r>
      <w:r>
        <w:t>ся в соответствии с процедурой «У</w:t>
      </w:r>
      <w:r w:rsidRPr="00B3089B">
        <w:t>правлени</w:t>
      </w:r>
      <w:r>
        <w:t>е</w:t>
      </w:r>
      <w:r w:rsidRPr="00B3089B">
        <w:t xml:space="preserve"> изменениями</w:t>
      </w:r>
      <w:r>
        <w:t>»,</w:t>
      </w:r>
      <w:r w:rsidRPr="00031A50">
        <w:t xml:space="preserve"> </w:t>
      </w:r>
      <w:r w:rsidRPr="00C44659">
        <w:t xml:space="preserve">описанной в </w:t>
      </w:r>
      <w:hyperlink w:anchor="_Управление_изменениями" w:history="1">
        <w:r w:rsidRPr="00AF619E">
          <w:rPr>
            <w:rStyle w:val="afc"/>
          </w:rPr>
          <w:t>п.</w:t>
        </w:r>
        <w:r>
          <w:rPr>
            <w:rStyle w:val="afc"/>
          </w:rPr>
          <w:t>8</w:t>
        </w:r>
        <w:r w:rsidRPr="00AF619E">
          <w:rPr>
            <w:rStyle w:val="afc"/>
          </w:rPr>
          <w:t>.5. «Управление изменениями»</w:t>
        </w:r>
      </w:hyperlink>
      <w:r>
        <w:rPr>
          <w:rStyle w:val="afc"/>
        </w:rPr>
        <w:t>,</w:t>
      </w:r>
      <w:r w:rsidRPr="00B3089B">
        <w:t xml:space="preserve"> и согласуются полномочными представителями Заказчика и Исполнителя.</w:t>
      </w:r>
    </w:p>
    <w:p w14:paraId="5467DF8D" w14:textId="77777777" w:rsidR="00A732C7" w:rsidRDefault="00A732C7" w:rsidP="00A732C7"/>
    <w:p w14:paraId="2FF8058E" w14:textId="77777777" w:rsidR="00A732C7" w:rsidRDefault="00077342" w:rsidP="00A732C7">
      <w:pPr>
        <w:pStyle w:val="1"/>
        <w:ind w:left="432" w:hanging="432"/>
      </w:pPr>
      <w:bookmarkStart w:id="21" w:name="_Toc17120062"/>
      <w:bookmarkStart w:id="22" w:name="_Toc476818272"/>
      <w:r>
        <w:lastRenderedPageBreak/>
        <w:t>Описание п</w:t>
      </w:r>
      <w:r w:rsidR="00A732C7">
        <w:t>роекта</w:t>
      </w:r>
      <w:bookmarkEnd w:id="21"/>
    </w:p>
    <w:p w14:paraId="58F9F08D" w14:textId="77777777" w:rsidR="003075B8" w:rsidRDefault="003075B8" w:rsidP="003075B8">
      <w:pPr>
        <w:rPr>
          <w:b/>
        </w:rPr>
      </w:pPr>
      <w:r w:rsidRPr="00C44659">
        <w:t xml:space="preserve">В рамках </w:t>
      </w:r>
      <w:r w:rsidRPr="003075B8">
        <w:t xml:space="preserve">проекта решается задача создания и внедрения Информационной системы </w:t>
      </w:r>
      <w:r w:rsidR="00EF4A00">
        <w:t>у</w:t>
      </w:r>
      <w:r w:rsidRPr="003075B8">
        <w:t xml:space="preserve">правления торговлей </w:t>
      </w:r>
      <w:r w:rsidR="004870D5">
        <w:t>в ООО «ТД Ромашка»</w:t>
      </w:r>
      <w:r w:rsidR="00735956" w:rsidRPr="00735956">
        <w:t xml:space="preserve"> </w:t>
      </w:r>
      <w:r w:rsidR="00735956">
        <w:t>(далее - ИС)</w:t>
      </w:r>
      <w:r>
        <w:t>.</w:t>
      </w:r>
    </w:p>
    <w:p w14:paraId="078E3482" w14:textId="77777777" w:rsidR="003075B8" w:rsidRDefault="003075B8" w:rsidP="003075B8">
      <w:r>
        <w:t>Информационная</w:t>
      </w:r>
      <w:r w:rsidRPr="00C44659">
        <w:t xml:space="preserve"> система </w:t>
      </w:r>
      <w:r>
        <w:t xml:space="preserve">будет </w:t>
      </w:r>
      <w:r w:rsidRPr="00C44659">
        <w:t xml:space="preserve">реализована на </w:t>
      </w:r>
      <w:r>
        <w:t>платформе «1С:Предприятие» на базе программных продуктов:</w:t>
      </w:r>
    </w:p>
    <w:p w14:paraId="75810630" w14:textId="77777777" w:rsidR="003075B8" w:rsidRPr="003075B8" w:rsidRDefault="003075B8" w:rsidP="00C23576">
      <w:pPr>
        <w:pStyle w:val="aff7"/>
        <w:numPr>
          <w:ilvl w:val="0"/>
          <w:numId w:val="23"/>
        </w:numPr>
      </w:pPr>
      <w:r w:rsidRPr="003075B8">
        <w:rPr>
          <w:lang w:val="en-US"/>
        </w:rPr>
        <w:t>1</w:t>
      </w:r>
      <w:r w:rsidRPr="003075B8">
        <w:t>С:Управление торговлей</w:t>
      </w:r>
      <w:r w:rsidR="005F0DE0">
        <w:t>;</w:t>
      </w:r>
    </w:p>
    <w:p w14:paraId="71D74AA8" w14:textId="77777777" w:rsidR="003075B8" w:rsidRDefault="003075B8" w:rsidP="00C23576">
      <w:pPr>
        <w:pStyle w:val="aff7"/>
        <w:numPr>
          <w:ilvl w:val="0"/>
          <w:numId w:val="23"/>
        </w:numPr>
      </w:pPr>
      <w:r>
        <w:t>1С:Розница.</w:t>
      </w:r>
    </w:p>
    <w:p w14:paraId="6B580C89" w14:textId="77777777" w:rsidR="003075B8" w:rsidRPr="00C44659" w:rsidRDefault="003075B8" w:rsidP="003075B8">
      <w:r>
        <w:t>Комплекс работ проекта включает:</w:t>
      </w:r>
    </w:p>
    <w:p w14:paraId="2BE5C733" w14:textId="77777777" w:rsidR="003075B8" w:rsidRDefault="003075B8" w:rsidP="00C23576">
      <w:pPr>
        <w:numPr>
          <w:ilvl w:val="0"/>
          <w:numId w:val="24"/>
        </w:numPr>
        <w:spacing w:after="0" w:line="276" w:lineRule="auto"/>
        <w:jc w:val="both"/>
      </w:pPr>
      <w:r>
        <w:t>Анализ деятельности Заказчика по участкам учета, входящим в функциональный объем проекта;</w:t>
      </w:r>
    </w:p>
    <w:p w14:paraId="2917CADE" w14:textId="77777777" w:rsidR="003075B8" w:rsidRDefault="003075B8" w:rsidP="00C23576">
      <w:pPr>
        <w:numPr>
          <w:ilvl w:val="0"/>
          <w:numId w:val="24"/>
        </w:numPr>
        <w:spacing w:after="0" w:line="276" w:lineRule="auto"/>
        <w:jc w:val="both"/>
      </w:pPr>
      <w:r>
        <w:t>Уточнение и формализацию требований по участкам учета, входящим в функциональный объем проекта, а также нефункциональных требований;</w:t>
      </w:r>
    </w:p>
    <w:p w14:paraId="10CE6A3D" w14:textId="77777777" w:rsidR="003075B8" w:rsidRPr="00B81B5A" w:rsidRDefault="003075B8" w:rsidP="00C23576">
      <w:pPr>
        <w:numPr>
          <w:ilvl w:val="0"/>
          <w:numId w:val="24"/>
        </w:numPr>
        <w:spacing w:after="0" w:line="276" w:lineRule="auto"/>
        <w:jc w:val="both"/>
      </w:pPr>
      <w:r>
        <w:t xml:space="preserve">Создание системы, включая настройку ПП и доработку типового функционала ПП в </w:t>
      </w:r>
      <w:r w:rsidRPr="00B81B5A">
        <w:t>соответствии с зафиксированными функциональными и нефункциональными требованиями;</w:t>
      </w:r>
    </w:p>
    <w:p w14:paraId="59CE537E" w14:textId="77777777" w:rsidR="003075B8" w:rsidRPr="00B81B5A" w:rsidRDefault="003075B8" w:rsidP="00C23576">
      <w:pPr>
        <w:numPr>
          <w:ilvl w:val="0"/>
          <w:numId w:val="24"/>
        </w:numPr>
        <w:spacing w:after="0" w:line="276" w:lineRule="auto"/>
        <w:jc w:val="both"/>
      </w:pPr>
      <w:r w:rsidRPr="00B81B5A">
        <w:t>Разработку и настройку интеграционных механизмов;</w:t>
      </w:r>
    </w:p>
    <w:p w14:paraId="5B65DE7D" w14:textId="77777777" w:rsidR="003075B8" w:rsidRPr="00B81B5A" w:rsidRDefault="003075B8" w:rsidP="00C23576">
      <w:pPr>
        <w:numPr>
          <w:ilvl w:val="0"/>
          <w:numId w:val="24"/>
        </w:numPr>
        <w:spacing w:after="0" w:line="276" w:lineRule="auto"/>
        <w:jc w:val="both"/>
      </w:pPr>
      <w:r w:rsidRPr="00B81B5A">
        <w:t>Подготовку системно-технической инфраструктуры;</w:t>
      </w:r>
    </w:p>
    <w:p w14:paraId="6E1559D1" w14:textId="77777777" w:rsidR="003075B8" w:rsidRPr="00B81B5A" w:rsidRDefault="003075B8" w:rsidP="00C23576">
      <w:pPr>
        <w:numPr>
          <w:ilvl w:val="0"/>
          <w:numId w:val="24"/>
        </w:numPr>
        <w:spacing w:after="0" w:line="276" w:lineRule="auto"/>
        <w:jc w:val="both"/>
      </w:pPr>
      <w:r w:rsidRPr="00B81B5A">
        <w:t>Выполнение работ по подготовке и вводу НСИ и исходных данных;</w:t>
      </w:r>
    </w:p>
    <w:p w14:paraId="4423A328" w14:textId="77777777" w:rsidR="003075B8" w:rsidRDefault="003075B8" w:rsidP="00C23576">
      <w:pPr>
        <w:numPr>
          <w:ilvl w:val="0"/>
          <w:numId w:val="24"/>
        </w:numPr>
        <w:spacing w:after="0" w:line="276" w:lineRule="auto"/>
        <w:jc w:val="both"/>
      </w:pPr>
      <w:r w:rsidRPr="00B81B5A">
        <w:t>Проведение</w:t>
      </w:r>
      <w:r>
        <w:t xml:space="preserve"> обучения ключевых и конечных пользователей основам работы с функционалом ИС;</w:t>
      </w:r>
    </w:p>
    <w:p w14:paraId="263715AB" w14:textId="77777777" w:rsidR="003075B8" w:rsidRDefault="003075B8" w:rsidP="00C23576">
      <w:pPr>
        <w:numPr>
          <w:ilvl w:val="0"/>
          <w:numId w:val="24"/>
        </w:numPr>
        <w:spacing w:after="0" w:line="276" w:lineRule="auto"/>
        <w:jc w:val="both"/>
      </w:pPr>
      <w:r>
        <w:t>Выполнение работ по запуску ИС в опытно-промышленную эксплуатацию (развертывание ИС, настройка прав и ролей пользователей и т.п.);</w:t>
      </w:r>
    </w:p>
    <w:p w14:paraId="2A46F652" w14:textId="77777777" w:rsidR="003075B8" w:rsidRDefault="003075B8" w:rsidP="00C23576">
      <w:pPr>
        <w:numPr>
          <w:ilvl w:val="0"/>
          <w:numId w:val="24"/>
        </w:numPr>
        <w:spacing w:after="0" w:line="276" w:lineRule="auto"/>
        <w:jc w:val="both"/>
      </w:pPr>
      <w:r>
        <w:t xml:space="preserve">Сопровождение ИС и пользователей на этапе </w:t>
      </w:r>
      <w:r w:rsidR="005F0DE0">
        <w:t>о</w:t>
      </w:r>
      <w:r>
        <w:t>пытно-промышленной эксплуатации;</w:t>
      </w:r>
    </w:p>
    <w:p w14:paraId="7F648047" w14:textId="77777777" w:rsidR="003075B8" w:rsidRDefault="003075B8" w:rsidP="00C23576">
      <w:pPr>
        <w:pStyle w:val="aff7"/>
        <w:numPr>
          <w:ilvl w:val="0"/>
          <w:numId w:val="24"/>
        </w:numPr>
      </w:pPr>
      <w:r>
        <w:t>Подтверждение готовности</w:t>
      </w:r>
      <w:r w:rsidRPr="00C44659">
        <w:t xml:space="preserve"> </w:t>
      </w:r>
      <w:r>
        <w:t>ИС</w:t>
      </w:r>
      <w:r w:rsidRPr="00C44659">
        <w:t xml:space="preserve"> </w:t>
      </w:r>
      <w:r>
        <w:t xml:space="preserve">к вводу </w:t>
      </w:r>
      <w:r w:rsidRPr="00C44659">
        <w:t xml:space="preserve">в </w:t>
      </w:r>
      <w:r>
        <w:t>промышленную эксплуатацию.</w:t>
      </w:r>
    </w:p>
    <w:p w14:paraId="4D9A117D" w14:textId="77777777" w:rsidR="00A732C7" w:rsidRDefault="00A732C7" w:rsidP="00A732C7">
      <w:pPr>
        <w:pStyle w:val="2"/>
        <w:ind w:left="576" w:hanging="576"/>
      </w:pPr>
      <w:bookmarkStart w:id="23" w:name="_Toc17120063"/>
      <w:r>
        <w:t>Цели проекта</w:t>
      </w:r>
      <w:bookmarkEnd w:id="23"/>
    </w:p>
    <w:p w14:paraId="2A9DBF41" w14:textId="77777777" w:rsidR="004870D5" w:rsidRPr="00301938" w:rsidRDefault="004870D5" w:rsidP="004870D5">
      <w:r>
        <w:t>Реализация п</w:t>
      </w:r>
      <w:r w:rsidRPr="00102AE6">
        <w:t xml:space="preserve">роекта направлена на совершенствование системы </w:t>
      </w:r>
      <w:r>
        <w:t xml:space="preserve">учета и </w:t>
      </w:r>
      <w:r w:rsidRPr="004870D5">
        <w:t xml:space="preserve">управления ООО «ТД Ромашка» с помощью внедрения Информационной системы </w:t>
      </w:r>
      <w:r w:rsidR="00EF4A00">
        <w:t>у</w:t>
      </w:r>
      <w:r w:rsidRPr="004870D5">
        <w:t>правления торговлей</w:t>
      </w:r>
      <w:r w:rsidRPr="004870D5">
        <w:rPr>
          <w:i/>
        </w:rPr>
        <w:t xml:space="preserve"> </w:t>
      </w:r>
      <w:r>
        <w:t>и</w:t>
      </w:r>
      <w:r w:rsidRPr="00102AE6">
        <w:t xml:space="preserve"> применения новых </w:t>
      </w:r>
      <w:r>
        <w:t xml:space="preserve">инструментов и </w:t>
      </w:r>
      <w:r w:rsidRPr="00102AE6">
        <w:t xml:space="preserve">методов </w:t>
      </w:r>
      <w:r>
        <w:t xml:space="preserve">учета и </w:t>
      </w:r>
      <w:r w:rsidRPr="00102AE6">
        <w:t>управления</w:t>
      </w:r>
      <w:r>
        <w:t>,</w:t>
      </w:r>
      <w:r w:rsidRPr="00102AE6">
        <w:t xml:space="preserve"> базирующихся на современных информационных технологиях.</w:t>
      </w:r>
    </w:p>
    <w:p w14:paraId="00BEE819" w14:textId="77777777" w:rsidR="004870D5" w:rsidRDefault="004870D5" w:rsidP="004870D5">
      <w:r>
        <w:t>ИС</w:t>
      </w:r>
      <w:r w:rsidRPr="00301938">
        <w:t xml:space="preserve"> внедряется с целью:</w:t>
      </w:r>
    </w:p>
    <w:p w14:paraId="36DAC580" w14:textId="77777777" w:rsidR="004870D5" w:rsidRDefault="004870D5" w:rsidP="00C23576">
      <w:pPr>
        <w:pStyle w:val="aff7"/>
        <w:numPr>
          <w:ilvl w:val="0"/>
          <w:numId w:val="25"/>
        </w:numPr>
      </w:pPr>
      <w:r w:rsidRPr="00505B8B">
        <w:t>Повышени</w:t>
      </w:r>
      <w:r>
        <w:t>я</w:t>
      </w:r>
      <w:r w:rsidRPr="00505B8B">
        <w:t xml:space="preserve"> </w:t>
      </w:r>
      <w:r>
        <w:t xml:space="preserve">качества и </w:t>
      </w:r>
      <w:r w:rsidRPr="00505B8B">
        <w:t xml:space="preserve">оперативности </w:t>
      </w:r>
      <w:r>
        <w:t xml:space="preserve">получения </w:t>
      </w:r>
      <w:r w:rsidRPr="00505B8B">
        <w:t>информации для принятия управленческих решений</w:t>
      </w:r>
      <w:r>
        <w:t>;</w:t>
      </w:r>
    </w:p>
    <w:p w14:paraId="01D77EBF" w14:textId="77777777" w:rsidR="004870D5" w:rsidRPr="00505B8B" w:rsidRDefault="004870D5" w:rsidP="00C23576">
      <w:pPr>
        <w:pStyle w:val="aff7"/>
        <w:numPr>
          <w:ilvl w:val="0"/>
          <w:numId w:val="25"/>
        </w:numPr>
      </w:pPr>
      <w:r>
        <w:t xml:space="preserve">Снижения издержек и </w:t>
      </w:r>
      <w:r w:rsidRPr="00E807FD">
        <w:t>сокращени</w:t>
      </w:r>
      <w:r>
        <w:t>я</w:t>
      </w:r>
      <w:r w:rsidRPr="00E807FD">
        <w:t xml:space="preserve"> времени выполнения операций</w:t>
      </w:r>
      <w:r>
        <w:t xml:space="preserve"> в части </w:t>
      </w:r>
      <w:r w:rsidR="000E4B4D">
        <w:t>реализации товара</w:t>
      </w:r>
      <w:r>
        <w:t xml:space="preserve"> клиентам;</w:t>
      </w:r>
    </w:p>
    <w:p w14:paraId="432609A7" w14:textId="77777777" w:rsidR="004870D5" w:rsidRDefault="004870D5" w:rsidP="00C23576">
      <w:pPr>
        <w:pStyle w:val="aff7"/>
        <w:numPr>
          <w:ilvl w:val="0"/>
          <w:numId w:val="25"/>
        </w:numPr>
      </w:pPr>
      <w:r>
        <w:t xml:space="preserve">Минимизации риска ухода клиентов из-за ошибок и предоставления некорректных данных при </w:t>
      </w:r>
      <w:r w:rsidR="000E4B4D">
        <w:t>реализации товара</w:t>
      </w:r>
      <w:r>
        <w:t>;</w:t>
      </w:r>
    </w:p>
    <w:p w14:paraId="254D2237" w14:textId="77777777" w:rsidR="004870D5" w:rsidRPr="0098004F" w:rsidRDefault="004870D5" w:rsidP="00C23576">
      <w:pPr>
        <w:pStyle w:val="aff7"/>
        <w:numPr>
          <w:ilvl w:val="0"/>
          <w:numId w:val="25"/>
        </w:numPr>
      </w:pPr>
      <w:r>
        <w:t>П</w:t>
      </w:r>
      <w:r w:rsidRPr="00E807FD">
        <w:t>редотвращени</w:t>
      </w:r>
      <w:r>
        <w:t>я</w:t>
      </w:r>
      <w:r w:rsidRPr="00E807FD">
        <w:t xml:space="preserve"> потерь от использования неактуальной, противоречи</w:t>
      </w:r>
      <w:r>
        <w:t xml:space="preserve">вой, неполной </w:t>
      </w:r>
      <w:r w:rsidRPr="00E807FD">
        <w:t>информации;</w:t>
      </w:r>
    </w:p>
    <w:p w14:paraId="1B265A98" w14:textId="77777777" w:rsidR="004870D5" w:rsidRPr="00505B8B" w:rsidRDefault="004870D5" w:rsidP="00C23576">
      <w:pPr>
        <w:pStyle w:val="aff7"/>
        <w:numPr>
          <w:ilvl w:val="0"/>
          <w:numId w:val="25"/>
        </w:numPr>
      </w:pPr>
      <w:r w:rsidRPr="00505B8B">
        <w:t>Создани</w:t>
      </w:r>
      <w:r w:rsidR="00EF4A00">
        <w:t>я</w:t>
      </w:r>
      <w:r w:rsidRPr="00505B8B">
        <w:t xml:space="preserve"> единой информационной базы предприятия</w:t>
      </w:r>
      <w:r>
        <w:t xml:space="preserve"> и</w:t>
      </w:r>
      <w:r w:rsidRPr="00505B8B">
        <w:t xml:space="preserve"> устранени</w:t>
      </w:r>
      <w:r>
        <w:t>е</w:t>
      </w:r>
      <w:r w:rsidRPr="00505B8B">
        <w:t xml:space="preserve"> дублирования </w:t>
      </w:r>
      <w:r w:rsidR="00EF4A00">
        <w:t xml:space="preserve">операций </w:t>
      </w:r>
      <w:r w:rsidRPr="00505B8B">
        <w:t>при вводе информации</w:t>
      </w:r>
      <w:r>
        <w:t>;</w:t>
      </w:r>
    </w:p>
    <w:p w14:paraId="296E3F0E" w14:textId="77777777" w:rsidR="004870D5" w:rsidRDefault="004870D5" w:rsidP="00C23576">
      <w:pPr>
        <w:pStyle w:val="aff7"/>
        <w:numPr>
          <w:ilvl w:val="0"/>
          <w:numId w:val="25"/>
        </w:numPr>
      </w:pPr>
      <w:r>
        <w:lastRenderedPageBreak/>
        <w:t>Снижения трудозатрат и распределени</w:t>
      </w:r>
      <w:r w:rsidR="000E4B4D">
        <w:t>е</w:t>
      </w:r>
      <w:r w:rsidRPr="00D31197">
        <w:t xml:space="preserve"> их равномерно на всех участников системы уч</w:t>
      </w:r>
      <w:r>
        <w:t>ета, планирования и управления;</w:t>
      </w:r>
    </w:p>
    <w:p w14:paraId="0575BAA8" w14:textId="77777777" w:rsidR="004870D5" w:rsidRPr="00505B8B" w:rsidRDefault="004870D5" w:rsidP="00C23576">
      <w:pPr>
        <w:pStyle w:val="aff7"/>
        <w:numPr>
          <w:ilvl w:val="0"/>
          <w:numId w:val="25"/>
        </w:numPr>
      </w:pPr>
      <w:r w:rsidRPr="00505B8B">
        <w:t>Снижени</w:t>
      </w:r>
      <w:r w:rsidR="003F6D86">
        <w:t>я</w:t>
      </w:r>
      <w:r w:rsidRPr="00505B8B">
        <w:t xml:space="preserve"> доли ручного труда при обработке информации</w:t>
      </w:r>
      <w:r>
        <w:t>;</w:t>
      </w:r>
    </w:p>
    <w:p w14:paraId="108665D9" w14:textId="77777777" w:rsidR="004870D5" w:rsidRDefault="004870D5" w:rsidP="00C23576">
      <w:pPr>
        <w:pStyle w:val="aff7"/>
        <w:numPr>
          <w:ilvl w:val="0"/>
          <w:numId w:val="25"/>
        </w:numPr>
      </w:pPr>
      <w:r w:rsidRPr="00505B8B">
        <w:t>Повышени</w:t>
      </w:r>
      <w:r>
        <w:t>я</w:t>
      </w:r>
      <w:r w:rsidRPr="00505B8B">
        <w:t xml:space="preserve"> степени контроля основных бизнес-процессов предприятия</w:t>
      </w:r>
      <w:r>
        <w:t>.</w:t>
      </w:r>
    </w:p>
    <w:p w14:paraId="0EFDECC2" w14:textId="77777777" w:rsidR="00A732C7" w:rsidRDefault="00A732C7" w:rsidP="00A732C7">
      <w:pPr>
        <w:pStyle w:val="2"/>
        <w:ind w:left="576" w:hanging="576"/>
      </w:pPr>
      <w:bookmarkStart w:id="24" w:name="_Toc17120064"/>
      <w:r>
        <w:t>Задачи проекта</w:t>
      </w:r>
      <w:bookmarkEnd w:id="24"/>
    </w:p>
    <w:p w14:paraId="3E70876C" w14:textId="77777777" w:rsidR="00735956" w:rsidRDefault="00735956" w:rsidP="00735956">
      <w:bookmarkStart w:id="25" w:name="_Рамки_проекта"/>
      <w:bookmarkEnd w:id="25"/>
      <w:r w:rsidRPr="00E807FD">
        <w:t>Для достижения цел</w:t>
      </w:r>
      <w:r>
        <w:t>ей п</w:t>
      </w:r>
      <w:r w:rsidRPr="00E807FD">
        <w:t>роекта должны быть решены следующие основные задачи:</w:t>
      </w:r>
    </w:p>
    <w:p w14:paraId="7E0815DE" w14:textId="77777777" w:rsidR="007838AA" w:rsidRPr="007838AA" w:rsidRDefault="007838AA" w:rsidP="00C23576">
      <w:pPr>
        <w:pStyle w:val="aff7"/>
        <w:numPr>
          <w:ilvl w:val="0"/>
          <w:numId w:val="25"/>
        </w:numPr>
      </w:pPr>
      <w:r w:rsidRPr="007838AA">
        <w:t>Систематизация и структурирование требований к существующим бизнес-процессам для их последующей автоматизации</w:t>
      </w:r>
      <w:r w:rsidRPr="007838AA">
        <w:rPr>
          <w:szCs w:val="24"/>
        </w:rPr>
        <w:t>;</w:t>
      </w:r>
    </w:p>
    <w:p w14:paraId="173BEB79" w14:textId="77777777" w:rsidR="00735956" w:rsidRPr="00B81B5A" w:rsidRDefault="00735956" w:rsidP="00C23576">
      <w:pPr>
        <w:pStyle w:val="aff7"/>
        <w:numPr>
          <w:ilvl w:val="0"/>
          <w:numId w:val="25"/>
        </w:numPr>
      </w:pPr>
      <w:r w:rsidRPr="00B81B5A">
        <w:rPr>
          <w:szCs w:val="24"/>
        </w:rPr>
        <w:t>Разработка регламентов выполнения основных процессов с использованием ИС;</w:t>
      </w:r>
      <w:r w:rsidRPr="00B81B5A">
        <w:t xml:space="preserve"> </w:t>
      </w:r>
    </w:p>
    <w:p w14:paraId="70C54451" w14:textId="77777777" w:rsidR="00735956" w:rsidRPr="00716DD1" w:rsidRDefault="00735956" w:rsidP="00C23576">
      <w:pPr>
        <w:pStyle w:val="aff7"/>
        <w:numPr>
          <w:ilvl w:val="0"/>
          <w:numId w:val="25"/>
        </w:numPr>
      </w:pPr>
      <w:r>
        <w:rPr>
          <w:rFonts w:cs="Times New Roman"/>
          <w:szCs w:val="24"/>
        </w:rPr>
        <w:t>Определение архитектуры ИС;</w:t>
      </w:r>
    </w:p>
    <w:p w14:paraId="5ADABC94" w14:textId="77777777" w:rsidR="00735956" w:rsidRDefault="00735956" w:rsidP="00C23576">
      <w:pPr>
        <w:pStyle w:val="aff7"/>
        <w:numPr>
          <w:ilvl w:val="0"/>
          <w:numId w:val="25"/>
        </w:numPr>
      </w:pPr>
      <w:r>
        <w:rPr>
          <w:rFonts w:cs="Times New Roman"/>
          <w:szCs w:val="24"/>
        </w:rPr>
        <w:t>Адаптация, доработка и настройка программных продуктов для реализации функционала ИС;</w:t>
      </w:r>
      <w:r>
        <w:t xml:space="preserve"> </w:t>
      </w:r>
    </w:p>
    <w:p w14:paraId="14815C00" w14:textId="77777777" w:rsidR="00735956" w:rsidRPr="00800555" w:rsidRDefault="007838AA" w:rsidP="00C23576">
      <w:pPr>
        <w:pStyle w:val="aff7"/>
        <w:numPr>
          <w:ilvl w:val="0"/>
          <w:numId w:val="25"/>
        </w:numPr>
      </w:pPr>
      <w:r w:rsidRPr="00381598">
        <w:t xml:space="preserve">Обеспечение корректного </w:t>
      </w:r>
      <w:r>
        <w:t>в</w:t>
      </w:r>
      <w:r w:rsidRPr="00381598">
        <w:t xml:space="preserve">вода </w:t>
      </w:r>
      <w:r>
        <w:t>НСИ и исходных</w:t>
      </w:r>
      <w:r w:rsidRPr="00381598">
        <w:t xml:space="preserve"> данных на дату запуска </w:t>
      </w:r>
      <w:r>
        <w:t xml:space="preserve">ИС </w:t>
      </w:r>
      <w:r w:rsidRPr="00381598">
        <w:t xml:space="preserve"> в эксплуатацию</w:t>
      </w:r>
      <w:r w:rsidR="00735956">
        <w:rPr>
          <w:szCs w:val="24"/>
        </w:rPr>
        <w:t>;</w:t>
      </w:r>
    </w:p>
    <w:p w14:paraId="41B3247F" w14:textId="77777777" w:rsidR="007838AA" w:rsidRPr="007838AA" w:rsidRDefault="007838AA" w:rsidP="00C23576">
      <w:pPr>
        <w:pStyle w:val="aff7"/>
        <w:numPr>
          <w:ilvl w:val="0"/>
          <w:numId w:val="25"/>
        </w:numPr>
        <w:spacing w:before="120"/>
      </w:pPr>
      <w:r>
        <w:t xml:space="preserve">Обучение </w:t>
      </w:r>
      <w:r w:rsidRPr="00381598">
        <w:t xml:space="preserve">персонала для </w:t>
      </w:r>
      <w:r>
        <w:t>обеспечения корректной эксплуатации и обслуживания (администрирования) ИС</w:t>
      </w:r>
      <w:r>
        <w:rPr>
          <w:szCs w:val="24"/>
        </w:rPr>
        <w:t>;</w:t>
      </w:r>
    </w:p>
    <w:p w14:paraId="108BF455" w14:textId="77777777" w:rsidR="00735956" w:rsidRPr="005A7F94" w:rsidRDefault="00735956" w:rsidP="00C23576">
      <w:pPr>
        <w:pStyle w:val="aff7"/>
        <w:numPr>
          <w:ilvl w:val="0"/>
          <w:numId w:val="25"/>
        </w:numPr>
        <w:spacing w:before="120"/>
      </w:pPr>
      <w:r>
        <w:rPr>
          <w:szCs w:val="24"/>
        </w:rPr>
        <w:t>Организация сопровождения и эксплуатации ИС.</w:t>
      </w:r>
    </w:p>
    <w:p w14:paraId="64290C56" w14:textId="77777777" w:rsidR="00A732C7" w:rsidRDefault="00A732C7" w:rsidP="00A732C7">
      <w:pPr>
        <w:pStyle w:val="2"/>
        <w:ind w:left="576" w:hanging="576"/>
      </w:pPr>
      <w:bookmarkStart w:id="26" w:name="_Toc17120065"/>
      <w:r>
        <w:t>Объем проекта</w:t>
      </w:r>
      <w:bookmarkEnd w:id="26"/>
    </w:p>
    <w:p w14:paraId="15CB2692" w14:textId="77777777" w:rsidR="00D16B78" w:rsidRPr="00031A50" w:rsidRDefault="00D16B78" w:rsidP="00D16B78">
      <w:pPr>
        <w:keepNext/>
      </w:pPr>
      <w:r>
        <w:t>Объем п</w:t>
      </w:r>
      <w:r w:rsidRPr="00031A50">
        <w:t xml:space="preserve">роекта </w:t>
      </w:r>
      <w:r>
        <w:t>зафиксирован в разделах 3.3.1-3.3.6 Устава проекта</w:t>
      </w:r>
      <w:r w:rsidRPr="00031A50">
        <w:t>.</w:t>
      </w:r>
    </w:p>
    <w:p w14:paraId="2D937506" w14:textId="77777777" w:rsidR="00D16B78" w:rsidRDefault="00D16B78" w:rsidP="00D16B78">
      <w:r>
        <w:t>Объем п</w:t>
      </w:r>
      <w:r w:rsidRPr="00C44659">
        <w:t xml:space="preserve">роекта </w:t>
      </w:r>
      <w:r>
        <w:t>может</w:t>
      </w:r>
      <w:r w:rsidR="00077342">
        <w:t xml:space="preserve"> быть изменен в ходе п</w:t>
      </w:r>
      <w:r w:rsidRPr="00C44659">
        <w:t xml:space="preserve">роекта. </w:t>
      </w:r>
    </w:p>
    <w:p w14:paraId="0CFD33AF" w14:textId="77777777" w:rsidR="00D16B78" w:rsidRDefault="00D16B78" w:rsidP="00D16B78">
      <w:r>
        <w:t xml:space="preserve">Изменение </w:t>
      </w:r>
      <w:r w:rsidR="00EF4A00">
        <w:t>о</w:t>
      </w:r>
      <w:r>
        <w:t>бъема п</w:t>
      </w:r>
      <w:r w:rsidRPr="00C44659">
        <w:t>роекта должн</w:t>
      </w:r>
      <w:r>
        <w:t>о</w:t>
      </w:r>
      <w:r w:rsidRPr="00C44659">
        <w:t xml:space="preserve"> производиться в соответствии </w:t>
      </w:r>
      <w:r>
        <w:t>с процедурой «У</w:t>
      </w:r>
      <w:r w:rsidRPr="00C44659">
        <w:t>правлени</w:t>
      </w:r>
      <w:r>
        <w:t>е</w:t>
      </w:r>
      <w:r w:rsidRPr="00C44659">
        <w:t xml:space="preserve"> изменениями</w:t>
      </w:r>
      <w:r>
        <w:t>»</w:t>
      </w:r>
      <w:r w:rsidR="00077342">
        <w:t xml:space="preserve"> п</w:t>
      </w:r>
      <w:r w:rsidRPr="00C44659">
        <w:t>роекта</w:t>
      </w:r>
      <w:r>
        <w:t>,</w:t>
      </w:r>
      <w:r w:rsidRPr="00C44659">
        <w:t xml:space="preserve"> описанной в </w:t>
      </w:r>
      <w:hyperlink w:anchor="_Управление_изменениями" w:history="1">
        <w:r w:rsidRPr="00AF619E">
          <w:rPr>
            <w:rStyle w:val="afc"/>
          </w:rPr>
          <w:t>п.</w:t>
        </w:r>
        <w:r>
          <w:rPr>
            <w:rStyle w:val="afc"/>
          </w:rPr>
          <w:t>8</w:t>
        </w:r>
        <w:r w:rsidRPr="00AF619E">
          <w:rPr>
            <w:rStyle w:val="afc"/>
          </w:rPr>
          <w:t>.5. «Управление изменениями»</w:t>
        </w:r>
      </w:hyperlink>
      <w:r w:rsidRPr="00C44659">
        <w:t>.</w:t>
      </w:r>
    </w:p>
    <w:p w14:paraId="68B48582" w14:textId="77777777" w:rsidR="00D16B78" w:rsidRDefault="00D16B78" w:rsidP="00D16B78">
      <w:pPr>
        <w:pStyle w:val="3"/>
        <w:ind w:left="720" w:hanging="720"/>
      </w:pPr>
      <w:bookmarkStart w:id="27" w:name="_Toc12010651"/>
      <w:bookmarkStart w:id="28" w:name="_Toc17120066"/>
      <w:r>
        <w:t>Функциональный объем проекта</w:t>
      </w:r>
      <w:bookmarkEnd w:id="27"/>
      <w:bookmarkEnd w:id="28"/>
    </w:p>
    <w:p w14:paraId="7072AA42" w14:textId="77777777" w:rsidR="00D16B78" w:rsidRDefault="00D16B78" w:rsidP="00D16B78">
      <w:r w:rsidRPr="006F19EC">
        <w:t>Функциональны</w:t>
      </w:r>
      <w:r>
        <w:t>й</w:t>
      </w:r>
      <w:r w:rsidRPr="006F19EC">
        <w:t xml:space="preserve"> </w:t>
      </w:r>
      <w:r>
        <w:t>объем</w:t>
      </w:r>
      <w:r w:rsidR="00077342">
        <w:t xml:space="preserve"> п</w:t>
      </w:r>
      <w:r w:rsidRPr="006F19EC">
        <w:t>роекта определя</w:t>
      </w:r>
      <w:r>
        <w:t>е</w:t>
      </w:r>
      <w:r w:rsidRPr="006F19EC">
        <w:t xml:space="preserve">тся </w:t>
      </w:r>
      <w:r>
        <w:t xml:space="preserve">функциональными требованиями, зафиксированными </w:t>
      </w:r>
      <w:r w:rsidRPr="006F19EC">
        <w:t xml:space="preserve">в </w:t>
      </w:r>
      <w:r>
        <w:t>Договоре</w:t>
      </w:r>
      <w:r w:rsidRPr="006F19EC">
        <w:t xml:space="preserve"> </w:t>
      </w:r>
      <w:r w:rsidR="00077342" w:rsidRPr="00722453">
        <w:t xml:space="preserve">№ </w:t>
      </w:r>
      <w:r w:rsidR="00077342">
        <w:t>010-ИС от 10</w:t>
      </w:r>
      <w:r w:rsidR="00077342" w:rsidRPr="00722453">
        <w:t>.</w:t>
      </w:r>
      <w:r w:rsidR="00077342">
        <w:t>01</w:t>
      </w:r>
      <w:r w:rsidR="00077342" w:rsidRPr="00722453">
        <w:t>.20</w:t>
      </w:r>
      <w:r w:rsidR="00077342">
        <w:t xml:space="preserve">19 </w:t>
      </w:r>
      <w:r w:rsidR="00077342" w:rsidRPr="00722453">
        <w:t>г.</w:t>
      </w:r>
      <w:r w:rsidRPr="00DB5012">
        <w:t>, и</w:t>
      </w:r>
      <w:r w:rsidRPr="006F19EC">
        <w:t xml:space="preserve"> результат</w:t>
      </w:r>
      <w:r>
        <w:t>ами</w:t>
      </w:r>
      <w:r w:rsidRPr="006F19EC">
        <w:t xml:space="preserve"> работ по </w:t>
      </w:r>
      <w:r>
        <w:t>его</w:t>
      </w:r>
      <w:r w:rsidRPr="006F19EC">
        <w:t xml:space="preserve"> уточнению в</w:t>
      </w:r>
      <w:r>
        <w:t xml:space="preserve"> ходе Этапа 1. «Формирование требований к ИС».</w:t>
      </w:r>
    </w:p>
    <w:p w14:paraId="79FAA49A" w14:textId="77777777" w:rsidR="00D16B78" w:rsidRPr="00C86FE9" w:rsidRDefault="00D16B78" w:rsidP="00D16B78">
      <w:r w:rsidRPr="00C86FE9">
        <w:t xml:space="preserve">В </w:t>
      </w:r>
      <w:r>
        <w:t>ходе</w:t>
      </w:r>
      <w:r w:rsidRPr="00C86FE9">
        <w:t xml:space="preserve"> проекта необходимо</w:t>
      </w:r>
      <w:r>
        <w:t xml:space="preserve"> реализовать следующие функциональные блоки</w:t>
      </w:r>
      <w:r w:rsidRPr="00C86FE9">
        <w:t>:</w:t>
      </w:r>
    </w:p>
    <w:p w14:paraId="1F89A740" w14:textId="77777777" w:rsidR="00D16B78" w:rsidRDefault="00D16B78" w:rsidP="00C23576">
      <w:pPr>
        <w:pStyle w:val="aff7"/>
        <w:numPr>
          <w:ilvl w:val="0"/>
          <w:numId w:val="26"/>
        </w:numPr>
      </w:pPr>
      <w:r w:rsidRPr="006C419A">
        <w:t>Управление закупками</w:t>
      </w:r>
      <w:r>
        <w:t>, в составе:</w:t>
      </w:r>
    </w:p>
    <w:p w14:paraId="7EE20D1A" w14:textId="77777777" w:rsidR="00501A43" w:rsidRPr="00501A43" w:rsidRDefault="00501A43" w:rsidP="00C23576">
      <w:pPr>
        <w:pStyle w:val="aff7"/>
        <w:numPr>
          <w:ilvl w:val="0"/>
          <w:numId w:val="28"/>
        </w:numPr>
        <w:rPr>
          <w:rFonts w:eastAsia="Times New Roman"/>
        </w:rPr>
      </w:pPr>
      <w:r w:rsidRPr="00501A43">
        <w:rPr>
          <w:rFonts w:eastAsia="Times New Roman"/>
        </w:rPr>
        <w:t>поддержка различных схем приема товаров от поставщика;</w:t>
      </w:r>
    </w:p>
    <w:p w14:paraId="411D89E5" w14:textId="77777777" w:rsidR="00501A43" w:rsidRPr="00501A43" w:rsidRDefault="00501A43" w:rsidP="00C23576">
      <w:pPr>
        <w:pStyle w:val="aff7"/>
        <w:numPr>
          <w:ilvl w:val="0"/>
          <w:numId w:val="28"/>
        </w:numPr>
        <w:rPr>
          <w:rFonts w:eastAsia="Times New Roman"/>
        </w:rPr>
      </w:pPr>
      <w:r w:rsidRPr="00501A43">
        <w:rPr>
          <w:rFonts w:eastAsia="Times New Roman"/>
        </w:rPr>
        <w:t>формировани</w:t>
      </w:r>
      <w:r w:rsidR="001E6C3C">
        <w:rPr>
          <w:rFonts w:eastAsia="Times New Roman"/>
        </w:rPr>
        <w:t>е</w:t>
      </w:r>
      <w:r w:rsidRPr="00501A43">
        <w:rPr>
          <w:rFonts w:eastAsia="Times New Roman"/>
        </w:rPr>
        <w:t xml:space="preserve"> заказов поставщикам и контроль их исполнения;</w:t>
      </w:r>
    </w:p>
    <w:p w14:paraId="253FDBF4" w14:textId="77777777" w:rsidR="00501A43" w:rsidRPr="00501A43" w:rsidRDefault="00501A43" w:rsidP="00C23576">
      <w:pPr>
        <w:pStyle w:val="aff7"/>
        <w:numPr>
          <w:ilvl w:val="0"/>
          <w:numId w:val="28"/>
        </w:numPr>
        <w:rPr>
          <w:rFonts w:eastAsia="Times New Roman"/>
        </w:rPr>
      </w:pPr>
      <w:r w:rsidRPr="00501A43">
        <w:rPr>
          <w:rFonts w:eastAsia="Times New Roman"/>
        </w:rPr>
        <w:t>корректировка и закрытие заказов поставщикам;</w:t>
      </w:r>
    </w:p>
    <w:p w14:paraId="1DE5D73D" w14:textId="77777777" w:rsidR="00501A43" w:rsidRPr="00501A43" w:rsidRDefault="00501A43" w:rsidP="00C23576">
      <w:pPr>
        <w:pStyle w:val="aff7"/>
        <w:numPr>
          <w:ilvl w:val="0"/>
          <w:numId w:val="28"/>
        </w:numPr>
        <w:rPr>
          <w:rFonts w:eastAsia="Times New Roman"/>
        </w:rPr>
      </w:pPr>
      <w:r w:rsidRPr="00501A43">
        <w:rPr>
          <w:rFonts w:eastAsia="Times New Roman"/>
        </w:rPr>
        <w:t>оформление поставки товаров;</w:t>
      </w:r>
    </w:p>
    <w:p w14:paraId="157F1076" w14:textId="77777777" w:rsidR="00501A43" w:rsidRPr="00501A43" w:rsidRDefault="00501A43" w:rsidP="00C23576">
      <w:pPr>
        <w:pStyle w:val="aff7"/>
        <w:numPr>
          <w:ilvl w:val="0"/>
          <w:numId w:val="28"/>
        </w:numPr>
        <w:rPr>
          <w:rFonts w:eastAsia="Times New Roman"/>
        </w:rPr>
      </w:pPr>
      <w:r w:rsidRPr="00501A43">
        <w:rPr>
          <w:rFonts w:eastAsia="Times New Roman"/>
        </w:rPr>
        <w:t>составление графиков поставок и графиков платежей;</w:t>
      </w:r>
    </w:p>
    <w:p w14:paraId="46A7356A" w14:textId="77777777" w:rsidR="00501A43" w:rsidRPr="00501A43" w:rsidRDefault="00501A43" w:rsidP="00C23576">
      <w:pPr>
        <w:pStyle w:val="aff7"/>
        <w:numPr>
          <w:ilvl w:val="0"/>
          <w:numId w:val="28"/>
        </w:numPr>
        <w:rPr>
          <w:rFonts w:eastAsia="Times New Roman"/>
        </w:rPr>
      </w:pPr>
      <w:r w:rsidRPr="00501A43">
        <w:rPr>
          <w:rFonts w:eastAsia="Times New Roman"/>
        </w:rPr>
        <w:t>корректировка поступлений и возвраты поставщикам</w:t>
      </w:r>
      <w:r w:rsidR="001E6C3C">
        <w:rPr>
          <w:rFonts w:eastAsia="Times New Roman"/>
        </w:rPr>
        <w:t>;</w:t>
      </w:r>
    </w:p>
    <w:p w14:paraId="17B90657" w14:textId="77777777" w:rsidR="00D16B78" w:rsidRDefault="00D16B78" w:rsidP="00C23576">
      <w:pPr>
        <w:pStyle w:val="aff7"/>
        <w:numPr>
          <w:ilvl w:val="0"/>
          <w:numId w:val="26"/>
        </w:numPr>
      </w:pPr>
      <w:r w:rsidRPr="006C419A">
        <w:t xml:space="preserve">Управление </w:t>
      </w:r>
      <w:r w:rsidR="00501A43">
        <w:t>складом</w:t>
      </w:r>
      <w:r>
        <w:t>,</w:t>
      </w:r>
      <w:r w:rsidR="00501A43">
        <w:t xml:space="preserve"> без организации и учета адресного хранения товаров;</w:t>
      </w:r>
    </w:p>
    <w:p w14:paraId="3035017C" w14:textId="77777777" w:rsidR="00D16B78" w:rsidRDefault="00D16B78" w:rsidP="00C23576">
      <w:pPr>
        <w:pStyle w:val="aff7"/>
        <w:numPr>
          <w:ilvl w:val="0"/>
          <w:numId w:val="26"/>
        </w:numPr>
      </w:pPr>
      <w:r w:rsidRPr="006C419A">
        <w:t>Управление продажами</w:t>
      </w:r>
      <w:r w:rsidR="001E6C3C">
        <w:t>, в составе:</w:t>
      </w:r>
    </w:p>
    <w:p w14:paraId="7C86CFA1" w14:textId="77777777" w:rsidR="001E6C3C" w:rsidRPr="001E6C3C" w:rsidRDefault="001E6C3C" w:rsidP="00C23576">
      <w:pPr>
        <w:pStyle w:val="aff7"/>
        <w:numPr>
          <w:ilvl w:val="0"/>
          <w:numId w:val="29"/>
        </w:numPr>
        <w:rPr>
          <w:rFonts w:eastAsia="Times New Roman"/>
        </w:rPr>
      </w:pPr>
      <w:r>
        <w:rPr>
          <w:rFonts w:eastAsia="Times New Roman"/>
        </w:rPr>
        <w:t>использование правил</w:t>
      </w:r>
      <w:r w:rsidRPr="001E6C3C">
        <w:rPr>
          <w:rFonts w:eastAsia="Times New Roman"/>
        </w:rPr>
        <w:t xml:space="preserve"> продажи индивидуальны</w:t>
      </w:r>
      <w:r>
        <w:rPr>
          <w:rFonts w:eastAsia="Times New Roman"/>
        </w:rPr>
        <w:t>х</w:t>
      </w:r>
      <w:r w:rsidRPr="001E6C3C">
        <w:rPr>
          <w:rFonts w:eastAsia="Times New Roman"/>
        </w:rPr>
        <w:t xml:space="preserve"> для клиента или типовы</w:t>
      </w:r>
      <w:r>
        <w:rPr>
          <w:rFonts w:eastAsia="Times New Roman"/>
        </w:rPr>
        <w:t xml:space="preserve">х </w:t>
      </w:r>
      <w:r w:rsidRPr="001E6C3C">
        <w:rPr>
          <w:rFonts w:eastAsia="Times New Roman"/>
        </w:rPr>
        <w:t>для сегментов;</w:t>
      </w:r>
    </w:p>
    <w:p w14:paraId="5AD84EAB" w14:textId="77777777" w:rsidR="001E6C3C" w:rsidRPr="001E6C3C" w:rsidRDefault="001E6C3C" w:rsidP="00C23576">
      <w:pPr>
        <w:pStyle w:val="aff7"/>
        <w:numPr>
          <w:ilvl w:val="0"/>
          <w:numId w:val="29"/>
        </w:numPr>
        <w:rPr>
          <w:rFonts w:eastAsia="Times New Roman"/>
        </w:rPr>
      </w:pPr>
      <w:r>
        <w:rPr>
          <w:rFonts w:eastAsia="Times New Roman"/>
        </w:rPr>
        <w:t>учет</w:t>
      </w:r>
      <w:r w:rsidRPr="001E6C3C">
        <w:rPr>
          <w:rFonts w:eastAsia="Times New Roman"/>
        </w:rPr>
        <w:t xml:space="preserve"> потребности клиентов в покупке товаров;</w:t>
      </w:r>
    </w:p>
    <w:p w14:paraId="374EE7A3" w14:textId="77777777" w:rsidR="001E6C3C" w:rsidRPr="001E6C3C" w:rsidRDefault="001E6C3C" w:rsidP="00C23576">
      <w:pPr>
        <w:pStyle w:val="aff7"/>
        <w:numPr>
          <w:ilvl w:val="0"/>
          <w:numId w:val="29"/>
        </w:numPr>
        <w:rPr>
          <w:rFonts w:eastAsia="Times New Roman"/>
        </w:rPr>
      </w:pPr>
      <w:r w:rsidRPr="001E6C3C">
        <w:rPr>
          <w:rFonts w:eastAsia="Times New Roman"/>
        </w:rPr>
        <w:t>отгрузк</w:t>
      </w:r>
      <w:r>
        <w:rPr>
          <w:rFonts w:eastAsia="Times New Roman"/>
        </w:rPr>
        <w:t xml:space="preserve">а </w:t>
      </w:r>
      <w:r w:rsidRPr="001E6C3C">
        <w:rPr>
          <w:rFonts w:eastAsia="Times New Roman"/>
        </w:rPr>
        <w:t>товаров клиенту;</w:t>
      </w:r>
    </w:p>
    <w:p w14:paraId="6919392B" w14:textId="77777777" w:rsidR="001E6C3C" w:rsidRPr="001E6C3C" w:rsidRDefault="001E6C3C" w:rsidP="00C23576">
      <w:pPr>
        <w:pStyle w:val="aff7"/>
        <w:numPr>
          <w:ilvl w:val="0"/>
          <w:numId w:val="29"/>
        </w:numPr>
        <w:rPr>
          <w:rFonts w:eastAsia="Times New Roman"/>
        </w:rPr>
      </w:pPr>
      <w:r>
        <w:rPr>
          <w:rFonts w:eastAsia="Times New Roman"/>
        </w:rPr>
        <w:lastRenderedPageBreak/>
        <w:t>планирование</w:t>
      </w:r>
      <w:r w:rsidRPr="001E6C3C">
        <w:rPr>
          <w:rFonts w:eastAsia="Times New Roman"/>
        </w:rPr>
        <w:t xml:space="preserve"> доставк</w:t>
      </w:r>
      <w:r>
        <w:rPr>
          <w:rFonts w:eastAsia="Times New Roman"/>
        </w:rPr>
        <w:t>и</w:t>
      </w:r>
      <w:r w:rsidRPr="001E6C3C">
        <w:rPr>
          <w:rFonts w:eastAsia="Times New Roman"/>
        </w:rPr>
        <w:t xml:space="preserve"> товаров</w:t>
      </w:r>
      <w:r>
        <w:rPr>
          <w:rFonts w:eastAsia="Times New Roman"/>
        </w:rPr>
        <w:t xml:space="preserve">, без использования </w:t>
      </w:r>
      <w:r w:rsidR="00EF4A00">
        <w:rPr>
          <w:rFonts w:eastAsia="Times New Roman"/>
        </w:rPr>
        <w:t xml:space="preserve">геоинформационных </w:t>
      </w:r>
      <w:r>
        <w:rPr>
          <w:rFonts w:eastAsia="Times New Roman"/>
        </w:rPr>
        <w:t>систем планирования и отслеживания маршрутов движения транспорта</w:t>
      </w:r>
      <w:r w:rsidRPr="001E6C3C">
        <w:rPr>
          <w:rFonts w:eastAsia="Times New Roman"/>
        </w:rPr>
        <w:t>;</w:t>
      </w:r>
    </w:p>
    <w:p w14:paraId="07B3287A" w14:textId="77777777" w:rsidR="001E6C3C" w:rsidRPr="001E6C3C" w:rsidRDefault="001E6C3C" w:rsidP="00C23576">
      <w:pPr>
        <w:pStyle w:val="aff7"/>
        <w:numPr>
          <w:ilvl w:val="0"/>
          <w:numId w:val="29"/>
        </w:numPr>
        <w:rPr>
          <w:rFonts w:eastAsia="Times New Roman"/>
        </w:rPr>
      </w:pPr>
      <w:r w:rsidRPr="001E6C3C">
        <w:rPr>
          <w:rFonts w:eastAsia="Times New Roman"/>
        </w:rPr>
        <w:t>корректировка реализации и возврат</w:t>
      </w:r>
      <w:r>
        <w:rPr>
          <w:rFonts w:eastAsia="Times New Roman"/>
        </w:rPr>
        <w:t>ы</w:t>
      </w:r>
      <w:r w:rsidRPr="001E6C3C">
        <w:rPr>
          <w:rFonts w:eastAsia="Times New Roman"/>
        </w:rPr>
        <w:t xml:space="preserve"> товаров от клиента</w:t>
      </w:r>
      <w:r>
        <w:rPr>
          <w:rFonts w:eastAsia="Times New Roman"/>
        </w:rPr>
        <w:t>;</w:t>
      </w:r>
    </w:p>
    <w:p w14:paraId="7F247B7A" w14:textId="77777777" w:rsidR="00D16B78" w:rsidRDefault="00D16B78" w:rsidP="00C23576">
      <w:pPr>
        <w:pStyle w:val="aff7"/>
        <w:numPr>
          <w:ilvl w:val="0"/>
          <w:numId w:val="26"/>
        </w:numPr>
      </w:pPr>
      <w:r w:rsidRPr="006C419A">
        <w:t>Управление договорами</w:t>
      </w:r>
      <w:r>
        <w:t xml:space="preserve">, в </w:t>
      </w:r>
      <w:r w:rsidR="00501A43">
        <w:t>объеме интеграции с сущес</w:t>
      </w:r>
      <w:r w:rsidR="00ED062F">
        <w:t>твующей системой управления договорами</w:t>
      </w:r>
      <w:r w:rsidR="001E6C3C">
        <w:t>;</w:t>
      </w:r>
    </w:p>
    <w:p w14:paraId="35A1E923" w14:textId="77777777" w:rsidR="00D3135C" w:rsidRDefault="00D3135C" w:rsidP="00C23576">
      <w:pPr>
        <w:pStyle w:val="aff7"/>
        <w:numPr>
          <w:ilvl w:val="0"/>
          <w:numId w:val="26"/>
        </w:numPr>
      </w:pPr>
      <w:r>
        <w:t>Управление розничной торговлей</w:t>
      </w:r>
      <w:r w:rsidR="001E6C3C">
        <w:t>;</w:t>
      </w:r>
    </w:p>
    <w:p w14:paraId="1F79BA42" w14:textId="77777777" w:rsidR="00D16B78" w:rsidRDefault="00D16B78" w:rsidP="00C23576">
      <w:pPr>
        <w:pStyle w:val="aff7"/>
        <w:numPr>
          <w:ilvl w:val="0"/>
          <w:numId w:val="26"/>
        </w:numPr>
      </w:pPr>
      <w:r w:rsidRPr="006C419A">
        <w:t>Интеграция</w:t>
      </w:r>
      <w:r>
        <w:t>:</w:t>
      </w:r>
    </w:p>
    <w:p w14:paraId="1BEB47F3" w14:textId="77777777" w:rsidR="00D16B78" w:rsidRDefault="00D3135C" w:rsidP="00C23576">
      <w:pPr>
        <w:pStyle w:val="aff7"/>
        <w:numPr>
          <w:ilvl w:val="1"/>
          <w:numId w:val="26"/>
        </w:numPr>
      </w:pPr>
      <w:r>
        <w:t>Существующая систем</w:t>
      </w:r>
      <w:r w:rsidR="00EF4A00">
        <w:t>а</w:t>
      </w:r>
      <w:r>
        <w:t xml:space="preserve"> </w:t>
      </w:r>
      <w:r w:rsidR="000E16A0">
        <w:t>ИС</w:t>
      </w:r>
      <w:r>
        <w:t>БП;</w:t>
      </w:r>
    </w:p>
    <w:p w14:paraId="2C34042E" w14:textId="77777777" w:rsidR="00D3135C" w:rsidRDefault="00D3135C" w:rsidP="00C23576">
      <w:pPr>
        <w:pStyle w:val="aff7"/>
        <w:numPr>
          <w:ilvl w:val="1"/>
          <w:numId w:val="26"/>
        </w:numPr>
      </w:pPr>
      <w:r>
        <w:t>Оборудование торговых точек.</w:t>
      </w:r>
    </w:p>
    <w:p w14:paraId="62911673" w14:textId="77777777" w:rsidR="00D16B78" w:rsidRDefault="00D16B78" w:rsidP="00D16B78">
      <w:pPr>
        <w:pStyle w:val="3"/>
        <w:ind w:left="720" w:hanging="720"/>
      </w:pPr>
      <w:bookmarkStart w:id="29" w:name="_Toc12010652"/>
      <w:bookmarkStart w:id="30" w:name="_Toc17120067"/>
      <w:r>
        <w:t>Методологический объем проекта</w:t>
      </w:r>
      <w:bookmarkEnd w:id="29"/>
      <w:bookmarkEnd w:id="30"/>
    </w:p>
    <w:p w14:paraId="73172D64" w14:textId="77777777" w:rsidR="00D16B78" w:rsidRDefault="00D16B78" w:rsidP="00D16B78">
      <w:r>
        <w:t>Методологический</w:t>
      </w:r>
      <w:r w:rsidRPr="003D53BC">
        <w:t xml:space="preserve"> объем </w:t>
      </w:r>
      <w:r w:rsidR="001E6C3C">
        <w:t>п</w:t>
      </w:r>
      <w:r w:rsidRPr="003D53BC">
        <w:t xml:space="preserve">роекта включает в себя </w:t>
      </w:r>
      <w:r>
        <w:t xml:space="preserve">комплект </w:t>
      </w:r>
      <w:r w:rsidRPr="003D53BC">
        <w:t>методико-регламентн</w:t>
      </w:r>
      <w:r>
        <w:t>ых</w:t>
      </w:r>
      <w:r w:rsidRPr="003D53BC">
        <w:t xml:space="preserve"> документов, </w:t>
      </w:r>
      <w:r>
        <w:t>необходимый для целей создания и внедрения систем,</w:t>
      </w:r>
      <w:r w:rsidRPr="003D53BC">
        <w:t xml:space="preserve"> функций и процессов</w:t>
      </w:r>
      <w:r>
        <w:t>, а именно:</w:t>
      </w:r>
    </w:p>
    <w:p w14:paraId="5B353995" w14:textId="77777777" w:rsidR="001E6C3C" w:rsidRPr="00B81B5A" w:rsidRDefault="001E6C3C" w:rsidP="00C23576">
      <w:pPr>
        <w:pStyle w:val="aff7"/>
        <w:numPr>
          <w:ilvl w:val="0"/>
          <w:numId w:val="27"/>
        </w:numPr>
      </w:pPr>
      <w:r w:rsidRPr="00B81B5A">
        <w:rPr>
          <w:szCs w:val="24"/>
        </w:rPr>
        <w:t>Регламенты выполнения основных процессов с использованием ИС</w:t>
      </w:r>
      <w:r w:rsidRPr="00B81B5A">
        <w:t>;</w:t>
      </w:r>
    </w:p>
    <w:p w14:paraId="23EEE478" w14:textId="77777777" w:rsidR="00D16B78" w:rsidRDefault="00D16B78" w:rsidP="00C23576">
      <w:pPr>
        <w:pStyle w:val="aff7"/>
        <w:numPr>
          <w:ilvl w:val="0"/>
          <w:numId w:val="27"/>
        </w:numPr>
      </w:pPr>
      <w:r>
        <w:t>Технологические инструкции, описывающие поряд</w:t>
      </w:r>
      <w:r w:rsidR="001E6C3C">
        <w:t>ок выполнения бизнес-функций в ИС</w:t>
      </w:r>
      <w:r w:rsidRPr="00AB0615">
        <w:t>.</w:t>
      </w:r>
    </w:p>
    <w:p w14:paraId="1EBF932E" w14:textId="77777777" w:rsidR="00B81B5A" w:rsidRPr="00DB5012" w:rsidRDefault="00B81B5A" w:rsidP="00B81B5A">
      <w:bookmarkStart w:id="31" w:name="_Toc12010653"/>
      <w:r>
        <w:t>В зоне ответственности Заказчика находится разработка регламентов выполнения основных процессов с использованием ИС.</w:t>
      </w:r>
    </w:p>
    <w:p w14:paraId="367E1F68" w14:textId="77777777" w:rsidR="00D16B78" w:rsidRDefault="00D16B78" w:rsidP="00D16B78">
      <w:pPr>
        <w:pStyle w:val="3"/>
        <w:ind w:left="720" w:hanging="720"/>
      </w:pPr>
      <w:bookmarkStart w:id="32" w:name="_Toc17120068"/>
      <w:r>
        <w:t>Технический объем проекта</w:t>
      </w:r>
      <w:bookmarkEnd w:id="31"/>
      <w:bookmarkEnd w:id="32"/>
    </w:p>
    <w:p w14:paraId="1F87AE80" w14:textId="77777777" w:rsidR="00D16B78" w:rsidRPr="00AB0615" w:rsidRDefault="00D16B78" w:rsidP="00D16B78">
      <w:r w:rsidRPr="00AB0615">
        <w:t xml:space="preserve">В технический объем </w:t>
      </w:r>
      <w:r w:rsidR="004B2875">
        <w:t>п</w:t>
      </w:r>
      <w:r w:rsidRPr="00AB0615">
        <w:t xml:space="preserve">роекта входят работы на объектах технической инфраструктуры </w:t>
      </w:r>
      <w:r>
        <w:t xml:space="preserve">Заказчика, </w:t>
      </w:r>
      <w:r w:rsidRPr="00AB0615">
        <w:t>на которых будут располагаться системный ландшафт для разработки и эксплуатации системы, оборудование, специальное обо</w:t>
      </w:r>
      <w:r>
        <w:t>рудование информационной безопасности,</w:t>
      </w:r>
      <w:r w:rsidRPr="00AB0615">
        <w:t xml:space="preserve"> системы инженерного обеспечения сис</w:t>
      </w:r>
      <w:r>
        <w:t>темно-технической инфраструктуры ИС</w:t>
      </w:r>
      <w:r w:rsidRPr="00AB0615">
        <w:t>.</w:t>
      </w:r>
    </w:p>
    <w:p w14:paraId="333E368C" w14:textId="77777777" w:rsidR="00D16B78" w:rsidRPr="00AB0615" w:rsidRDefault="00D16B78" w:rsidP="00D16B78">
      <w:r>
        <w:t>В зоне ответственности Заказчика находятся:</w:t>
      </w:r>
    </w:p>
    <w:p w14:paraId="74BF6EB9" w14:textId="77777777" w:rsidR="00D16B78" w:rsidRPr="00DB5012" w:rsidRDefault="00D16B78" w:rsidP="00D16B78">
      <w:pPr>
        <w:pStyle w:val="aa"/>
        <w:rPr>
          <w:sz w:val="22"/>
        </w:rPr>
      </w:pPr>
      <w:r>
        <w:rPr>
          <w:sz w:val="22"/>
        </w:rPr>
        <w:t>С</w:t>
      </w:r>
      <w:r w:rsidRPr="00DB5012">
        <w:rPr>
          <w:sz w:val="22"/>
        </w:rPr>
        <w:t>истемно-техническая инфраструктура вычислительного комплекса ИС;</w:t>
      </w:r>
    </w:p>
    <w:p w14:paraId="6F07B58D" w14:textId="77777777" w:rsidR="00D16B78" w:rsidRPr="00DB5012" w:rsidRDefault="00D16B78" w:rsidP="00D16B78">
      <w:pPr>
        <w:pStyle w:val="aa"/>
        <w:rPr>
          <w:sz w:val="22"/>
        </w:rPr>
      </w:pPr>
      <w:r>
        <w:rPr>
          <w:sz w:val="22"/>
        </w:rPr>
        <w:t>И</w:t>
      </w:r>
      <w:r w:rsidRPr="00DB5012">
        <w:rPr>
          <w:sz w:val="22"/>
        </w:rPr>
        <w:t>нженерное оборудование и сети вычислительного комплекса;</w:t>
      </w:r>
    </w:p>
    <w:p w14:paraId="15CCD64A" w14:textId="77777777" w:rsidR="00D16B78" w:rsidRDefault="00D16B78" w:rsidP="00D16B78">
      <w:pPr>
        <w:pStyle w:val="aa"/>
        <w:rPr>
          <w:sz w:val="22"/>
        </w:rPr>
      </w:pPr>
      <w:r>
        <w:rPr>
          <w:sz w:val="22"/>
        </w:rPr>
        <w:t>С</w:t>
      </w:r>
      <w:r w:rsidRPr="00DB5012">
        <w:rPr>
          <w:sz w:val="22"/>
        </w:rPr>
        <w:t>пециальное оборудование информационной безопасности вычислительного комплекса ИС</w:t>
      </w:r>
      <w:r w:rsidR="00B81B5A">
        <w:rPr>
          <w:sz w:val="22"/>
        </w:rPr>
        <w:t>.</w:t>
      </w:r>
    </w:p>
    <w:p w14:paraId="6E45964B" w14:textId="77777777" w:rsidR="00D16B78" w:rsidRPr="00AB0615" w:rsidRDefault="00D16B78" w:rsidP="00D16B78">
      <w:r>
        <w:t>П</w:t>
      </w:r>
      <w:r w:rsidRPr="00AB0615">
        <w:t xml:space="preserve">одготовка и проведение аттестационных испытаний </w:t>
      </w:r>
      <w:r>
        <w:t xml:space="preserve">ИС </w:t>
      </w:r>
      <w:r w:rsidRPr="00AB0615">
        <w:t xml:space="preserve">на соответствие требованиям по </w:t>
      </w:r>
      <w:r>
        <w:t xml:space="preserve">обеспечению информационной </w:t>
      </w:r>
      <w:r w:rsidR="00B81B5A">
        <w:t>безопасности не входит в объем п</w:t>
      </w:r>
      <w:r w:rsidRPr="00AB0615">
        <w:t xml:space="preserve">роекта и входит в сферу ответственности </w:t>
      </w:r>
      <w:r>
        <w:t>Заказчика</w:t>
      </w:r>
      <w:r w:rsidRPr="00AB0615">
        <w:t>.</w:t>
      </w:r>
    </w:p>
    <w:p w14:paraId="7EA3AB09" w14:textId="77777777" w:rsidR="00D16B78" w:rsidRDefault="00B81B5A" w:rsidP="00D16B78">
      <w:r>
        <w:t>Для производства работ п</w:t>
      </w:r>
      <w:r w:rsidR="00D16B78" w:rsidRPr="00AB0615">
        <w:t xml:space="preserve">роекта необходимо лицензионное обеспечение </w:t>
      </w:r>
      <w:r w:rsidR="00D16B78">
        <w:t>1С</w:t>
      </w:r>
      <w:r w:rsidR="00D16B78" w:rsidRPr="00AB0615">
        <w:t xml:space="preserve"> и других прикладных программных средств, позволяющее</w:t>
      </w:r>
      <w:r>
        <w:t xml:space="preserve"> использовать п</w:t>
      </w:r>
      <w:r w:rsidR="00D16B78" w:rsidRPr="00AB0615">
        <w:t>рограммные продукты.</w:t>
      </w:r>
    </w:p>
    <w:p w14:paraId="67E578C5" w14:textId="77777777" w:rsidR="00EF4A00" w:rsidRPr="00AB0615" w:rsidDel="00315694" w:rsidRDefault="00EF4A00" w:rsidP="00D16B78">
      <w:r>
        <w:t xml:space="preserve">Покупка лицензионного обеспечения </w:t>
      </w:r>
      <w:r w:rsidRPr="00AB0615">
        <w:t xml:space="preserve">входит в сферу ответственности </w:t>
      </w:r>
      <w:r>
        <w:t>Заказчика</w:t>
      </w:r>
      <w:r w:rsidRPr="00AB0615">
        <w:t>.</w:t>
      </w:r>
    </w:p>
    <w:p w14:paraId="69570B2F" w14:textId="77777777" w:rsidR="00D16B78" w:rsidRPr="00AB0615" w:rsidRDefault="00D16B78" w:rsidP="00D16B78">
      <w:r w:rsidRPr="00AB0615">
        <w:t xml:space="preserve">Системный ландшафт должен обеспечивать возможность разработки, тестирования и продуктивной эксплуатации функциональности, реализуемой с помощью модулей </w:t>
      </w:r>
      <w:r>
        <w:t>программных продуктов</w:t>
      </w:r>
      <w:r w:rsidRPr="00AB0615">
        <w:t xml:space="preserve"> и включать в себя:</w:t>
      </w:r>
    </w:p>
    <w:p w14:paraId="4B550050" w14:textId="77777777" w:rsidR="00D16B78" w:rsidRPr="003A3E52" w:rsidRDefault="00D16B78" w:rsidP="00C23576">
      <w:pPr>
        <w:pStyle w:val="aff7"/>
        <w:numPr>
          <w:ilvl w:val="0"/>
          <w:numId w:val="22"/>
        </w:numPr>
      </w:pPr>
      <w:r>
        <w:t>Ландшафт</w:t>
      </w:r>
      <w:r w:rsidRPr="003A3E52">
        <w:t xml:space="preserve"> раз</w:t>
      </w:r>
      <w:r>
        <w:t>работки</w:t>
      </w:r>
      <w:r w:rsidRPr="003A3E52">
        <w:t>;</w:t>
      </w:r>
    </w:p>
    <w:p w14:paraId="16F9C8AB" w14:textId="77777777" w:rsidR="00D16B78" w:rsidRPr="003A3E52" w:rsidRDefault="00D16B78" w:rsidP="00C23576">
      <w:pPr>
        <w:pStyle w:val="aff7"/>
        <w:numPr>
          <w:ilvl w:val="0"/>
          <w:numId w:val="22"/>
        </w:numPr>
      </w:pPr>
      <w:r>
        <w:t>Ландшафт</w:t>
      </w:r>
      <w:r w:rsidRPr="003A3E52">
        <w:t xml:space="preserve"> тестирования и контроля качества;</w:t>
      </w:r>
    </w:p>
    <w:p w14:paraId="0794062A" w14:textId="77777777" w:rsidR="00D16B78" w:rsidRDefault="00D16B78" w:rsidP="00C23576">
      <w:pPr>
        <w:pStyle w:val="aff7"/>
        <w:numPr>
          <w:ilvl w:val="0"/>
          <w:numId w:val="22"/>
        </w:numPr>
      </w:pPr>
      <w:r>
        <w:t>Ландшафт</w:t>
      </w:r>
      <w:r w:rsidRPr="003A3E52">
        <w:t xml:space="preserve"> продуктивной эксплуатации.</w:t>
      </w:r>
    </w:p>
    <w:p w14:paraId="54BD3C05" w14:textId="77777777" w:rsidR="00D16B78" w:rsidRDefault="00D16B78" w:rsidP="00D16B78">
      <w:pPr>
        <w:pStyle w:val="3"/>
        <w:ind w:left="720" w:hanging="720"/>
      </w:pPr>
      <w:bookmarkStart w:id="33" w:name="_Toc12010654"/>
      <w:bookmarkStart w:id="34" w:name="_Toc17120069"/>
      <w:r>
        <w:lastRenderedPageBreak/>
        <w:t>Организационный объем проекта</w:t>
      </w:r>
      <w:bookmarkEnd w:id="33"/>
      <w:bookmarkEnd w:id="34"/>
    </w:p>
    <w:p w14:paraId="7AB45F95" w14:textId="77777777" w:rsidR="00D16B78" w:rsidRDefault="00D16B78" w:rsidP="00D16B78">
      <w:r>
        <w:t>Объектом автоматизации являются предприятия и структурные подразделения Заказчика, приведенные в Таблице 1.</w:t>
      </w:r>
    </w:p>
    <w:p w14:paraId="74C3DA2D" w14:textId="77777777" w:rsidR="00D16B78" w:rsidRDefault="00D16B78" w:rsidP="00D16B78">
      <w:pPr>
        <w:pStyle w:val="a8"/>
      </w:pPr>
      <w:r>
        <w:t>Организационные рамки проекта</w:t>
      </w:r>
    </w:p>
    <w:tbl>
      <w:tblPr>
        <w:tblStyle w:val="-1110"/>
        <w:tblW w:w="0" w:type="auto"/>
        <w:tblLook w:val="04A0" w:firstRow="1" w:lastRow="0" w:firstColumn="1" w:lastColumn="0" w:noHBand="0" w:noVBand="1"/>
      </w:tblPr>
      <w:tblGrid>
        <w:gridCol w:w="988"/>
        <w:gridCol w:w="4394"/>
        <w:gridCol w:w="3679"/>
      </w:tblGrid>
      <w:tr w:rsidR="00D16B78" w14:paraId="3A6D0035" w14:textId="77777777" w:rsidTr="00791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895E4B7" w14:textId="77777777" w:rsidR="00D16B78" w:rsidRDefault="00D16B78" w:rsidP="00CA43C2">
            <w:r>
              <w:t>№ п/п</w:t>
            </w:r>
          </w:p>
        </w:tc>
        <w:tc>
          <w:tcPr>
            <w:tcW w:w="4394" w:type="dxa"/>
          </w:tcPr>
          <w:p w14:paraId="4973F767" w14:textId="77777777" w:rsidR="00D16B78" w:rsidRDefault="00D16B78" w:rsidP="00CA43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Наименование предприятия/ подразделения</w:t>
            </w:r>
          </w:p>
        </w:tc>
        <w:tc>
          <w:tcPr>
            <w:tcW w:w="3679" w:type="dxa"/>
          </w:tcPr>
          <w:p w14:paraId="00E709BB" w14:textId="77777777" w:rsidR="00D16B78" w:rsidRDefault="00D16B78" w:rsidP="00CA43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Адрес предприятия/ подразделения</w:t>
            </w:r>
          </w:p>
        </w:tc>
      </w:tr>
      <w:tr w:rsidR="00D16B78" w14:paraId="0E75D28E" w14:textId="77777777" w:rsidTr="00CA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2ADD0B8" w14:textId="77777777" w:rsidR="00D16B78" w:rsidRPr="006A7FCF" w:rsidRDefault="00D16B78" w:rsidP="006A7FCF">
            <w:pPr>
              <w:pStyle w:val="a9"/>
            </w:pPr>
          </w:p>
        </w:tc>
        <w:tc>
          <w:tcPr>
            <w:tcW w:w="4394" w:type="dxa"/>
          </w:tcPr>
          <w:p w14:paraId="612CCB27" w14:textId="77777777" w:rsidR="00D16B78" w:rsidRDefault="006A7FCF" w:rsidP="00CA43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Отдел логистики</w:t>
            </w:r>
          </w:p>
        </w:tc>
        <w:tc>
          <w:tcPr>
            <w:tcW w:w="3679" w:type="dxa"/>
          </w:tcPr>
          <w:p w14:paraId="0E7A8CBC" w14:textId="77777777" w:rsidR="00D16B78" w:rsidRDefault="006A7FCF" w:rsidP="00CA43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Санк</w:t>
            </w:r>
            <w:r w:rsidR="0004699F">
              <w:t xml:space="preserve">т-Петербург, </w:t>
            </w:r>
            <w:r>
              <w:t>ул. Ленинградская, д.1</w:t>
            </w:r>
          </w:p>
        </w:tc>
      </w:tr>
      <w:tr w:rsidR="00284472" w14:paraId="17BF0586" w14:textId="77777777" w:rsidTr="00CA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91B4549" w14:textId="77777777" w:rsidR="00284472" w:rsidRPr="006A7FCF" w:rsidRDefault="00284472" w:rsidP="006A7FCF">
            <w:pPr>
              <w:pStyle w:val="a9"/>
            </w:pPr>
          </w:p>
        </w:tc>
        <w:tc>
          <w:tcPr>
            <w:tcW w:w="4394" w:type="dxa"/>
          </w:tcPr>
          <w:p w14:paraId="063DE81A" w14:textId="77777777" w:rsidR="00284472" w:rsidRDefault="00284472" w:rsidP="00CA43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Отдел продаж</w:t>
            </w:r>
          </w:p>
        </w:tc>
        <w:tc>
          <w:tcPr>
            <w:tcW w:w="3679" w:type="dxa"/>
          </w:tcPr>
          <w:p w14:paraId="0FFDD41D" w14:textId="77777777" w:rsidR="00284472" w:rsidRDefault="0004699F" w:rsidP="00CA43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Санкт-Петербург, ул. </w:t>
            </w:r>
            <w:r w:rsidR="00284472">
              <w:t>Ленинградская, д.1</w:t>
            </w:r>
          </w:p>
        </w:tc>
      </w:tr>
      <w:tr w:rsidR="00D16B78" w14:paraId="0CABCE7E" w14:textId="77777777" w:rsidTr="00CA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643A6DF" w14:textId="77777777" w:rsidR="00D16B78" w:rsidRPr="006A7FCF" w:rsidRDefault="00D16B78" w:rsidP="006A7FCF">
            <w:pPr>
              <w:pStyle w:val="a9"/>
            </w:pPr>
          </w:p>
        </w:tc>
        <w:tc>
          <w:tcPr>
            <w:tcW w:w="4394" w:type="dxa"/>
          </w:tcPr>
          <w:p w14:paraId="3C656D89" w14:textId="77777777" w:rsidR="00D16B78" w:rsidRDefault="006A7FCF" w:rsidP="00CA43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Склад</w:t>
            </w:r>
          </w:p>
        </w:tc>
        <w:tc>
          <w:tcPr>
            <w:tcW w:w="3679" w:type="dxa"/>
          </w:tcPr>
          <w:p w14:paraId="1A280746" w14:textId="77777777" w:rsidR="00D16B78" w:rsidRDefault="0004699F" w:rsidP="006A7F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Санкт-Петербург, </w:t>
            </w:r>
            <w:r w:rsidR="006A7FCF">
              <w:t>ул. Складская, д.1</w:t>
            </w:r>
          </w:p>
        </w:tc>
      </w:tr>
      <w:tr w:rsidR="00D16B78" w14:paraId="2DF3B29E" w14:textId="77777777" w:rsidTr="00CA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61D64E2" w14:textId="77777777" w:rsidR="00D16B78" w:rsidRPr="006A7FCF" w:rsidRDefault="00D16B78" w:rsidP="006A7FCF">
            <w:pPr>
              <w:pStyle w:val="a9"/>
            </w:pPr>
          </w:p>
        </w:tc>
        <w:tc>
          <w:tcPr>
            <w:tcW w:w="4394" w:type="dxa"/>
          </w:tcPr>
          <w:p w14:paraId="20B3F2EB" w14:textId="77777777" w:rsidR="00D16B78" w:rsidRDefault="00D04A4D" w:rsidP="00CA43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</w:t>
            </w:r>
            <w:r w:rsidR="006A7FCF">
              <w:t>ухгалтерия</w:t>
            </w:r>
          </w:p>
        </w:tc>
        <w:tc>
          <w:tcPr>
            <w:tcW w:w="3679" w:type="dxa"/>
          </w:tcPr>
          <w:p w14:paraId="327AD96B" w14:textId="77777777" w:rsidR="00D16B78" w:rsidRDefault="0004699F" w:rsidP="00CA43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Санкт-Петербург, </w:t>
            </w:r>
            <w:r w:rsidR="006A7FCF">
              <w:t>ул. Ленинградская, д.1</w:t>
            </w:r>
          </w:p>
        </w:tc>
      </w:tr>
      <w:tr w:rsidR="00D04A4D" w14:paraId="52412F10" w14:textId="77777777" w:rsidTr="00CA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9181B94" w14:textId="77777777" w:rsidR="00D04A4D" w:rsidRPr="006A7FCF" w:rsidRDefault="00D04A4D" w:rsidP="006A7FCF">
            <w:pPr>
              <w:pStyle w:val="a9"/>
            </w:pPr>
          </w:p>
        </w:tc>
        <w:tc>
          <w:tcPr>
            <w:tcW w:w="4394" w:type="dxa"/>
          </w:tcPr>
          <w:p w14:paraId="2CE70835" w14:textId="77777777" w:rsidR="00D04A4D" w:rsidRDefault="00284472" w:rsidP="00284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Розничный магазин №1</w:t>
            </w:r>
          </w:p>
        </w:tc>
        <w:tc>
          <w:tcPr>
            <w:tcW w:w="3679" w:type="dxa"/>
          </w:tcPr>
          <w:p w14:paraId="3632B471" w14:textId="77777777" w:rsidR="00D04A4D" w:rsidRDefault="0004699F" w:rsidP="00CA43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Санкт-Петербург, </w:t>
            </w:r>
            <w:r w:rsidR="00284472">
              <w:t>ул. Ленинградская, д.1</w:t>
            </w:r>
          </w:p>
        </w:tc>
      </w:tr>
      <w:tr w:rsidR="00284472" w14:paraId="2F52169E" w14:textId="77777777" w:rsidTr="00CA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9B754C0" w14:textId="77777777" w:rsidR="00284472" w:rsidRPr="006A7FCF" w:rsidRDefault="00284472" w:rsidP="006A7FCF">
            <w:pPr>
              <w:pStyle w:val="a9"/>
            </w:pPr>
          </w:p>
        </w:tc>
        <w:tc>
          <w:tcPr>
            <w:tcW w:w="4394" w:type="dxa"/>
          </w:tcPr>
          <w:p w14:paraId="793B1EB7" w14:textId="77777777" w:rsidR="00284472" w:rsidRDefault="00284472" w:rsidP="00284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Розничный магазин №7</w:t>
            </w:r>
          </w:p>
        </w:tc>
        <w:tc>
          <w:tcPr>
            <w:tcW w:w="3679" w:type="dxa"/>
          </w:tcPr>
          <w:p w14:paraId="6C1651EE" w14:textId="77777777" w:rsidR="00284472" w:rsidRDefault="0004699F" w:rsidP="00284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Санкт-Петербург, </w:t>
            </w:r>
            <w:r w:rsidR="00284472">
              <w:t>ул. Магазинная, д.1</w:t>
            </w:r>
          </w:p>
        </w:tc>
      </w:tr>
    </w:tbl>
    <w:p w14:paraId="7B3A6850" w14:textId="77777777" w:rsidR="00E84E2C" w:rsidRDefault="00E84E2C" w:rsidP="00E84E2C">
      <w:bookmarkStart w:id="35" w:name="_Toc12010655"/>
      <w:r>
        <w:t>Внедрение ИС в розничных магазинах</w:t>
      </w:r>
      <w:r w:rsidR="00D87BBD">
        <w:t>,</w:t>
      </w:r>
      <w:r>
        <w:t xml:space="preserve"> не указанных в таблице выше</w:t>
      </w:r>
      <w:r w:rsidR="00D87BBD">
        <w:t>,</w:t>
      </w:r>
      <w:r>
        <w:t xml:space="preserve"> производится силами Заказчика.</w:t>
      </w:r>
    </w:p>
    <w:p w14:paraId="0AC0B8C1" w14:textId="77777777" w:rsidR="00D16B78" w:rsidRDefault="00D16B78" w:rsidP="00D16B78">
      <w:pPr>
        <w:pStyle w:val="3"/>
        <w:ind w:left="720" w:hanging="720"/>
      </w:pPr>
      <w:bookmarkStart w:id="36" w:name="_Toc17120070"/>
      <w:r>
        <w:t>Территориальный объем проекта</w:t>
      </w:r>
      <w:bookmarkEnd w:id="35"/>
      <w:bookmarkEnd w:id="36"/>
    </w:p>
    <w:p w14:paraId="1E7C88FA" w14:textId="77777777" w:rsidR="00D16B78" w:rsidRDefault="00D16B78" w:rsidP="00D16B78">
      <w:r w:rsidRPr="00C44659">
        <w:t xml:space="preserve">Выполнение </w:t>
      </w:r>
      <w:r>
        <w:t>работ</w:t>
      </w:r>
      <w:r w:rsidR="00E16902">
        <w:t xml:space="preserve"> п</w:t>
      </w:r>
      <w:r w:rsidRPr="00C44659">
        <w:t xml:space="preserve">роекта будет осуществляться на </w:t>
      </w:r>
      <w:r>
        <w:t>территории</w:t>
      </w:r>
      <w:r w:rsidRPr="00C44659">
        <w:t xml:space="preserve"> </w:t>
      </w:r>
      <w:r>
        <w:t xml:space="preserve">Исполнителя, расположенной по адресу </w:t>
      </w:r>
      <w:r w:rsidR="00D04A4D">
        <w:t xml:space="preserve">Москва, ул. Московская, д.1 </w:t>
      </w:r>
      <w:r>
        <w:t>с предоставлением Заказчиком удаленного доступа к СТИ.</w:t>
      </w:r>
    </w:p>
    <w:p w14:paraId="2A9F8F86" w14:textId="77777777" w:rsidR="00D16B78" w:rsidRPr="00866DB6" w:rsidRDefault="00D16B78" w:rsidP="00D16B78">
      <w:r>
        <w:t xml:space="preserve">Работы </w:t>
      </w:r>
      <w:r w:rsidR="0014640F">
        <w:t>п</w:t>
      </w:r>
      <w:r>
        <w:t xml:space="preserve">роекта, требующие присутствия сотрудников Исполнителя на территории Заказчика (см. список ниже), осуществляются, на территории Заказчика, расположенной по адресу </w:t>
      </w:r>
      <w:r w:rsidR="00D04A4D">
        <w:t>Санк</w:t>
      </w:r>
      <w:r w:rsidR="0004699F">
        <w:t>т</w:t>
      </w:r>
      <w:r w:rsidR="00ED062F">
        <w:t>-Петербург</w:t>
      </w:r>
      <w:r w:rsidR="00D04A4D">
        <w:t>,</w:t>
      </w:r>
      <w:r w:rsidR="00ED062F">
        <w:t xml:space="preserve"> </w:t>
      </w:r>
      <w:r w:rsidR="00D04A4D">
        <w:t>ул. Ленинградская, д.1:</w:t>
      </w:r>
    </w:p>
    <w:p w14:paraId="4651E411" w14:textId="77777777" w:rsidR="00D16B78" w:rsidRDefault="00D04A4D" w:rsidP="00D04A4D">
      <w:pPr>
        <w:pStyle w:val="a5"/>
      </w:pPr>
      <w:r>
        <w:t>Уточнение функциональных и нефункциональных требований к ИС</w:t>
      </w:r>
      <w:r w:rsidR="00D16B78">
        <w:t>;</w:t>
      </w:r>
    </w:p>
    <w:p w14:paraId="4EA73897" w14:textId="77777777" w:rsidR="00D16B78" w:rsidRDefault="00D04A4D" w:rsidP="00D04A4D">
      <w:pPr>
        <w:pStyle w:val="a5"/>
      </w:pPr>
      <w:r>
        <w:t>П</w:t>
      </w:r>
      <w:r w:rsidRPr="00AB0615">
        <w:t>роведени</w:t>
      </w:r>
      <w:r>
        <w:t>е</w:t>
      </w:r>
      <w:r w:rsidRPr="00AB0615">
        <w:t xml:space="preserve"> предварительных испытаний Системы</w:t>
      </w:r>
      <w:r>
        <w:t>;</w:t>
      </w:r>
    </w:p>
    <w:p w14:paraId="0032DF96" w14:textId="77777777" w:rsidR="00D04A4D" w:rsidRPr="00866DB6" w:rsidRDefault="00D04A4D" w:rsidP="00D04A4D">
      <w:pPr>
        <w:pStyle w:val="a5"/>
      </w:pPr>
      <w:r>
        <w:t>Сопровождение пользователей ИС в период о</w:t>
      </w:r>
      <w:r w:rsidR="00E16902">
        <w:t>пытно-промышленной эксплуатации.</w:t>
      </w:r>
    </w:p>
    <w:p w14:paraId="3AB83218" w14:textId="77777777" w:rsidR="00A732C7" w:rsidRDefault="00A732C7" w:rsidP="00A732C7">
      <w:pPr>
        <w:pStyle w:val="2"/>
        <w:ind w:left="576" w:hanging="576"/>
      </w:pPr>
      <w:bookmarkStart w:id="37" w:name="_Toc17120071"/>
      <w:r>
        <w:t>Календарный план проекта</w:t>
      </w:r>
      <w:bookmarkEnd w:id="37"/>
    </w:p>
    <w:p w14:paraId="476689D4" w14:textId="77777777" w:rsidR="00FD0058" w:rsidRDefault="00E16902" w:rsidP="00FD0058">
      <w:bookmarkStart w:id="38" w:name="OLE_LINK2"/>
      <w:bookmarkStart w:id="39" w:name="OLE_LINK3"/>
      <w:r>
        <w:t>Период реализации п</w:t>
      </w:r>
      <w:r w:rsidR="00FD0058">
        <w:t>роекта ограничен следующими временными параметрами:</w:t>
      </w:r>
    </w:p>
    <w:p w14:paraId="43C25A57" w14:textId="77777777" w:rsidR="00FD0058" w:rsidRPr="00C45B1F" w:rsidRDefault="00FD0058" w:rsidP="00C45B1F">
      <w:pPr>
        <w:pStyle w:val="a5"/>
      </w:pPr>
      <w:r w:rsidRPr="006F19EC">
        <w:t xml:space="preserve">Начало реализации </w:t>
      </w:r>
      <w:r w:rsidR="0014640F">
        <w:t>п</w:t>
      </w:r>
      <w:r w:rsidRPr="00C45B1F">
        <w:t xml:space="preserve">роекта – </w:t>
      </w:r>
      <w:r w:rsidR="00C45B1F" w:rsidRPr="00C45B1F">
        <w:t>10.01.2019</w:t>
      </w:r>
      <w:r w:rsidRPr="00C45B1F">
        <w:t>.</w:t>
      </w:r>
    </w:p>
    <w:p w14:paraId="12108AA8" w14:textId="77777777" w:rsidR="00FD0058" w:rsidRPr="00C45B1F" w:rsidRDefault="00FD0058" w:rsidP="00C45B1F">
      <w:pPr>
        <w:pStyle w:val="a5"/>
      </w:pPr>
      <w:r w:rsidRPr="00C45B1F">
        <w:t xml:space="preserve">Окончание реализации </w:t>
      </w:r>
      <w:r w:rsidR="0014640F">
        <w:t>п</w:t>
      </w:r>
      <w:r w:rsidRPr="00C45B1F">
        <w:t xml:space="preserve">роекта – </w:t>
      </w:r>
      <w:r w:rsidR="00C45B1F" w:rsidRPr="00C45B1F">
        <w:t>30.09.2019</w:t>
      </w:r>
      <w:r w:rsidRPr="00C45B1F">
        <w:t>.</w:t>
      </w:r>
    </w:p>
    <w:p w14:paraId="1FA41AB6" w14:textId="77777777" w:rsidR="00FD0058" w:rsidRDefault="00FD0058" w:rsidP="00FD0058">
      <w:pPr>
        <w:pStyle w:val="a5"/>
        <w:numPr>
          <w:ilvl w:val="0"/>
          <w:numId w:val="0"/>
        </w:numPr>
      </w:pPr>
    </w:p>
    <w:p w14:paraId="75A17D20" w14:textId="77777777" w:rsidR="00FD0058" w:rsidRPr="00AF29CC" w:rsidRDefault="00E01B90" w:rsidP="00FD0058">
      <w:pPr>
        <w:pStyle w:val="a5"/>
        <w:numPr>
          <w:ilvl w:val="0"/>
          <w:numId w:val="0"/>
        </w:numPr>
        <w:rPr>
          <w:b/>
        </w:rPr>
      </w:pPr>
      <w:r>
        <w:rPr>
          <w:b/>
        </w:rPr>
        <w:t>Календарный план реализации п</w:t>
      </w:r>
      <w:r w:rsidR="00FD0058" w:rsidRPr="00AF29CC">
        <w:rPr>
          <w:b/>
        </w:rPr>
        <w:t>роекта</w:t>
      </w:r>
    </w:p>
    <w:bookmarkEnd w:id="38"/>
    <w:bookmarkEnd w:id="39"/>
    <w:p w14:paraId="4F4A19A1" w14:textId="77777777" w:rsidR="00FD0058" w:rsidRDefault="00FD0058" w:rsidP="00FD0058">
      <w:pPr>
        <w:pStyle w:val="a5"/>
        <w:numPr>
          <w:ilvl w:val="0"/>
          <w:numId w:val="0"/>
        </w:numPr>
      </w:pPr>
    </w:p>
    <w:tbl>
      <w:tblPr>
        <w:tblStyle w:val="-1110"/>
        <w:tblW w:w="9209" w:type="dxa"/>
        <w:tblLook w:val="04A0" w:firstRow="1" w:lastRow="0" w:firstColumn="1" w:lastColumn="0" w:noHBand="0" w:noVBand="1"/>
      </w:tblPr>
      <w:tblGrid>
        <w:gridCol w:w="1838"/>
        <w:gridCol w:w="2233"/>
        <w:gridCol w:w="5138"/>
      </w:tblGrid>
      <w:tr w:rsidR="00FD0058" w14:paraId="359958D5" w14:textId="77777777" w:rsidTr="00791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8C609A1" w14:textId="77777777" w:rsidR="00FD0058" w:rsidRDefault="00FD0058" w:rsidP="00CA43C2">
            <w:pPr>
              <w:pStyle w:val="a5"/>
              <w:numPr>
                <w:ilvl w:val="0"/>
                <w:numId w:val="0"/>
              </w:numPr>
            </w:pPr>
            <w:r>
              <w:t>Этап проекта</w:t>
            </w:r>
          </w:p>
        </w:tc>
        <w:tc>
          <w:tcPr>
            <w:tcW w:w="2233" w:type="dxa"/>
          </w:tcPr>
          <w:p w14:paraId="106C6505" w14:textId="77777777" w:rsidR="00FD0058" w:rsidRDefault="00FD0058" w:rsidP="00CA43C2">
            <w:pPr>
              <w:pStyle w:val="a5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Срок </w:t>
            </w:r>
          </w:p>
        </w:tc>
        <w:tc>
          <w:tcPr>
            <w:tcW w:w="5138" w:type="dxa"/>
          </w:tcPr>
          <w:p w14:paraId="296C2A23" w14:textId="77777777" w:rsidR="00FD0058" w:rsidRDefault="00FD0058" w:rsidP="00CA43C2">
            <w:pPr>
              <w:pStyle w:val="a5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Выходная продукция</w:t>
            </w:r>
          </w:p>
        </w:tc>
      </w:tr>
      <w:tr w:rsidR="00FD0058" w14:paraId="2A3139F0" w14:textId="77777777" w:rsidTr="00CA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6F1AE3B" w14:textId="77777777" w:rsidR="00FD0058" w:rsidRPr="00AF29CC" w:rsidRDefault="00FD0058" w:rsidP="00CA43C2">
            <w:pPr>
              <w:pStyle w:val="a5"/>
              <w:numPr>
                <w:ilvl w:val="0"/>
                <w:numId w:val="0"/>
              </w:numPr>
              <w:rPr>
                <w:b w:val="0"/>
              </w:rPr>
            </w:pPr>
            <w:r w:rsidRPr="00AF29CC">
              <w:rPr>
                <w:b w:val="0"/>
              </w:rPr>
              <w:t>Этап 1. Формирование требований к ИС</w:t>
            </w:r>
          </w:p>
        </w:tc>
        <w:tc>
          <w:tcPr>
            <w:tcW w:w="2233" w:type="dxa"/>
          </w:tcPr>
          <w:p w14:paraId="10B5F8E2" w14:textId="77777777" w:rsidR="00FD0058" w:rsidRPr="00C81394" w:rsidRDefault="00C45B1F" w:rsidP="00C45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10.01.2019</w:t>
            </w:r>
            <w:r w:rsidR="00FD0058" w:rsidRPr="009E67AD">
              <w:t xml:space="preserve"> </w:t>
            </w:r>
            <w:r>
              <w:t>–</w:t>
            </w:r>
            <w:r w:rsidR="00FD0058" w:rsidRPr="009E67AD">
              <w:t xml:space="preserve"> </w:t>
            </w:r>
            <w:r>
              <w:t>01.03.2019</w:t>
            </w:r>
          </w:p>
        </w:tc>
        <w:tc>
          <w:tcPr>
            <w:tcW w:w="5138" w:type="dxa"/>
          </w:tcPr>
          <w:p w14:paraId="3019BBB6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Устав </w:t>
            </w:r>
            <w:r w:rsidR="0014640F">
              <w:t>п</w:t>
            </w:r>
            <w:r>
              <w:t>роекта</w:t>
            </w:r>
          </w:p>
          <w:p w14:paraId="66430523" w14:textId="77777777" w:rsidR="00FD0058" w:rsidRPr="000468D2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Базовый план-график проекта</w:t>
            </w:r>
          </w:p>
          <w:p w14:paraId="34290F9E" w14:textId="77777777" w:rsidR="00FD0058" w:rsidRPr="000468D2" w:rsidRDefault="00753845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Протоколы обследования</w:t>
            </w:r>
          </w:p>
          <w:p w14:paraId="2648FC90" w14:textId="77777777" w:rsidR="00FD0058" w:rsidRDefault="00BF0087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Регламент разработки</w:t>
            </w:r>
          </w:p>
          <w:p w14:paraId="590DE3D2" w14:textId="77777777" w:rsidR="00FD0058" w:rsidRDefault="00BF0087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Соглашение о моделировании</w:t>
            </w:r>
          </w:p>
          <w:p w14:paraId="04E9E262" w14:textId="77777777" w:rsidR="00E16902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Функцион</w:t>
            </w:r>
            <w:r w:rsidR="00E16902">
              <w:t>ально-технические требования</w:t>
            </w:r>
          </w:p>
          <w:p w14:paraId="1B9E7D14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Детальный план-график проекта на Этап 2. «Проектирование ИС»</w:t>
            </w:r>
          </w:p>
        </w:tc>
      </w:tr>
      <w:tr w:rsidR="00FD0058" w14:paraId="11B39261" w14:textId="77777777" w:rsidTr="00CA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D888594" w14:textId="77777777" w:rsidR="00FD0058" w:rsidRPr="00AF29CC" w:rsidRDefault="00FD0058" w:rsidP="00CA43C2">
            <w:pPr>
              <w:pStyle w:val="a5"/>
              <w:numPr>
                <w:ilvl w:val="0"/>
                <w:numId w:val="0"/>
              </w:numPr>
              <w:rPr>
                <w:b w:val="0"/>
              </w:rPr>
            </w:pPr>
            <w:r w:rsidRPr="00AF29CC">
              <w:rPr>
                <w:b w:val="0"/>
              </w:rPr>
              <w:lastRenderedPageBreak/>
              <w:t>Этап 2. Проектирование ИС</w:t>
            </w:r>
          </w:p>
        </w:tc>
        <w:tc>
          <w:tcPr>
            <w:tcW w:w="2233" w:type="dxa"/>
          </w:tcPr>
          <w:p w14:paraId="39794CFE" w14:textId="77777777" w:rsidR="00FD0058" w:rsidRPr="009E67AD" w:rsidRDefault="00C45B1F" w:rsidP="00C45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04.03.2019 – 30.04.2019</w:t>
            </w:r>
          </w:p>
          <w:p w14:paraId="7D8B7806" w14:textId="77777777" w:rsidR="00FD0058" w:rsidRDefault="00FD0058" w:rsidP="00C45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38" w:type="dxa"/>
          </w:tcPr>
          <w:p w14:paraId="6A887085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Концептуальный проект</w:t>
            </w:r>
          </w:p>
          <w:p w14:paraId="0F517F5A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Концепция интеграции</w:t>
            </w:r>
          </w:p>
          <w:p w14:paraId="448F5BCA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Концепция миграции</w:t>
            </w:r>
          </w:p>
          <w:p w14:paraId="4AC121C9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Концепция обучения</w:t>
            </w:r>
          </w:p>
          <w:p w14:paraId="6E39E7D8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Концепция ролей и полномочий</w:t>
            </w:r>
          </w:p>
          <w:p w14:paraId="3E8042C7" w14:textId="77777777" w:rsidR="00FD0058" w:rsidRDefault="00E16902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Методологические и технические п</w:t>
            </w:r>
            <w:r w:rsidR="00FD0058">
              <w:t xml:space="preserve">роектные решения </w:t>
            </w:r>
            <w:r w:rsidR="00FD0058" w:rsidRPr="004D56FC">
              <w:t xml:space="preserve">по </w:t>
            </w:r>
            <w:r w:rsidR="00FD0058">
              <w:t xml:space="preserve">функциональным и нефункциональным блокам </w:t>
            </w:r>
          </w:p>
          <w:p w14:paraId="598EA921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ПиМИ</w:t>
            </w:r>
          </w:p>
          <w:p w14:paraId="50FB32DA" w14:textId="77777777" w:rsidR="00FD0058" w:rsidRDefault="00E16902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План </w:t>
            </w:r>
            <w:r w:rsidR="00FD0058">
              <w:t xml:space="preserve">организационных изменений у Заказчика, необходимых для обеспечения функционирования </w:t>
            </w:r>
            <w:r w:rsidR="003E3EB0">
              <w:t>ИС</w:t>
            </w:r>
          </w:p>
          <w:p w14:paraId="4FDAA332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Детальный план-график проекта на Этап 3. «Разработка ИС»</w:t>
            </w:r>
          </w:p>
        </w:tc>
      </w:tr>
      <w:tr w:rsidR="00FD0058" w14:paraId="7FE9BEE6" w14:textId="77777777" w:rsidTr="00CA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1034537" w14:textId="77777777" w:rsidR="00FD0058" w:rsidRPr="00AF29CC" w:rsidRDefault="00FD0058" w:rsidP="00CA43C2">
            <w:pPr>
              <w:pStyle w:val="a5"/>
              <w:numPr>
                <w:ilvl w:val="0"/>
                <w:numId w:val="0"/>
              </w:numPr>
              <w:rPr>
                <w:b w:val="0"/>
              </w:rPr>
            </w:pPr>
            <w:r w:rsidRPr="00AF29CC">
              <w:rPr>
                <w:b w:val="0"/>
              </w:rPr>
              <w:t>Этап 3. Разработка ИС</w:t>
            </w:r>
          </w:p>
          <w:p w14:paraId="65832EBD" w14:textId="77777777" w:rsidR="00FD0058" w:rsidRPr="00AF29CC" w:rsidRDefault="00FD0058" w:rsidP="00CA43C2">
            <w:pPr>
              <w:pStyle w:val="a5"/>
              <w:numPr>
                <w:ilvl w:val="0"/>
                <w:numId w:val="0"/>
              </w:numPr>
              <w:rPr>
                <w:b w:val="0"/>
              </w:rPr>
            </w:pPr>
          </w:p>
        </w:tc>
        <w:tc>
          <w:tcPr>
            <w:tcW w:w="2233" w:type="dxa"/>
          </w:tcPr>
          <w:p w14:paraId="74A4E7BE" w14:textId="77777777" w:rsidR="00FD0058" w:rsidRDefault="00C45B1F" w:rsidP="00C45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06.05.2019 – 26.07.2019</w:t>
            </w:r>
          </w:p>
        </w:tc>
        <w:tc>
          <w:tcPr>
            <w:tcW w:w="5138" w:type="dxa"/>
          </w:tcPr>
          <w:p w14:paraId="755B511E" w14:textId="77777777" w:rsidR="00E16902" w:rsidRDefault="00E16902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Спецификации</w:t>
            </w:r>
          </w:p>
          <w:p w14:paraId="4B43D7B8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Сценарии тестирования </w:t>
            </w:r>
            <w:r w:rsidRPr="004D56FC">
              <w:t xml:space="preserve">по </w:t>
            </w:r>
            <w:r>
              <w:t>функциона</w:t>
            </w:r>
            <w:r w:rsidR="00BF0087">
              <w:t>льным и нефункциональным блокам</w:t>
            </w:r>
          </w:p>
          <w:p w14:paraId="04B7965F" w14:textId="77777777" w:rsidR="00FD0058" w:rsidRPr="00692504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Эксплуатационная документация – Технологические инструкции, Инструкции пользователей, Инструкции администраторов</w:t>
            </w:r>
          </w:p>
          <w:p w14:paraId="12107CE7" w14:textId="77777777" w:rsidR="00FD0058" w:rsidRPr="00692504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504">
              <w:t xml:space="preserve">Протоколы предварительных испытаний </w:t>
            </w:r>
            <w:r w:rsidRPr="004D56FC">
              <w:t xml:space="preserve">по </w:t>
            </w:r>
            <w:r>
              <w:t>функциона</w:t>
            </w:r>
            <w:r w:rsidR="00BF0087">
              <w:t>льным и нефункциональным блокам</w:t>
            </w:r>
          </w:p>
          <w:p w14:paraId="1D945AD9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</w:t>
            </w:r>
            <w:r w:rsidRPr="00692504">
              <w:t>рограмма</w:t>
            </w:r>
            <w:r>
              <w:t xml:space="preserve"> обучения</w:t>
            </w:r>
          </w:p>
          <w:p w14:paraId="5F6E01C2" w14:textId="77777777" w:rsidR="00FD0058" w:rsidRPr="00692504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Протоколы обучения и протоколы </w:t>
            </w:r>
            <w:r w:rsidRPr="00692504">
              <w:t>тестирования</w:t>
            </w:r>
          </w:p>
          <w:p w14:paraId="1A4661E5" w14:textId="77777777" w:rsidR="00FD0058" w:rsidRPr="00692504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</w:t>
            </w:r>
            <w:r w:rsidRPr="00692504">
              <w:t xml:space="preserve">тчет </w:t>
            </w:r>
            <w:r>
              <w:t xml:space="preserve">по результатам </w:t>
            </w:r>
            <w:r w:rsidRPr="00692504">
              <w:t>обучения</w:t>
            </w:r>
          </w:p>
          <w:p w14:paraId="19264FAE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Протокол загрузки НСИ и исходных данных</w:t>
            </w:r>
          </w:p>
          <w:p w14:paraId="6DCB969B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Протокол выверки НСИ и исходных данных</w:t>
            </w:r>
          </w:p>
          <w:p w14:paraId="365DB4B1" w14:textId="77777777" w:rsidR="00FD0058" w:rsidRPr="00692504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504">
              <w:t>Программа О</w:t>
            </w:r>
            <w:r>
              <w:t>П</w:t>
            </w:r>
            <w:r w:rsidRPr="00692504">
              <w:t>Э</w:t>
            </w:r>
          </w:p>
          <w:p w14:paraId="43E9B1DB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504">
              <w:t>Регламент поддержки</w:t>
            </w:r>
          </w:p>
          <w:p w14:paraId="77590A4D" w14:textId="77777777" w:rsidR="00FD0058" w:rsidRDefault="00E16902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Протокол о готовности ИС</w:t>
            </w:r>
            <w:r w:rsidR="00FD0058">
              <w:t xml:space="preserve"> </w:t>
            </w:r>
            <w:r>
              <w:t>к ОПЭ</w:t>
            </w:r>
          </w:p>
          <w:p w14:paraId="2DED33D2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Детальный план-график проекта на Этап 4. «Проведение ОПЭ»</w:t>
            </w:r>
          </w:p>
        </w:tc>
      </w:tr>
      <w:tr w:rsidR="00FD0058" w14:paraId="7DDA5668" w14:textId="77777777" w:rsidTr="00CA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54D85ED" w14:textId="77777777" w:rsidR="00FD0058" w:rsidRPr="00AF29CC" w:rsidRDefault="00F24F54" w:rsidP="00CA43C2">
            <w:pPr>
              <w:pStyle w:val="a5"/>
              <w:numPr>
                <w:ilvl w:val="0"/>
                <w:numId w:val="0"/>
              </w:numPr>
              <w:rPr>
                <w:b w:val="0"/>
              </w:rPr>
            </w:pPr>
            <w:r>
              <w:rPr>
                <w:b w:val="0"/>
              </w:rPr>
              <w:t xml:space="preserve">Этап 4. </w:t>
            </w:r>
            <w:r w:rsidR="00FD0058" w:rsidRPr="00AF29CC">
              <w:rPr>
                <w:b w:val="0"/>
              </w:rPr>
              <w:t>Проведение ОПЭ</w:t>
            </w:r>
          </w:p>
        </w:tc>
        <w:tc>
          <w:tcPr>
            <w:tcW w:w="2233" w:type="dxa"/>
          </w:tcPr>
          <w:p w14:paraId="4A179F0D" w14:textId="77777777" w:rsidR="00C45B1F" w:rsidRDefault="00C45B1F" w:rsidP="00C45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29.07.2019 –</w:t>
            </w:r>
            <w:r w:rsidR="006B17E7">
              <w:t xml:space="preserve"> 30</w:t>
            </w:r>
            <w:r>
              <w:t>.09.2019</w:t>
            </w:r>
          </w:p>
          <w:p w14:paraId="073D9A48" w14:textId="77777777" w:rsidR="00FD0058" w:rsidRDefault="00FD0058" w:rsidP="00C45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38" w:type="dxa"/>
          </w:tcPr>
          <w:p w14:paraId="6154667D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Журнал проведения ОПЭ</w:t>
            </w:r>
          </w:p>
          <w:p w14:paraId="7DECBB4C" w14:textId="77777777" w:rsidR="00FD0058" w:rsidRDefault="00FD0058" w:rsidP="008C4F28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Протокол</w:t>
            </w:r>
            <w:r w:rsidRPr="00010260">
              <w:t xml:space="preserve"> устранения з</w:t>
            </w:r>
            <w:r>
              <w:t>амечаний, выявленных в процессе ОП</w:t>
            </w:r>
            <w:r w:rsidRPr="00010260">
              <w:t>Э</w:t>
            </w:r>
          </w:p>
        </w:tc>
      </w:tr>
      <w:tr w:rsidR="00FD0058" w14:paraId="02694040" w14:textId="77777777" w:rsidTr="00CA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C31C11A" w14:textId="77777777" w:rsidR="00FD0058" w:rsidRPr="00AF29CC" w:rsidRDefault="00FD0058" w:rsidP="00CA43C2">
            <w:pPr>
              <w:pStyle w:val="a5"/>
              <w:numPr>
                <w:ilvl w:val="0"/>
                <w:numId w:val="0"/>
              </w:numPr>
              <w:rPr>
                <w:b w:val="0"/>
              </w:rPr>
            </w:pPr>
            <w:r w:rsidRPr="00AF29CC">
              <w:rPr>
                <w:b w:val="0"/>
              </w:rPr>
              <w:t>Этап 5. Ввод в ПЭ</w:t>
            </w:r>
          </w:p>
        </w:tc>
        <w:tc>
          <w:tcPr>
            <w:tcW w:w="2233" w:type="dxa"/>
          </w:tcPr>
          <w:p w14:paraId="5BC9DCE2" w14:textId="77777777" w:rsidR="00FD0058" w:rsidRDefault="00C45B1F" w:rsidP="00C45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16.09.2019 – 30.09.2019</w:t>
            </w:r>
          </w:p>
        </w:tc>
        <w:tc>
          <w:tcPr>
            <w:tcW w:w="5138" w:type="dxa"/>
          </w:tcPr>
          <w:p w14:paraId="6A2BAD28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Протокол</w:t>
            </w:r>
            <w:r w:rsidRPr="00692504">
              <w:t xml:space="preserve"> </w:t>
            </w:r>
            <w:r>
              <w:t xml:space="preserve">приемочных </w:t>
            </w:r>
            <w:r w:rsidRPr="00692504">
              <w:t>испытан</w:t>
            </w:r>
            <w:r>
              <w:t>ий</w:t>
            </w:r>
          </w:p>
          <w:p w14:paraId="289EB651" w14:textId="77777777" w:rsidR="00FD0058" w:rsidRDefault="00FD0058" w:rsidP="00C23576">
            <w:pPr>
              <w:pStyle w:val="aff7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Актуализированная проектная и эксплуатационная документация (в случае необходимости)</w:t>
            </w:r>
          </w:p>
          <w:p w14:paraId="6BC512A5" w14:textId="77777777" w:rsidR="00FD0058" w:rsidRDefault="00FD0058" w:rsidP="00C23576">
            <w:pPr>
              <w:pStyle w:val="a5"/>
              <w:numPr>
                <w:ilvl w:val="0"/>
                <w:numId w:val="30"/>
              </w:num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Протокол о готовности </w:t>
            </w:r>
            <w:r w:rsidR="002134B9">
              <w:t>ИС к ПЭ</w:t>
            </w:r>
          </w:p>
        </w:tc>
      </w:tr>
    </w:tbl>
    <w:p w14:paraId="1AD297EA" w14:textId="77777777" w:rsidR="00A732C7" w:rsidRDefault="00A732C7" w:rsidP="00A732C7">
      <w:pPr>
        <w:pStyle w:val="1"/>
        <w:ind w:left="432" w:hanging="432"/>
      </w:pPr>
      <w:bookmarkStart w:id="40" w:name="_Toc17120072"/>
      <w:r>
        <w:lastRenderedPageBreak/>
        <w:t>Этапы проекта</w:t>
      </w:r>
      <w:bookmarkEnd w:id="40"/>
    </w:p>
    <w:p w14:paraId="1C1ABC7C" w14:textId="77777777" w:rsidR="00011E89" w:rsidRDefault="00011E89" w:rsidP="00011E89">
      <w:pPr>
        <w:pStyle w:val="2"/>
        <w:ind w:left="576" w:hanging="576"/>
      </w:pPr>
      <w:bookmarkStart w:id="41" w:name="_Фаза_1._Формирование"/>
      <w:bookmarkStart w:id="42" w:name="_Общие_принципы_выполнения"/>
      <w:bookmarkStart w:id="43" w:name="_Toc12010658"/>
      <w:bookmarkStart w:id="44" w:name="_Toc17120073"/>
      <w:bookmarkEnd w:id="41"/>
      <w:bookmarkEnd w:id="42"/>
      <w:r>
        <w:t xml:space="preserve">Этап 1. </w:t>
      </w:r>
      <w:r w:rsidRPr="00875CA9">
        <w:t>Формирование требований к ИС</w:t>
      </w:r>
      <w:bookmarkEnd w:id="43"/>
      <w:bookmarkEnd w:id="44"/>
    </w:p>
    <w:p w14:paraId="48BDAEAC" w14:textId="77777777" w:rsidR="00011E89" w:rsidRDefault="00011E89" w:rsidP="00011E89">
      <w:r>
        <w:t>Этап 1. «Формирование требований к ИС» включает 2 (два) подэтапа работ:</w:t>
      </w:r>
    </w:p>
    <w:p w14:paraId="2FE2DD38" w14:textId="77777777" w:rsidR="00011E89" w:rsidRDefault="00011E89" w:rsidP="00C23576">
      <w:pPr>
        <w:pStyle w:val="aff7"/>
        <w:numPr>
          <w:ilvl w:val="0"/>
          <w:numId w:val="42"/>
        </w:numPr>
      </w:pPr>
      <w:r>
        <w:t>Инициация проекта;</w:t>
      </w:r>
    </w:p>
    <w:p w14:paraId="2D4D73ED" w14:textId="77777777" w:rsidR="00011E89" w:rsidRDefault="00011E89" w:rsidP="00C23576">
      <w:pPr>
        <w:pStyle w:val="aff7"/>
        <w:numPr>
          <w:ilvl w:val="0"/>
          <w:numId w:val="42"/>
        </w:numPr>
      </w:pPr>
      <w:r>
        <w:t>Формирование требований к ИС.</w:t>
      </w:r>
    </w:p>
    <w:p w14:paraId="0F6528FC" w14:textId="77777777" w:rsidR="00011E89" w:rsidRDefault="00011E89" w:rsidP="00011E89">
      <w:r>
        <w:t xml:space="preserve">Цель </w:t>
      </w:r>
      <w:r w:rsidR="00CA43C2">
        <w:t>э</w:t>
      </w:r>
      <w:r>
        <w:t xml:space="preserve">тапа – проведение обследования деятельности предприятия Заказчика в объеме, определенном в </w:t>
      </w:r>
      <w:hyperlink w:anchor="_Рамки_проекта" w:history="1">
        <w:r w:rsidRPr="00A842A0">
          <w:rPr>
            <w:rStyle w:val="afc"/>
          </w:rPr>
          <w:t xml:space="preserve">п. </w:t>
        </w:r>
        <w:r>
          <w:rPr>
            <w:rStyle w:val="afc"/>
          </w:rPr>
          <w:t>3</w:t>
        </w:r>
        <w:r w:rsidRPr="00A842A0">
          <w:rPr>
            <w:rStyle w:val="afc"/>
          </w:rPr>
          <w:t>.3. «</w:t>
        </w:r>
        <w:r>
          <w:rPr>
            <w:rStyle w:val="afc"/>
          </w:rPr>
          <w:t>Объем</w:t>
        </w:r>
        <w:r w:rsidRPr="00A842A0">
          <w:rPr>
            <w:rStyle w:val="afc"/>
          </w:rPr>
          <w:t xml:space="preserve"> проекта»</w:t>
        </w:r>
      </w:hyperlink>
      <w:r>
        <w:t xml:space="preserve">, и уточнение функциональных и нефункциональных требований, определенных в Договоре </w:t>
      </w:r>
      <w:r w:rsidR="00CA43C2" w:rsidRPr="00722453">
        <w:t xml:space="preserve">№ </w:t>
      </w:r>
      <w:r w:rsidR="00CA43C2">
        <w:t>010-ИС от 10</w:t>
      </w:r>
      <w:r w:rsidR="00CA43C2" w:rsidRPr="00722453">
        <w:t>.</w:t>
      </w:r>
      <w:r w:rsidR="00CA43C2">
        <w:t>01</w:t>
      </w:r>
      <w:r w:rsidR="00CA43C2" w:rsidRPr="00722453">
        <w:t>.20</w:t>
      </w:r>
      <w:r w:rsidR="00CA43C2">
        <w:t xml:space="preserve">19 </w:t>
      </w:r>
      <w:r w:rsidR="00CA43C2" w:rsidRPr="00722453">
        <w:t>г</w:t>
      </w:r>
      <w:r w:rsidR="00CA43C2">
        <w:t>.</w:t>
      </w:r>
      <w:r>
        <w:t>, для целей последующей автоматизации.</w:t>
      </w:r>
    </w:p>
    <w:p w14:paraId="36E215E0" w14:textId="77777777" w:rsidR="00011E89" w:rsidRPr="002E43A9" w:rsidRDefault="00011E89" w:rsidP="00011E89">
      <w:pPr>
        <w:rPr>
          <w:rStyle w:val="afff4"/>
        </w:rPr>
      </w:pPr>
      <w:r>
        <w:rPr>
          <w:rStyle w:val="afff4"/>
        </w:rPr>
        <w:t>Под-</w:t>
      </w:r>
      <w:r w:rsidRPr="002E43A9">
        <w:rPr>
          <w:rStyle w:val="afff4"/>
        </w:rPr>
        <w:t>Этап 1.1. «Инициация проекта»</w:t>
      </w:r>
    </w:p>
    <w:p w14:paraId="1A6E1369" w14:textId="77777777" w:rsidR="00011E89" w:rsidRDefault="00CA43C2" w:rsidP="00011E89">
      <w:r>
        <w:t>Цель п</w:t>
      </w:r>
      <w:r w:rsidR="00011E89">
        <w:t xml:space="preserve">одэтапа – установить границы и рамки </w:t>
      </w:r>
      <w:r>
        <w:t>п</w:t>
      </w:r>
      <w:r w:rsidR="00011E89" w:rsidRPr="00FF5242">
        <w:t>роекта</w:t>
      </w:r>
      <w:r w:rsidR="00011E89">
        <w:t xml:space="preserve"> и достичь однозначного понимания среди заинтересованных сторон, какие работы входят в объем </w:t>
      </w:r>
      <w:r>
        <w:t>п</w:t>
      </w:r>
      <w:r w:rsidR="00011E89">
        <w:t>роекта, какие не входят, какие работы реализуются с допущениями и ограничения.</w:t>
      </w:r>
    </w:p>
    <w:p w14:paraId="0BEB5F3E" w14:textId="77777777" w:rsidR="00011E89" w:rsidRDefault="00011E89" w:rsidP="00011E89">
      <w:r>
        <w:t xml:space="preserve">Задачи </w:t>
      </w:r>
      <w:r w:rsidR="00CA43C2">
        <w:t>п</w:t>
      </w:r>
      <w:r>
        <w:t>одэтапа:</w:t>
      </w:r>
    </w:p>
    <w:p w14:paraId="5FB1748F" w14:textId="77777777" w:rsidR="00011E89" w:rsidRDefault="00011E89" w:rsidP="00C23576">
      <w:pPr>
        <w:pStyle w:val="aff7"/>
        <w:numPr>
          <w:ilvl w:val="0"/>
          <w:numId w:val="41"/>
        </w:numPr>
      </w:pPr>
      <w:r>
        <w:t>Определение всех Заинтересованных сторон проекта – Кураторов проекта, Владельцев бизнес-процессов и Функциональных заказчиков;</w:t>
      </w:r>
    </w:p>
    <w:p w14:paraId="35D18424" w14:textId="77777777" w:rsidR="00011E89" w:rsidRDefault="00011E89" w:rsidP="00C23576">
      <w:pPr>
        <w:pStyle w:val="aff7"/>
        <w:numPr>
          <w:ilvl w:val="0"/>
          <w:numId w:val="41"/>
        </w:numPr>
      </w:pPr>
      <w:r>
        <w:t xml:space="preserve">Определение структуры управления </w:t>
      </w:r>
      <w:r w:rsidR="00CA43C2">
        <w:t>п</w:t>
      </w:r>
      <w:r>
        <w:t xml:space="preserve">роектом, состава проектных групп, процедур взаимодействия участников </w:t>
      </w:r>
      <w:r w:rsidR="00CA43C2">
        <w:t>п</w:t>
      </w:r>
      <w:r>
        <w:t xml:space="preserve">роекта и их обязанностей;  </w:t>
      </w:r>
    </w:p>
    <w:p w14:paraId="41C72C06" w14:textId="77777777" w:rsidR="00011E89" w:rsidRDefault="00011E89" w:rsidP="00C23576">
      <w:pPr>
        <w:pStyle w:val="aff7"/>
        <w:numPr>
          <w:ilvl w:val="0"/>
          <w:numId w:val="41"/>
        </w:numPr>
      </w:pPr>
      <w:r>
        <w:t xml:space="preserve">Проведение рабочих встреч Исполнителя с Кураторами проекта, Владельцами бизнес-процессов и Функциональными заказчиками по уточнению целей, объема и плана </w:t>
      </w:r>
      <w:r w:rsidR="00CA43C2">
        <w:t>п</w:t>
      </w:r>
      <w:r>
        <w:t xml:space="preserve">роекта, по определению общей организации работ по </w:t>
      </w:r>
      <w:r w:rsidR="00CA43C2">
        <w:t>п</w:t>
      </w:r>
      <w:r>
        <w:t>роекту;</w:t>
      </w:r>
    </w:p>
    <w:p w14:paraId="10F0BEF2" w14:textId="77777777" w:rsidR="00011E89" w:rsidRDefault="00011E89" w:rsidP="00C23576">
      <w:pPr>
        <w:pStyle w:val="aff7"/>
        <w:numPr>
          <w:ilvl w:val="0"/>
          <w:numId w:val="41"/>
        </w:numPr>
      </w:pPr>
      <w:r>
        <w:t xml:space="preserve">Определение и согласование объема </w:t>
      </w:r>
      <w:r w:rsidR="00CA43C2">
        <w:t>п</w:t>
      </w:r>
      <w:r>
        <w:t>роекта;</w:t>
      </w:r>
    </w:p>
    <w:p w14:paraId="7ED9F871" w14:textId="77777777" w:rsidR="00011E89" w:rsidRDefault="00011E89" w:rsidP="00C23576">
      <w:pPr>
        <w:pStyle w:val="aff7"/>
        <w:numPr>
          <w:ilvl w:val="0"/>
          <w:numId w:val="41"/>
        </w:numPr>
      </w:pPr>
      <w:r w:rsidRPr="00ED631E">
        <w:t>Формирование</w:t>
      </w:r>
      <w:r>
        <w:t xml:space="preserve"> Исполнителем </w:t>
      </w:r>
      <w:r w:rsidR="00623938">
        <w:t>У</w:t>
      </w:r>
      <w:r>
        <w:t>става проекта и его согласование с Заказчиком;</w:t>
      </w:r>
    </w:p>
    <w:p w14:paraId="0B1CFF8A" w14:textId="77777777" w:rsidR="00011E89" w:rsidRPr="00ED631E" w:rsidRDefault="00011E89" w:rsidP="00C23576">
      <w:pPr>
        <w:pStyle w:val="aff7"/>
        <w:numPr>
          <w:ilvl w:val="0"/>
          <w:numId w:val="41"/>
        </w:numPr>
      </w:pPr>
      <w:r w:rsidRPr="00ED631E">
        <w:t xml:space="preserve">Разработка </w:t>
      </w:r>
      <w:r w:rsidR="00623938">
        <w:t>Б</w:t>
      </w:r>
      <w:r w:rsidRPr="00ED631E">
        <w:t xml:space="preserve">азового плана-графика </w:t>
      </w:r>
      <w:r>
        <w:t>п</w:t>
      </w:r>
      <w:r w:rsidRPr="00ED631E">
        <w:t>роекта и распределение работ;</w:t>
      </w:r>
    </w:p>
    <w:p w14:paraId="7284079A" w14:textId="77777777" w:rsidR="00011E89" w:rsidRDefault="00011E89" w:rsidP="00C23576">
      <w:pPr>
        <w:pStyle w:val="aff7"/>
        <w:numPr>
          <w:ilvl w:val="0"/>
          <w:numId w:val="41"/>
        </w:numPr>
      </w:pPr>
      <w:r>
        <w:t xml:space="preserve">Создание </w:t>
      </w:r>
      <w:r w:rsidR="00023EEF">
        <w:t>п</w:t>
      </w:r>
      <w:r>
        <w:t>роектного офиса.</w:t>
      </w:r>
    </w:p>
    <w:p w14:paraId="4E24A12C" w14:textId="77777777" w:rsidR="00011E89" w:rsidRPr="002E43A9" w:rsidRDefault="00011E89" w:rsidP="00011E89">
      <w:pPr>
        <w:rPr>
          <w:rStyle w:val="afff4"/>
        </w:rPr>
      </w:pPr>
      <w:r>
        <w:rPr>
          <w:rStyle w:val="afff4"/>
        </w:rPr>
        <w:t>Под</w:t>
      </w:r>
      <w:r w:rsidRPr="002E43A9">
        <w:rPr>
          <w:rStyle w:val="afff4"/>
        </w:rPr>
        <w:t>Этап 1.2. «Формирование требований к ИС»</w:t>
      </w:r>
    </w:p>
    <w:p w14:paraId="6E47E322" w14:textId="77777777" w:rsidR="00011E89" w:rsidRDefault="00011E89" w:rsidP="00011E89">
      <w:r>
        <w:t xml:space="preserve">Цель </w:t>
      </w:r>
      <w:r w:rsidR="00CA43C2">
        <w:t>п</w:t>
      </w:r>
      <w:r>
        <w:t xml:space="preserve">одэтапа – </w:t>
      </w:r>
      <w:r>
        <w:rPr>
          <w:rFonts w:eastAsia="Times New Roman"/>
        </w:rPr>
        <w:t>о</w:t>
      </w:r>
      <w:r w:rsidRPr="004E0789">
        <w:rPr>
          <w:rFonts w:eastAsia="Times New Roman"/>
        </w:rPr>
        <w:t>предел</w:t>
      </w:r>
      <w:r>
        <w:rPr>
          <w:rFonts w:eastAsia="Times New Roman"/>
        </w:rPr>
        <w:t>ение</w:t>
      </w:r>
      <w:r w:rsidRPr="004E0789">
        <w:rPr>
          <w:rFonts w:eastAsia="Times New Roman"/>
        </w:rPr>
        <w:t xml:space="preserve"> текуще</w:t>
      </w:r>
      <w:r>
        <w:rPr>
          <w:rFonts w:eastAsia="Times New Roman"/>
        </w:rPr>
        <w:t>го состояния методологического обеспечения и автоматизации бизнес-процессов Заказчика по направлениям, входящим в объем проекта и смежным направлениям, инфраструктуры предприятия Заказчика; а также уточнение функциональных и нефункциональных требований к ИС.</w:t>
      </w:r>
    </w:p>
    <w:p w14:paraId="56E17A7F" w14:textId="77777777" w:rsidR="00011E89" w:rsidRDefault="00011E89" w:rsidP="00011E89">
      <w:r>
        <w:t>Заказчик по запросам Исполнителя предоставляет всю необходимую для анализа информацию, включая нормативно-методические документы, но не ограничиваясь ими:</w:t>
      </w:r>
    </w:p>
    <w:p w14:paraId="232550C0" w14:textId="77777777" w:rsidR="00110D80" w:rsidRDefault="00110D80" w:rsidP="00C23576">
      <w:pPr>
        <w:pStyle w:val="aff7"/>
        <w:numPr>
          <w:ilvl w:val="0"/>
          <w:numId w:val="43"/>
        </w:numPr>
      </w:pPr>
      <w:r>
        <w:t>Регламент планирования закупок и продаж;</w:t>
      </w:r>
    </w:p>
    <w:p w14:paraId="69979DD4" w14:textId="77777777" w:rsidR="00011E89" w:rsidRDefault="00011E89" w:rsidP="00C23576">
      <w:pPr>
        <w:pStyle w:val="aff7"/>
        <w:numPr>
          <w:ilvl w:val="0"/>
          <w:numId w:val="43"/>
        </w:numPr>
      </w:pPr>
      <w:r>
        <w:t xml:space="preserve">Регламент </w:t>
      </w:r>
      <w:r w:rsidR="00110D80">
        <w:t>закупок</w:t>
      </w:r>
      <w:r>
        <w:t>;</w:t>
      </w:r>
    </w:p>
    <w:p w14:paraId="788EC42D" w14:textId="77777777" w:rsidR="00110D80" w:rsidRDefault="00110D80" w:rsidP="00C23576">
      <w:pPr>
        <w:pStyle w:val="aff7"/>
        <w:numPr>
          <w:ilvl w:val="0"/>
          <w:numId w:val="43"/>
        </w:numPr>
      </w:pPr>
      <w:r>
        <w:t>Регламент продаж;</w:t>
      </w:r>
    </w:p>
    <w:p w14:paraId="1808DD59" w14:textId="77777777" w:rsidR="00110D80" w:rsidRDefault="00110D80" w:rsidP="00C23576">
      <w:pPr>
        <w:pStyle w:val="aff7"/>
        <w:numPr>
          <w:ilvl w:val="0"/>
          <w:numId w:val="43"/>
        </w:numPr>
      </w:pPr>
      <w:r>
        <w:t>Стандарт обслуживания клиентов;</w:t>
      </w:r>
    </w:p>
    <w:p w14:paraId="2720617F" w14:textId="77777777" w:rsidR="00110D80" w:rsidRDefault="00110D80" w:rsidP="00C23576">
      <w:pPr>
        <w:pStyle w:val="aff7"/>
        <w:numPr>
          <w:ilvl w:val="0"/>
          <w:numId w:val="43"/>
        </w:numPr>
      </w:pPr>
      <w:r>
        <w:t>Учетные политики бухгалтерского, налогового и управленческого учета.</w:t>
      </w:r>
    </w:p>
    <w:p w14:paraId="20490787" w14:textId="77777777" w:rsidR="00011E89" w:rsidRDefault="00011E89" w:rsidP="00011E89">
      <w:r>
        <w:t xml:space="preserve">Задачи </w:t>
      </w:r>
      <w:r w:rsidR="00110D80">
        <w:t>п</w:t>
      </w:r>
      <w:r>
        <w:t>одэтапа:</w:t>
      </w:r>
    </w:p>
    <w:p w14:paraId="2CB276F9" w14:textId="77777777" w:rsidR="00011E89" w:rsidRDefault="00011E89" w:rsidP="00C23576">
      <w:pPr>
        <w:pStyle w:val="aff7"/>
        <w:numPr>
          <w:ilvl w:val="0"/>
          <w:numId w:val="35"/>
        </w:numPr>
      </w:pPr>
      <w:r>
        <w:lastRenderedPageBreak/>
        <w:t>Интервьюирование и анализ:</w:t>
      </w:r>
    </w:p>
    <w:p w14:paraId="558AF962" w14:textId="77777777" w:rsidR="00011E89" w:rsidRDefault="00011E89" w:rsidP="00C23576">
      <w:pPr>
        <w:pStyle w:val="aff7"/>
        <w:numPr>
          <w:ilvl w:val="1"/>
          <w:numId w:val="35"/>
        </w:numPr>
      </w:pPr>
      <w:r w:rsidRPr="008375A9">
        <w:t xml:space="preserve">Интервьюирование </w:t>
      </w:r>
      <w:r>
        <w:t>сотрудников</w:t>
      </w:r>
      <w:r w:rsidRPr="008375A9">
        <w:t xml:space="preserve"> Заказчика с целью </w:t>
      </w:r>
      <w:r>
        <w:t xml:space="preserve">уточнения функциональных и нефункциональных требований к </w:t>
      </w:r>
      <w:r w:rsidR="00023EEF">
        <w:t>ИС</w:t>
      </w:r>
      <w:r w:rsidRPr="008375A9">
        <w:t>;</w:t>
      </w:r>
    </w:p>
    <w:p w14:paraId="4F8E1704" w14:textId="77777777" w:rsidR="00011E89" w:rsidRDefault="00011E89" w:rsidP="00C23576">
      <w:pPr>
        <w:pStyle w:val="aff7"/>
        <w:numPr>
          <w:ilvl w:val="1"/>
          <w:numId w:val="35"/>
        </w:numPr>
      </w:pPr>
      <w:r w:rsidRPr="004D56FC">
        <w:t xml:space="preserve">Изучение </w:t>
      </w:r>
      <w:r>
        <w:t xml:space="preserve">эксплуатируемых </w:t>
      </w:r>
      <w:r w:rsidRPr="004D56FC">
        <w:t xml:space="preserve">на предприятии </w:t>
      </w:r>
      <w:r w:rsidR="00023EEF">
        <w:t>информационных с</w:t>
      </w:r>
      <w:r w:rsidRPr="004D56FC">
        <w:t>истем</w:t>
      </w:r>
      <w:r>
        <w:t>;</w:t>
      </w:r>
    </w:p>
    <w:p w14:paraId="1915DC4E" w14:textId="77777777" w:rsidR="00011E89" w:rsidRDefault="00011E89" w:rsidP="00C23576">
      <w:pPr>
        <w:pStyle w:val="aff7"/>
        <w:numPr>
          <w:ilvl w:val="1"/>
          <w:numId w:val="35"/>
        </w:numPr>
      </w:pPr>
      <w:r w:rsidRPr="004D56FC">
        <w:t>Сбор и ознакомление с существующ</w:t>
      </w:r>
      <w:r>
        <w:t>ими</w:t>
      </w:r>
      <w:r w:rsidRPr="004D56FC">
        <w:t xml:space="preserve"> </w:t>
      </w:r>
      <w:r>
        <w:t>нормативно-методологическими документами</w:t>
      </w:r>
      <w:r w:rsidRPr="004D56FC">
        <w:t xml:space="preserve"> (регламенты, стандарты, </w:t>
      </w:r>
      <w:r>
        <w:t>приказы по учетной политике</w:t>
      </w:r>
      <w:r w:rsidRPr="004D56FC">
        <w:t xml:space="preserve">, </w:t>
      </w:r>
      <w:r>
        <w:t xml:space="preserve">печатные и </w:t>
      </w:r>
      <w:r w:rsidRPr="004D56FC">
        <w:t>отчетные формы и т.п.)</w:t>
      </w:r>
      <w:r>
        <w:t>;</w:t>
      </w:r>
    </w:p>
    <w:p w14:paraId="76B16CBB" w14:textId="77777777" w:rsidR="00011E89" w:rsidRDefault="00011E89" w:rsidP="00C23576">
      <w:pPr>
        <w:pStyle w:val="aff7"/>
        <w:numPr>
          <w:ilvl w:val="1"/>
          <w:numId w:val="35"/>
        </w:numPr>
      </w:pPr>
      <w:r w:rsidRPr="004D56FC">
        <w:t xml:space="preserve">Проведение анализа в части переноса НСИ и </w:t>
      </w:r>
      <w:r>
        <w:t>исходных данных;</w:t>
      </w:r>
    </w:p>
    <w:p w14:paraId="0FA53E51" w14:textId="77777777" w:rsidR="00011E89" w:rsidRDefault="00011E89" w:rsidP="00C23576">
      <w:pPr>
        <w:pStyle w:val="aff7"/>
        <w:numPr>
          <w:ilvl w:val="1"/>
          <w:numId w:val="35"/>
        </w:numPr>
      </w:pPr>
      <w:r w:rsidRPr="004D56FC">
        <w:t>Проведение анализа в части интеграции со смежными системами</w:t>
      </w:r>
      <w:r>
        <w:t>;</w:t>
      </w:r>
    </w:p>
    <w:p w14:paraId="515470FB" w14:textId="77777777" w:rsidR="00011E89" w:rsidRDefault="00011E89" w:rsidP="00C23576">
      <w:pPr>
        <w:pStyle w:val="aff7"/>
        <w:numPr>
          <w:ilvl w:val="1"/>
          <w:numId w:val="35"/>
        </w:numPr>
      </w:pPr>
      <w:r>
        <w:t xml:space="preserve">Проведение анализа в части разграничения прав доступа пользователей к данным и функциям </w:t>
      </w:r>
      <w:r w:rsidR="00023EEF">
        <w:t>с</w:t>
      </w:r>
      <w:r>
        <w:t>истемы;</w:t>
      </w:r>
    </w:p>
    <w:p w14:paraId="2F7F38EF" w14:textId="77777777" w:rsidR="00011E89" w:rsidRDefault="00011E89" w:rsidP="00C23576">
      <w:pPr>
        <w:pStyle w:val="aff7"/>
        <w:numPr>
          <w:ilvl w:val="1"/>
          <w:numId w:val="35"/>
        </w:numPr>
      </w:pPr>
      <w:r w:rsidRPr="004D56FC">
        <w:t>Формирование и согласование протоколов проведения интервью;</w:t>
      </w:r>
    </w:p>
    <w:p w14:paraId="3EB7E3F1" w14:textId="77777777" w:rsidR="00011E89" w:rsidRDefault="00011E89" w:rsidP="00C23576">
      <w:pPr>
        <w:pStyle w:val="aff7"/>
        <w:numPr>
          <w:ilvl w:val="0"/>
          <w:numId w:val="35"/>
        </w:numPr>
      </w:pPr>
      <w:r>
        <w:t xml:space="preserve">Формирование и согласование </w:t>
      </w:r>
      <w:r w:rsidR="00753845">
        <w:t>Протоколов обследования</w:t>
      </w:r>
      <w:r>
        <w:t>;</w:t>
      </w:r>
    </w:p>
    <w:p w14:paraId="2FB07A74" w14:textId="77777777" w:rsidR="00011E89" w:rsidRDefault="006204BD" w:rsidP="00C23576">
      <w:pPr>
        <w:pStyle w:val="aff7"/>
        <w:numPr>
          <w:ilvl w:val="0"/>
          <w:numId w:val="35"/>
        </w:numPr>
      </w:pPr>
      <w:r>
        <w:t>Формирование Р</w:t>
      </w:r>
      <w:r w:rsidR="00011E89">
        <w:t xml:space="preserve">уководства по разработке программного кода </w:t>
      </w:r>
      <w:r w:rsidR="00023EEF">
        <w:t>с</w:t>
      </w:r>
      <w:r w:rsidR="00011E89">
        <w:t>истемы;</w:t>
      </w:r>
    </w:p>
    <w:p w14:paraId="20568F2E" w14:textId="77777777" w:rsidR="00011E89" w:rsidRDefault="00011E89" w:rsidP="00C23576">
      <w:pPr>
        <w:pStyle w:val="aff7"/>
        <w:numPr>
          <w:ilvl w:val="0"/>
          <w:numId w:val="35"/>
        </w:numPr>
      </w:pPr>
      <w:r>
        <w:t xml:space="preserve">Разработка </w:t>
      </w:r>
      <w:r w:rsidR="006204BD">
        <w:t>С</w:t>
      </w:r>
      <w:r>
        <w:t>оглашения о моделировании процессов;</w:t>
      </w:r>
    </w:p>
    <w:p w14:paraId="33BFA5CA" w14:textId="77777777" w:rsidR="00011E89" w:rsidRDefault="00011E89" w:rsidP="00C23576">
      <w:pPr>
        <w:pStyle w:val="aff7"/>
        <w:numPr>
          <w:ilvl w:val="0"/>
          <w:numId w:val="31"/>
        </w:numPr>
      </w:pPr>
      <w:r>
        <w:t xml:space="preserve">Уточнение функциональных и нефункциональных требований к </w:t>
      </w:r>
      <w:r w:rsidR="00023EEF">
        <w:t>ИС</w:t>
      </w:r>
      <w:r>
        <w:t>:</w:t>
      </w:r>
    </w:p>
    <w:p w14:paraId="5A47F433" w14:textId="77777777" w:rsidR="00011E89" w:rsidRDefault="00011E89" w:rsidP="00C23576">
      <w:pPr>
        <w:pStyle w:val="aff7"/>
        <w:numPr>
          <w:ilvl w:val="1"/>
          <w:numId w:val="31"/>
        </w:numPr>
      </w:pPr>
      <w:r w:rsidRPr="004D56FC">
        <w:t xml:space="preserve">Согласование </w:t>
      </w:r>
      <w:r>
        <w:t xml:space="preserve">уточненных </w:t>
      </w:r>
      <w:r w:rsidRPr="004D56FC">
        <w:t xml:space="preserve">требований к </w:t>
      </w:r>
      <w:r>
        <w:t>созданию и внедрению ИС</w:t>
      </w:r>
      <w:r w:rsidRPr="004D56FC">
        <w:t xml:space="preserve"> с Заказчиком</w:t>
      </w:r>
      <w:r>
        <w:t>;</w:t>
      </w:r>
    </w:p>
    <w:p w14:paraId="15701CC0" w14:textId="77777777" w:rsidR="00011E89" w:rsidRDefault="00011E89" w:rsidP="00C23576">
      <w:pPr>
        <w:pStyle w:val="aff7"/>
        <w:numPr>
          <w:ilvl w:val="1"/>
          <w:numId w:val="31"/>
        </w:numPr>
      </w:pPr>
      <w:r w:rsidRPr="004D56FC">
        <w:t xml:space="preserve">Формирование </w:t>
      </w:r>
      <w:r w:rsidR="00023EEF">
        <w:t>ф</w:t>
      </w:r>
      <w:r>
        <w:t xml:space="preserve">ункционально-технических требований к </w:t>
      </w:r>
      <w:r w:rsidR="00BF5912">
        <w:t>ИС</w:t>
      </w:r>
      <w:r w:rsidRPr="004D56FC">
        <w:t xml:space="preserve"> по </w:t>
      </w:r>
      <w:r w:rsidR="00110D80">
        <w:t xml:space="preserve">функциональным </w:t>
      </w:r>
      <w:r w:rsidR="00BD7F82">
        <w:t xml:space="preserve">и нефункциональным </w:t>
      </w:r>
      <w:r w:rsidR="00110D80">
        <w:t>блокам</w:t>
      </w:r>
      <w:r>
        <w:t>;</w:t>
      </w:r>
    </w:p>
    <w:p w14:paraId="090BAB86" w14:textId="77777777" w:rsidR="00011E89" w:rsidRPr="004D56FC" w:rsidRDefault="00011E89" w:rsidP="00C23576">
      <w:pPr>
        <w:pStyle w:val="aff7"/>
        <w:numPr>
          <w:ilvl w:val="1"/>
          <w:numId w:val="31"/>
        </w:numPr>
      </w:pPr>
      <w:r>
        <w:t xml:space="preserve">Согласование </w:t>
      </w:r>
      <w:r w:rsidR="00023EEF">
        <w:t>ф</w:t>
      </w:r>
      <w:r>
        <w:t xml:space="preserve">ункционально-технических требований к </w:t>
      </w:r>
      <w:r w:rsidR="00BF5912">
        <w:t>ИС</w:t>
      </w:r>
      <w:r>
        <w:t>.</w:t>
      </w:r>
    </w:p>
    <w:p w14:paraId="1FBFE8E2" w14:textId="77777777" w:rsidR="00011E89" w:rsidRPr="004F0E86" w:rsidRDefault="00011E89" w:rsidP="00011E89">
      <w:r>
        <w:t>Выполнение задач по Этапу 1. «Формирование требований к ИС» предполагает выезд сотрудников Исполнителя на предприятие Заказчика для проведения обследования на местах в соответствии с территориальным объемом проекта. Организация доступа сотрудников Исполнителя на территорию предприятия Заказчика, а также обеспечение доступа к ресурсам, доступности сотрудников Заказчика для проведения интервью и т.п. входит в ответственность Заказчика.</w:t>
      </w:r>
    </w:p>
    <w:p w14:paraId="2055D83B" w14:textId="77777777" w:rsidR="00011E89" w:rsidRPr="000D7180" w:rsidRDefault="00011E89" w:rsidP="00011E89">
      <w:pPr>
        <w:rPr>
          <w:rStyle w:val="affe"/>
        </w:rPr>
      </w:pPr>
      <w:r w:rsidRPr="000D7180">
        <w:rPr>
          <w:rStyle w:val="affe"/>
        </w:rPr>
        <w:t xml:space="preserve">Критерии приемки результатов </w:t>
      </w:r>
      <w:r w:rsidR="00110D80">
        <w:rPr>
          <w:rStyle w:val="affe"/>
        </w:rPr>
        <w:t>п</w:t>
      </w:r>
      <w:r w:rsidRPr="000D7180">
        <w:rPr>
          <w:rStyle w:val="affe"/>
        </w:rPr>
        <w:t xml:space="preserve">роекта по </w:t>
      </w:r>
      <w:r w:rsidR="00110D80">
        <w:rPr>
          <w:rStyle w:val="affe"/>
        </w:rPr>
        <w:t>э</w:t>
      </w:r>
      <w:r>
        <w:rPr>
          <w:rStyle w:val="affe"/>
        </w:rPr>
        <w:t>тапу</w:t>
      </w:r>
      <w:r w:rsidRPr="000D7180">
        <w:rPr>
          <w:rStyle w:val="affe"/>
        </w:rPr>
        <w:t>:</w:t>
      </w:r>
    </w:p>
    <w:p w14:paraId="185516C5" w14:textId="77777777" w:rsidR="00011E89" w:rsidRDefault="00011E89" w:rsidP="00011E89">
      <w:r w:rsidRPr="008F4E22">
        <w:t xml:space="preserve">Критериями, подтверждающими </w:t>
      </w:r>
      <w:r>
        <w:t>выполнение работ</w:t>
      </w:r>
      <w:r w:rsidRPr="008F4E22">
        <w:t xml:space="preserve"> по </w:t>
      </w:r>
      <w:r>
        <w:t>Этапу 1, и о</w:t>
      </w:r>
      <w:r w:rsidRPr="004D7E4B">
        <w:t>снованием для выста</w:t>
      </w:r>
      <w:r>
        <w:t xml:space="preserve">вления и подписания Акта </w:t>
      </w:r>
      <w:r w:rsidR="00F237D6">
        <w:t>выполненных</w:t>
      </w:r>
      <w:r>
        <w:t xml:space="preserve"> работ по Этапу 1</w:t>
      </w:r>
      <w:r w:rsidRPr="004D56FC">
        <w:t xml:space="preserve">, </w:t>
      </w:r>
      <w:r>
        <w:t>являю</w:t>
      </w:r>
      <w:r w:rsidRPr="004D56FC">
        <w:t>тся</w:t>
      </w:r>
      <w:r>
        <w:t xml:space="preserve"> согласованные Сторонами результирующие документы:</w:t>
      </w:r>
    </w:p>
    <w:p w14:paraId="1357340C" w14:textId="77777777" w:rsidR="00011E89" w:rsidRDefault="00011E89" w:rsidP="00C23576">
      <w:pPr>
        <w:pStyle w:val="aff7"/>
        <w:numPr>
          <w:ilvl w:val="0"/>
          <w:numId w:val="33"/>
        </w:numPr>
      </w:pPr>
      <w:r w:rsidRPr="000468D2">
        <w:t xml:space="preserve">Устав </w:t>
      </w:r>
      <w:r w:rsidR="00023EEF">
        <w:t>п</w:t>
      </w:r>
      <w:r w:rsidRPr="000468D2">
        <w:t>роекта;</w:t>
      </w:r>
    </w:p>
    <w:p w14:paraId="137477D8" w14:textId="77777777" w:rsidR="00011E89" w:rsidRPr="000468D2" w:rsidRDefault="00011E89" w:rsidP="00C23576">
      <w:pPr>
        <w:pStyle w:val="aff7"/>
        <w:numPr>
          <w:ilvl w:val="0"/>
          <w:numId w:val="33"/>
        </w:numPr>
      </w:pPr>
      <w:r>
        <w:t>Базовый план-график проекта</w:t>
      </w:r>
      <w:r w:rsidRPr="000468D2">
        <w:t>;</w:t>
      </w:r>
    </w:p>
    <w:p w14:paraId="762657E2" w14:textId="77777777" w:rsidR="00011E89" w:rsidRPr="000468D2" w:rsidRDefault="00753845" w:rsidP="00C23576">
      <w:pPr>
        <w:pStyle w:val="aff7"/>
        <w:numPr>
          <w:ilvl w:val="0"/>
          <w:numId w:val="32"/>
        </w:numPr>
      </w:pPr>
      <w:r>
        <w:t>Протоколы обследования</w:t>
      </w:r>
      <w:r w:rsidR="00011E89" w:rsidRPr="000468D2">
        <w:t>;</w:t>
      </w:r>
    </w:p>
    <w:p w14:paraId="38065EB5" w14:textId="77777777" w:rsidR="00011E89" w:rsidRDefault="00011E89" w:rsidP="00C23576">
      <w:pPr>
        <w:pStyle w:val="aff7"/>
        <w:numPr>
          <w:ilvl w:val="0"/>
          <w:numId w:val="32"/>
        </w:numPr>
      </w:pPr>
      <w:r>
        <w:t>Регламент разработки;</w:t>
      </w:r>
    </w:p>
    <w:p w14:paraId="676C04EB" w14:textId="77777777" w:rsidR="00011E89" w:rsidRDefault="00011E89" w:rsidP="00C23576">
      <w:pPr>
        <w:pStyle w:val="aff7"/>
        <w:numPr>
          <w:ilvl w:val="0"/>
          <w:numId w:val="32"/>
        </w:numPr>
      </w:pPr>
      <w:r>
        <w:t>Соглашение о моделировании;</w:t>
      </w:r>
    </w:p>
    <w:p w14:paraId="360589EE" w14:textId="77777777" w:rsidR="00011E89" w:rsidRDefault="00011E89" w:rsidP="00C23576">
      <w:pPr>
        <w:pStyle w:val="aff7"/>
        <w:numPr>
          <w:ilvl w:val="0"/>
          <w:numId w:val="32"/>
        </w:numPr>
      </w:pPr>
      <w:r>
        <w:t>Функционально-технические требования;</w:t>
      </w:r>
    </w:p>
    <w:p w14:paraId="0D895225" w14:textId="77777777" w:rsidR="00011E89" w:rsidRDefault="00011E89" w:rsidP="00C23576">
      <w:pPr>
        <w:pStyle w:val="aff7"/>
        <w:numPr>
          <w:ilvl w:val="0"/>
          <w:numId w:val="32"/>
        </w:numPr>
      </w:pPr>
      <w:r>
        <w:t>Детальный план-график проекта на Этап 2. «Проектирование ИС».</w:t>
      </w:r>
    </w:p>
    <w:p w14:paraId="68211162" w14:textId="77777777" w:rsidR="00011E89" w:rsidRDefault="00011E89" w:rsidP="00011E89">
      <w:bookmarkStart w:id="45" w:name="_Hlk516040171"/>
      <w:r>
        <w:t xml:space="preserve">Требования к вышеуказанным документам приведены в </w:t>
      </w:r>
      <w:hyperlink w:anchor="_Ключевые_документы_Проекта" w:history="1">
        <w:r>
          <w:rPr>
            <w:rStyle w:val="afc"/>
          </w:rPr>
          <w:t>Приложении 3.</w:t>
        </w:r>
        <w:r w:rsidRPr="00A842A0">
          <w:rPr>
            <w:rStyle w:val="afc"/>
          </w:rPr>
          <w:t xml:space="preserve"> «Ключевые документы проекта»</w:t>
        </w:r>
      </w:hyperlink>
      <w:r>
        <w:t xml:space="preserve">. </w:t>
      </w:r>
    </w:p>
    <w:bookmarkEnd w:id="45"/>
    <w:p w14:paraId="57A4C26E" w14:textId="77777777" w:rsidR="00011E89" w:rsidRDefault="00011E89" w:rsidP="00011E89">
      <w:r>
        <w:t xml:space="preserve">Процедуры приемки результатов работ, рассмотрения и согласования вышеуказанных документов приведены в </w:t>
      </w:r>
      <w:hyperlink w:anchor="_Критерии_приемки_результатов" w:history="1">
        <w:r w:rsidRPr="00B90806">
          <w:rPr>
            <w:rStyle w:val="afc"/>
          </w:rPr>
          <w:t xml:space="preserve">разделе </w:t>
        </w:r>
        <w:r>
          <w:rPr>
            <w:rStyle w:val="afc"/>
          </w:rPr>
          <w:t>6</w:t>
        </w:r>
        <w:r w:rsidRPr="00B90806">
          <w:rPr>
            <w:rStyle w:val="afc"/>
          </w:rPr>
          <w:t xml:space="preserve"> «Критерии приемки результатов работ </w:t>
        </w:r>
        <w:r>
          <w:rPr>
            <w:rStyle w:val="afc"/>
          </w:rPr>
          <w:t>п</w:t>
        </w:r>
        <w:r w:rsidRPr="00B90806">
          <w:rPr>
            <w:rStyle w:val="afc"/>
          </w:rPr>
          <w:t>роекта»</w:t>
        </w:r>
      </w:hyperlink>
      <w:r>
        <w:t>.</w:t>
      </w:r>
    </w:p>
    <w:p w14:paraId="66C3CA07" w14:textId="77777777" w:rsidR="00011E89" w:rsidRPr="0079202F" w:rsidRDefault="00011E89" w:rsidP="00011E89">
      <w:r>
        <w:t xml:space="preserve">Акт </w:t>
      </w:r>
      <w:r w:rsidR="00F237D6">
        <w:t xml:space="preserve">выполненных </w:t>
      </w:r>
      <w:r>
        <w:t>работ является документом, подтверждающим факт выполнения работ по Этапу 1.</w:t>
      </w:r>
    </w:p>
    <w:p w14:paraId="002A671B" w14:textId="77777777" w:rsidR="00011E89" w:rsidRDefault="00011E89" w:rsidP="00011E89">
      <w:pPr>
        <w:pStyle w:val="2"/>
        <w:ind w:left="576" w:hanging="576"/>
      </w:pPr>
      <w:bookmarkStart w:id="46" w:name="_Toc12010659"/>
      <w:bookmarkStart w:id="47" w:name="_Toc17120074"/>
      <w:r>
        <w:lastRenderedPageBreak/>
        <w:t>Этап 2. Проек</w:t>
      </w:r>
      <w:r w:rsidRPr="00875CA9">
        <w:t>т</w:t>
      </w:r>
      <w:r>
        <w:t>ирование ИС</w:t>
      </w:r>
      <w:bookmarkEnd w:id="46"/>
      <w:bookmarkEnd w:id="47"/>
    </w:p>
    <w:p w14:paraId="75C2343F" w14:textId="77777777" w:rsidR="00011E89" w:rsidRDefault="00011E89" w:rsidP="00011E89">
      <w:r>
        <w:t xml:space="preserve">Цель </w:t>
      </w:r>
      <w:r w:rsidR="00023EEF">
        <w:t>э</w:t>
      </w:r>
      <w:r>
        <w:t xml:space="preserve">тапа – </w:t>
      </w:r>
      <w:r w:rsidRPr="00AB0615">
        <w:t xml:space="preserve">разработка архитектуры </w:t>
      </w:r>
      <w:r w:rsidR="003E3EB0">
        <w:t>ИС</w:t>
      </w:r>
      <w:r w:rsidRPr="00AB0615">
        <w:t xml:space="preserve"> и основных проектных решений с учетом </w:t>
      </w:r>
      <w:r w:rsidR="00023EEF">
        <w:t>ф</w:t>
      </w:r>
      <w:r>
        <w:t xml:space="preserve">ункционально-технических требований к </w:t>
      </w:r>
      <w:r w:rsidR="00416EAD">
        <w:t>ИС</w:t>
      </w:r>
      <w:r w:rsidRPr="00AB0615">
        <w:t xml:space="preserve">, состава и специфики бизнес-процессов и возможностей </w:t>
      </w:r>
      <w:r w:rsidR="00023EEF">
        <w:t>п</w:t>
      </w:r>
      <w:r>
        <w:t>рограммных продуктов, а также р</w:t>
      </w:r>
      <w:r w:rsidRPr="00AB0615">
        <w:t>азработка и согла</w:t>
      </w:r>
      <w:r>
        <w:t xml:space="preserve">сование перечня мероприятий для обеспечения методологических и организационных </w:t>
      </w:r>
      <w:r w:rsidRPr="00AB0615">
        <w:t>изменений в существующей системе управления</w:t>
      </w:r>
      <w:r>
        <w:t xml:space="preserve"> предприятием Заказчика.</w:t>
      </w:r>
    </w:p>
    <w:p w14:paraId="365B52FE" w14:textId="77777777" w:rsidR="00011E89" w:rsidRDefault="00011E89" w:rsidP="00011E89">
      <w:r>
        <w:t xml:space="preserve">Задачи </w:t>
      </w:r>
      <w:r w:rsidR="003E3EB0">
        <w:t>э</w:t>
      </w:r>
      <w:r>
        <w:t>тапа:</w:t>
      </w:r>
    </w:p>
    <w:p w14:paraId="688BB71C" w14:textId="77777777" w:rsidR="00011E89" w:rsidRDefault="00011E89" w:rsidP="00C23576">
      <w:pPr>
        <w:pStyle w:val="aff7"/>
        <w:numPr>
          <w:ilvl w:val="0"/>
          <w:numId w:val="34"/>
        </w:numPr>
      </w:pPr>
      <w:r>
        <w:t>П</w:t>
      </w:r>
      <w:r w:rsidRPr="00AB0615">
        <w:t>роект</w:t>
      </w:r>
      <w:r>
        <w:t>ирование</w:t>
      </w:r>
      <w:r w:rsidRPr="00AB0615">
        <w:t xml:space="preserve"> реализации </w:t>
      </w:r>
      <w:r>
        <w:t xml:space="preserve">в </w:t>
      </w:r>
      <w:r w:rsidR="00BD7F82">
        <w:t>ИС</w:t>
      </w:r>
      <w:r>
        <w:t xml:space="preserve"> целевых бизнес-процессов, подлежащих автоматизации:</w:t>
      </w:r>
    </w:p>
    <w:p w14:paraId="52FC8908" w14:textId="77777777" w:rsidR="00011E89" w:rsidRDefault="00011E89" w:rsidP="00C23576">
      <w:pPr>
        <w:pStyle w:val="aff7"/>
        <w:numPr>
          <w:ilvl w:val="1"/>
          <w:numId w:val="34"/>
        </w:numPr>
      </w:pPr>
      <w:r>
        <w:t xml:space="preserve">Разработка </w:t>
      </w:r>
      <w:r w:rsidR="006204BD">
        <w:t>К</w:t>
      </w:r>
      <w:r>
        <w:t xml:space="preserve">онцептуального проекта, определяющего архитектуру </w:t>
      </w:r>
      <w:r w:rsidR="00023EEF">
        <w:t>ИС</w:t>
      </w:r>
      <w:r>
        <w:t>;</w:t>
      </w:r>
    </w:p>
    <w:p w14:paraId="3D21EC45" w14:textId="77777777" w:rsidR="00011E89" w:rsidRDefault="00011E89" w:rsidP="00C23576">
      <w:pPr>
        <w:pStyle w:val="aff7"/>
        <w:numPr>
          <w:ilvl w:val="1"/>
          <w:numId w:val="34"/>
        </w:numPr>
      </w:pPr>
      <w:r>
        <w:t xml:space="preserve">Разработка </w:t>
      </w:r>
      <w:r w:rsidR="006204BD">
        <w:t>К</w:t>
      </w:r>
      <w:r>
        <w:t>онцепции интеграции, о</w:t>
      </w:r>
      <w:r w:rsidRPr="00AB0615">
        <w:t>предел</w:t>
      </w:r>
      <w:r>
        <w:t>яющей</w:t>
      </w:r>
      <w:r w:rsidRPr="00AB0615">
        <w:t xml:space="preserve"> </w:t>
      </w:r>
      <w:r>
        <w:t xml:space="preserve">объем и </w:t>
      </w:r>
      <w:r w:rsidRPr="00AB0615">
        <w:t>метод</w:t>
      </w:r>
      <w:r>
        <w:t>ы интеграции со смежными системами Заказчика;</w:t>
      </w:r>
    </w:p>
    <w:p w14:paraId="5971F047" w14:textId="77777777" w:rsidR="00011E89" w:rsidRDefault="00011E89" w:rsidP="00C23576">
      <w:pPr>
        <w:pStyle w:val="aff7"/>
        <w:numPr>
          <w:ilvl w:val="1"/>
          <w:numId w:val="34"/>
        </w:numPr>
      </w:pPr>
      <w:r>
        <w:t xml:space="preserve">Разработка </w:t>
      </w:r>
      <w:r w:rsidR="006204BD">
        <w:t>К</w:t>
      </w:r>
      <w:r>
        <w:t>онцепции миграции, о</w:t>
      </w:r>
      <w:r w:rsidRPr="00AB0615">
        <w:t>предел</w:t>
      </w:r>
      <w:r>
        <w:t>яющей</w:t>
      </w:r>
      <w:r w:rsidRPr="00AB0615">
        <w:t xml:space="preserve"> </w:t>
      </w:r>
      <w:r>
        <w:t xml:space="preserve">объем и </w:t>
      </w:r>
      <w:r w:rsidRPr="00AB0615">
        <w:t>метод</w:t>
      </w:r>
      <w:r>
        <w:t>ы</w:t>
      </w:r>
      <w:r w:rsidRPr="00AB0615">
        <w:t xml:space="preserve"> </w:t>
      </w:r>
      <w:r>
        <w:t xml:space="preserve">миграции данных, подготовки НСИ и исходных данных для загрузки в </w:t>
      </w:r>
      <w:r w:rsidR="00023EEF">
        <w:t>с</w:t>
      </w:r>
      <w:r>
        <w:t>истему;</w:t>
      </w:r>
    </w:p>
    <w:p w14:paraId="031BAC23" w14:textId="77777777" w:rsidR="00011E89" w:rsidRDefault="00011E89" w:rsidP="00C23576">
      <w:pPr>
        <w:pStyle w:val="aff7"/>
        <w:numPr>
          <w:ilvl w:val="1"/>
          <w:numId w:val="34"/>
        </w:numPr>
      </w:pPr>
      <w:r>
        <w:t xml:space="preserve">Разработка </w:t>
      </w:r>
      <w:r w:rsidR="006204BD">
        <w:t>К</w:t>
      </w:r>
      <w:r>
        <w:t xml:space="preserve">онцепции ролей и полномочий пользователей в </w:t>
      </w:r>
      <w:r w:rsidR="00023EEF">
        <w:t>с</w:t>
      </w:r>
      <w:r>
        <w:t xml:space="preserve">истеме, определяющей правила и подходы к разграничению прав доступа пользователей к объектам </w:t>
      </w:r>
      <w:r w:rsidR="00023EEF">
        <w:t>с</w:t>
      </w:r>
      <w:r>
        <w:t>истемы;</w:t>
      </w:r>
    </w:p>
    <w:p w14:paraId="57A7741C" w14:textId="77777777" w:rsidR="00011E89" w:rsidRDefault="00011E89" w:rsidP="00C23576">
      <w:pPr>
        <w:pStyle w:val="aff7"/>
        <w:numPr>
          <w:ilvl w:val="1"/>
          <w:numId w:val="34"/>
        </w:numPr>
      </w:pPr>
      <w:r>
        <w:t xml:space="preserve">Разработка </w:t>
      </w:r>
      <w:r w:rsidR="006204BD">
        <w:t>М</w:t>
      </w:r>
      <w:r>
        <w:t xml:space="preserve">етодологических проектных решений, определяющих состав бизнес-процессов, основные функции участников и методологию, реализуемую в </w:t>
      </w:r>
      <w:r w:rsidR="00416EAD">
        <w:t>ИС</w:t>
      </w:r>
      <w:r>
        <w:t>, в т.ч.:</w:t>
      </w:r>
    </w:p>
    <w:p w14:paraId="4E1E3542" w14:textId="77777777" w:rsidR="00011E89" w:rsidRDefault="00011E89" w:rsidP="00C23576">
      <w:pPr>
        <w:pStyle w:val="aff7"/>
        <w:numPr>
          <w:ilvl w:val="2"/>
          <w:numId w:val="34"/>
        </w:numPr>
      </w:pPr>
      <w:r>
        <w:t xml:space="preserve">Перенос функциональных требований на ПП и определение функционального дефицита </w:t>
      </w:r>
      <w:r w:rsidR="003E3EB0">
        <w:t xml:space="preserve">типового </w:t>
      </w:r>
      <w:r>
        <w:t>функционала ПП;</w:t>
      </w:r>
    </w:p>
    <w:p w14:paraId="77EE02B5" w14:textId="77777777" w:rsidR="00011E89" w:rsidRDefault="00011E89" w:rsidP="00C23576">
      <w:pPr>
        <w:pStyle w:val="aff7"/>
        <w:numPr>
          <w:ilvl w:val="2"/>
          <w:numId w:val="34"/>
        </w:numPr>
      </w:pPr>
      <w:r>
        <w:t>Анализ объема доработок функционала ПП;</w:t>
      </w:r>
    </w:p>
    <w:p w14:paraId="00EAE2E0" w14:textId="77777777" w:rsidR="00011E89" w:rsidRDefault="00011E89" w:rsidP="00C23576">
      <w:pPr>
        <w:pStyle w:val="aff7"/>
        <w:numPr>
          <w:ilvl w:val="2"/>
          <w:numId w:val="34"/>
        </w:numPr>
      </w:pPr>
      <w:r>
        <w:t xml:space="preserve">Принятие решения о варианте реализации функциональных требований в рамках ПП; </w:t>
      </w:r>
    </w:p>
    <w:p w14:paraId="4E0E6E6F" w14:textId="77777777" w:rsidR="00011E89" w:rsidRDefault="00011E89" w:rsidP="00C23576">
      <w:pPr>
        <w:pStyle w:val="aff7"/>
        <w:numPr>
          <w:ilvl w:val="1"/>
          <w:numId w:val="34"/>
        </w:numPr>
      </w:pPr>
      <w:r>
        <w:t xml:space="preserve">Разработка </w:t>
      </w:r>
      <w:r w:rsidR="006204BD">
        <w:t>Т</w:t>
      </w:r>
      <w:r>
        <w:t xml:space="preserve">ехнических проектных решений, определяющих техническую реализацию </w:t>
      </w:r>
      <w:r w:rsidR="006204BD">
        <w:t>Ф</w:t>
      </w:r>
      <w:r>
        <w:t xml:space="preserve">ункциональных проектных решений в </w:t>
      </w:r>
      <w:r w:rsidR="00416EAD">
        <w:t>ИС</w:t>
      </w:r>
      <w:r>
        <w:t>.</w:t>
      </w:r>
    </w:p>
    <w:p w14:paraId="1AAF87F9" w14:textId="77777777" w:rsidR="00011E89" w:rsidRDefault="00011E89" w:rsidP="00011E89">
      <w:pPr>
        <w:pStyle w:val="a5"/>
        <w:numPr>
          <w:ilvl w:val="0"/>
          <w:numId w:val="0"/>
        </w:numPr>
        <w:ind w:left="720"/>
      </w:pPr>
      <w:r>
        <w:t xml:space="preserve">Вышеуказанные документы являются </w:t>
      </w:r>
      <w:r w:rsidRPr="00AB0615">
        <w:t xml:space="preserve">проектом реализации </w:t>
      </w:r>
      <w:r>
        <w:t xml:space="preserve">целевых бизнес-процессов в </w:t>
      </w:r>
      <w:r w:rsidR="00416EAD">
        <w:t>ИС</w:t>
      </w:r>
      <w:r>
        <w:t xml:space="preserve"> и </w:t>
      </w:r>
      <w:r w:rsidRPr="00AB0615">
        <w:t>содержа</w:t>
      </w:r>
      <w:r>
        <w:t xml:space="preserve">т </w:t>
      </w:r>
      <w:r w:rsidRPr="00AB0615">
        <w:t>результаты пр</w:t>
      </w:r>
      <w:r>
        <w:t xml:space="preserve">оектирования функциональных и нефункциональных требований к </w:t>
      </w:r>
      <w:r w:rsidR="00416EAD">
        <w:t>ИС</w:t>
      </w:r>
      <w:r>
        <w:t>. А также служат</w:t>
      </w:r>
      <w:r w:rsidRPr="00AB0615">
        <w:t xml:space="preserve"> основанием для разработки и настройки </w:t>
      </w:r>
      <w:r w:rsidR="00416EAD">
        <w:t>ИС</w:t>
      </w:r>
      <w:r>
        <w:t>.</w:t>
      </w:r>
    </w:p>
    <w:p w14:paraId="5B000CC2" w14:textId="77777777" w:rsidR="00011E89" w:rsidRDefault="00011E89" w:rsidP="00C23576">
      <w:pPr>
        <w:pStyle w:val="aff7"/>
        <w:numPr>
          <w:ilvl w:val="0"/>
          <w:numId w:val="34"/>
        </w:numPr>
      </w:pPr>
      <w:r>
        <w:t>Подготовка системного ландшафта разработки и тестирования ИС (выполняется силами Заказчика);</w:t>
      </w:r>
    </w:p>
    <w:p w14:paraId="2BF65C40" w14:textId="77777777" w:rsidR="00011E89" w:rsidRDefault="00011E89" w:rsidP="00C23576">
      <w:pPr>
        <w:pStyle w:val="aff7"/>
        <w:numPr>
          <w:ilvl w:val="0"/>
          <w:numId w:val="34"/>
        </w:numPr>
      </w:pPr>
      <w:r>
        <w:t xml:space="preserve">Формирование перечня организационных изменений у Заказчика, необходимых для обеспечения функционирования </w:t>
      </w:r>
      <w:r w:rsidR="00416EAD">
        <w:t>ИС</w:t>
      </w:r>
      <w:r>
        <w:t xml:space="preserve">; </w:t>
      </w:r>
    </w:p>
    <w:p w14:paraId="253DBAB3" w14:textId="77777777" w:rsidR="00011E89" w:rsidRDefault="00011E89" w:rsidP="00C23576">
      <w:pPr>
        <w:pStyle w:val="aff7"/>
        <w:numPr>
          <w:ilvl w:val="0"/>
          <w:numId w:val="34"/>
        </w:numPr>
      </w:pPr>
      <w:r>
        <w:t xml:space="preserve">Планирование мероприятий для запуска </w:t>
      </w:r>
      <w:r w:rsidR="00416EAD">
        <w:t>ИС</w:t>
      </w:r>
      <w:r>
        <w:t xml:space="preserve"> в эксплуатацию:</w:t>
      </w:r>
    </w:p>
    <w:p w14:paraId="4C302863" w14:textId="77777777" w:rsidR="00011E89" w:rsidRDefault="00011E89" w:rsidP="00C23576">
      <w:pPr>
        <w:pStyle w:val="aff7"/>
        <w:numPr>
          <w:ilvl w:val="1"/>
          <w:numId w:val="34"/>
        </w:numPr>
      </w:pPr>
      <w:r>
        <w:t xml:space="preserve">Разработка Концепции обучения, определяющей подходы к подготовке персонала Заказчика к работе в </w:t>
      </w:r>
      <w:r w:rsidR="00BD7F82">
        <w:t>ИС</w:t>
      </w:r>
      <w:r>
        <w:t>;</w:t>
      </w:r>
    </w:p>
    <w:p w14:paraId="6E8A431E" w14:textId="77777777" w:rsidR="00011E89" w:rsidRDefault="00011E89" w:rsidP="00C23576">
      <w:pPr>
        <w:pStyle w:val="aff7"/>
        <w:numPr>
          <w:ilvl w:val="1"/>
          <w:numId w:val="34"/>
        </w:numPr>
      </w:pPr>
      <w:r>
        <w:t xml:space="preserve">Разработка Программы и методики испытаний, определяющей концепцию проведения </w:t>
      </w:r>
      <w:r w:rsidRPr="00E807FD">
        <w:t>проверки</w:t>
      </w:r>
      <w:r>
        <w:t xml:space="preserve"> ИС на</w:t>
      </w:r>
      <w:r w:rsidRPr="00E807FD">
        <w:t xml:space="preserve"> </w:t>
      </w:r>
      <w:r>
        <w:t xml:space="preserve">соответствие </w:t>
      </w:r>
      <w:r w:rsidRPr="00E807FD">
        <w:t>тр</w:t>
      </w:r>
      <w:r>
        <w:t xml:space="preserve">ебованиям, определенным в проектной документации: Концептуальном проекте, Концепции интеграции, </w:t>
      </w:r>
      <w:r w:rsidR="003E3EB0">
        <w:t xml:space="preserve">Концепции миграции </w:t>
      </w:r>
      <w:r>
        <w:t>и Проектных решени</w:t>
      </w:r>
      <w:r w:rsidR="00BD7F82">
        <w:t>ях</w:t>
      </w:r>
      <w:r>
        <w:t>.</w:t>
      </w:r>
    </w:p>
    <w:p w14:paraId="493DB7FB" w14:textId="77777777" w:rsidR="00011E89" w:rsidRDefault="00011E89" w:rsidP="00011E89">
      <w:r>
        <w:t>Выполнение задач по прочим блокам Этапа 2. «Проектирование ИС» не предполагает выезд сотрудников Исполнителя на предприятие Заказчика. Задачи по указанному этапу будут решаться на территории Исполнителя и/или на территории Заказчика при необходимости.</w:t>
      </w:r>
    </w:p>
    <w:p w14:paraId="5FC7E92E" w14:textId="77777777" w:rsidR="00011E89" w:rsidRPr="000D7180" w:rsidRDefault="00011E89" w:rsidP="00011E89">
      <w:pPr>
        <w:rPr>
          <w:rStyle w:val="affe"/>
        </w:rPr>
      </w:pPr>
      <w:r w:rsidRPr="000D7180">
        <w:rPr>
          <w:rStyle w:val="affe"/>
        </w:rPr>
        <w:t xml:space="preserve">Критерии приемки результатов </w:t>
      </w:r>
      <w:r w:rsidR="00BD7F82">
        <w:rPr>
          <w:rStyle w:val="affe"/>
        </w:rPr>
        <w:t>п</w:t>
      </w:r>
      <w:r w:rsidRPr="000D7180">
        <w:rPr>
          <w:rStyle w:val="affe"/>
        </w:rPr>
        <w:t xml:space="preserve">роекта по </w:t>
      </w:r>
      <w:r w:rsidR="00BD7F82">
        <w:rPr>
          <w:rStyle w:val="affe"/>
        </w:rPr>
        <w:t>э</w:t>
      </w:r>
      <w:r>
        <w:rPr>
          <w:rStyle w:val="affe"/>
        </w:rPr>
        <w:t>тапу</w:t>
      </w:r>
      <w:r w:rsidRPr="000D7180">
        <w:rPr>
          <w:rStyle w:val="affe"/>
        </w:rPr>
        <w:t>:</w:t>
      </w:r>
    </w:p>
    <w:p w14:paraId="1349711D" w14:textId="77777777" w:rsidR="00011E89" w:rsidRDefault="00011E89" w:rsidP="00011E89">
      <w:r w:rsidRPr="008F4E22">
        <w:lastRenderedPageBreak/>
        <w:t xml:space="preserve">Критериями, подтверждающими </w:t>
      </w:r>
      <w:r>
        <w:t>выполнение работ</w:t>
      </w:r>
      <w:r w:rsidRPr="008F4E22">
        <w:t xml:space="preserve"> по </w:t>
      </w:r>
      <w:r>
        <w:t>Этапу 2, и о</w:t>
      </w:r>
      <w:r w:rsidRPr="004D7E4B">
        <w:t>снованием для выста</w:t>
      </w:r>
      <w:r>
        <w:t xml:space="preserve">вления и подписания </w:t>
      </w:r>
      <w:r w:rsidR="00F237D6">
        <w:t xml:space="preserve">Акта выполненных работ </w:t>
      </w:r>
      <w:r>
        <w:t>по Этапу 2</w:t>
      </w:r>
      <w:r w:rsidRPr="004D56FC">
        <w:t xml:space="preserve">, </w:t>
      </w:r>
      <w:r>
        <w:t>являю</w:t>
      </w:r>
      <w:r w:rsidRPr="004D56FC">
        <w:t>тся</w:t>
      </w:r>
      <w:r>
        <w:t xml:space="preserve"> согласованные Сторонами результирующие и организационные документы:</w:t>
      </w:r>
    </w:p>
    <w:p w14:paraId="0385327E" w14:textId="77777777" w:rsidR="00011E89" w:rsidRDefault="00011E89" w:rsidP="00C23576">
      <w:pPr>
        <w:pStyle w:val="aff7"/>
        <w:numPr>
          <w:ilvl w:val="0"/>
          <w:numId w:val="36"/>
        </w:numPr>
      </w:pPr>
      <w:r>
        <w:t>Концептуальный проект;</w:t>
      </w:r>
    </w:p>
    <w:p w14:paraId="27EEADCB" w14:textId="77777777" w:rsidR="00011E89" w:rsidRDefault="00011E89" w:rsidP="00C23576">
      <w:pPr>
        <w:pStyle w:val="aff7"/>
        <w:numPr>
          <w:ilvl w:val="0"/>
          <w:numId w:val="36"/>
        </w:numPr>
      </w:pPr>
      <w:r>
        <w:t>Концепция интеграции;</w:t>
      </w:r>
    </w:p>
    <w:p w14:paraId="0A8E0A0F" w14:textId="77777777" w:rsidR="00011E89" w:rsidRDefault="00011E89" w:rsidP="00C23576">
      <w:pPr>
        <w:pStyle w:val="aff7"/>
        <w:numPr>
          <w:ilvl w:val="0"/>
          <w:numId w:val="36"/>
        </w:numPr>
      </w:pPr>
      <w:r>
        <w:t>Концепция миграции;</w:t>
      </w:r>
    </w:p>
    <w:p w14:paraId="0624959A" w14:textId="77777777" w:rsidR="00011E89" w:rsidRDefault="00011E89" w:rsidP="00C23576">
      <w:pPr>
        <w:pStyle w:val="aff7"/>
        <w:numPr>
          <w:ilvl w:val="0"/>
          <w:numId w:val="36"/>
        </w:numPr>
      </w:pPr>
      <w:r>
        <w:t>Концепция обучения;</w:t>
      </w:r>
    </w:p>
    <w:p w14:paraId="448BF89B" w14:textId="77777777" w:rsidR="00011E89" w:rsidRDefault="00011E89" w:rsidP="00C23576">
      <w:pPr>
        <w:pStyle w:val="aff7"/>
        <w:numPr>
          <w:ilvl w:val="0"/>
          <w:numId w:val="36"/>
        </w:numPr>
      </w:pPr>
      <w:r>
        <w:t>Концепция ролей и полномочий;</w:t>
      </w:r>
    </w:p>
    <w:p w14:paraId="48CD2CF9" w14:textId="77777777" w:rsidR="00011E89" w:rsidRDefault="003E3EB0" w:rsidP="00C23576">
      <w:pPr>
        <w:pStyle w:val="aff7"/>
        <w:numPr>
          <w:ilvl w:val="0"/>
          <w:numId w:val="36"/>
        </w:numPr>
      </w:pPr>
      <w:r>
        <w:t>Методологические и технические п</w:t>
      </w:r>
      <w:r w:rsidR="00011E89">
        <w:t xml:space="preserve">роектные решения </w:t>
      </w:r>
      <w:r w:rsidR="00011E89" w:rsidRPr="004D56FC">
        <w:t xml:space="preserve">по </w:t>
      </w:r>
      <w:r w:rsidR="00011E89">
        <w:t>функциона</w:t>
      </w:r>
      <w:r w:rsidR="00BD7F82">
        <w:t>льным и нефункциональным блокам;</w:t>
      </w:r>
    </w:p>
    <w:p w14:paraId="02431E0F" w14:textId="77777777" w:rsidR="00011E89" w:rsidRDefault="00011E89" w:rsidP="00C23576">
      <w:pPr>
        <w:pStyle w:val="aff7"/>
        <w:numPr>
          <w:ilvl w:val="0"/>
          <w:numId w:val="36"/>
        </w:numPr>
      </w:pPr>
      <w:r>
        <w:t>ПиМИ;</w:t>
      </w:r>
    </w:p>
    <w:p w14:paraId="63E4D181" w14:textId="77777777" w:rsidR="00011E89" w:rsidRDefault="00011E89" w:rsidP="00C23576">
      <w:pPr>
        <w:pStyle w:val="aff7"/>
        <w:numPr>
          <w:ilvl w:val="0"/>
          <w:numId w:val="36"/>
        </w:numPr>
      </w:pPr>
      <w:r>
        <w:t>П</w:t>
      </w:r>
      <w:r w:rsidR="003E3EB0">
        <w:t xml:space="preserve">лан </w:t>
      </w:r>
      <w:r>
        <w:t xml:space="preserve">организационных изменений у Заказчика, необходимых для обеспечения функционирования </w:t>
      </w:r>
      <w:r w:rsidR="00BD7F82">
        <w:t>ИС</w:t>
      </w:r>
      <w:r>
        <w:t>;</w:t>
      </w:r>
    </w:p>
    <w:p w14:paraId="5C463A93" w14:textId="77777777" w:rsidR="00011E89" w:rsidRDefault="00011E89" w:rsidP="00C23576">
      <w:pPr>
        <w:pStyle w:val="aff7"/>
        <w:numPr>
          <w:ilvl w:val="0"/>
          <w:numId w:val="36"/>
        </w:numPr>
      </w:pPr>
      <w:r>
        <w:t>Детальный план-график проекта на Этап 3. «Разработка ИС».</w:t>
      </w:r>
    </w:p>
    <w:p w14:paraId="0D41FBC9" w14:textId="77777777" w:rsidR="00011E89" w:rsidRDefault="00011E89" w:rsidP="00011E89">
      <w:r>
        <w:t xml:space="preserve">Требования к вышеуказанным документам приведены в </w:t>
      </w:r>
      <w:hyperlink w:anchor="_Ключевые_документы_Проекта" w:history="1">
        <w:r>
          <w:rPr>
            <w:rStyle w:val="afc"/>
          </w:rPr>
          <w:t>Приложении 3.</w:t>
        </w:r>
        <w:r w:rsidRPr="00A842A0">
          <w:rPr>
            <w:rStyle w:val="afc"/>
          </w:rPr>
          <w:t xml:space="preserve"> «Ключевые документы проекта»</w:t>
        </w:r>
      </w:hyperlink>
      <w:r>
        <w:t>.</w:t>
      </w:r>
    </w:p>
    <w:p w14:paraId="37651474" w14:textId="77777777" w:rsidR="00011E89" w:rsidRDefault="00011E89" w:rsidP="00011E89">
      <w:r>
        <w:t xml:space="preserve">Процедуры приемки результатов работ, рассмотрения и согласования вышеуказанных документов приведены в </w:t>
      </w:r>
      <w:hyperlink w:anchor="_Критерии_приемки_результатов" w:history="1">
        <w:r w:rsidRPr="00B90806">
          <w:rPr>
            <w:rStyle w:val="afc"/>
          </w:rPr>
          <w:t xml:space="preserve">разделе </w:t>
        </w:r>
        <w:r>
          <w:rPr>
            <w:rStyle w:val="afc"/>
          </w:rPr>
          <w:t>6</w:t>
        </w:r>
        <w:r w:rsidRPr="00B90806">
          <w:rPr>
            <w:rStyle w:val="afc"/>
          </w:rPr>
          <w:t xml:space="preserve"> «Критерии приемки результатов работ </w:t>
        </w:r>
        <w:r>
          <w:rPr>
            <w:rStyle w:val="afc"/>
          </w:rPr>
          <w:t>п</w:t>
        </w:r>
        <w:r w:rsidRPr="00B90806">
          <w:rPr>
            <w:rStyle w:val="afc"/>
          </w:rPr>
          <w:t>роекта»</w:t>
        </w:r>
      </w:hyperlink>
      <w:r>
        <w:t>.</w:t>
      </w:r>
    </w:p>
    <w:p w14:paraId="3BCE7617" w14:textId="77777777" w:rsidR="00011E89" w:rsidRPr="0079202F" w:rsidRDefault="00011E89" w:rsidP="00011E89">
      <w:r>
        <w:t xml:space="preserve">Акт </w:t>
      </w:r>
      <w:r w:rsidR="00F237D6">
        <w:t>выполненных</w:t>
      </w:r>
      <w:r>
        <w:t xml:space="preserve"> работ является документом, подтверждающим факт выполнения работ по Этапу 2.</w:t>
      </w:r>
    </w:p>
    <w:p w14:paraId="7A9522EC" w14:textId="77777777" w:rsidR="00011E89" w:rsidRDefault="00011E89" w:rsidP="00011E89">
      <w:pPr>
        <w:pStyle w:val="2"/>
        <w:ind w:left="576" w:hanging="576"/>
      </w:pPr>
      <w:bookmarkStart w:id="48" w:name="_Toc12010660"/>
      <w:bookmarkStart w:id="49" w:name="_Toc17120075"/>
      <w:r>
        <w:t>Этап 3. Разработка ИС</w:t>
      </w:r>
      <w:bookmarkEnd w:id="48"/>
      <w:bookmarkEnd w:id="49"/>
    </w:p>
    <w:p w14:paraId="4669BE61" w14:textId="77777777" w:rsidR="00011E89" w:rsidRDefault="00011E89" w:rsidP="00011E89">
      <w:r>
        <w:t>Этап 3. «Разработка ИС» включает 2 (два) подэтапа работ:</w:t>
      </w:r>
    </w:p>
    <w:p w14:paraId="61B978CF" w14:textId="77777777" w:rsidR="00011E89" w:rsidRDefault="00011E89" w:rsidP="00C23576">
      <w:pPr>
        <w:pStyle w:val="aff7"/>
        <w:numPr>
          <w:ilvl w:val="0"/>
          <w:numId w:val="44"/>
        </w:numPr>
      </w:pPr>
      <w:r>
        <w:t>Разработка ИС.</w:t>
      </w:r>
    </w:p>
    <w:p w14:paraId="235C9AC8" w14:textId="77777777" w:rsidR="00011E89" w:rsidRDefault="00011E89" w:rsidP="00C23576">
      <w:pPr>
        <w:pStyle w:val="aff7"/>
        <w:numPr>
          <w:ilvl w:val="0"/>
          <w:numId w:val="44"/>
        </w:numPr>
      </w:pPr>
      <w:r>
        <w:t xml:space="preserve">Подготовка к вводу </w:t>
      </w:r>
      <w:r w:rsidR="007A7F00">
        <w:t>ИС</w:t>
      </w:r>
      <w:r>
        <w:t xml:space="preserve"> в ОПЭ.</w:t>
      </w:r>
    </w:p>
    <w:p w14:paraId="32AAAE9E" w14:textId="77777777" w:rsidR="00011E89" w:rsidRPr="00A374A1" w:rsidRDefault="00011E89" w:rsidP="00011E89">
      <w:pPr>
        <w:rPr>
          <w:rStyle w:val="afff4"/>
        </w:rPr>
      </w:pPr>
      <w:r>
        <w:rPr>
          <w:rStyle w:val="afff4"/>
        </w:rPr>
        <w:t>Под</w:t>
      </w:r>
      <w:r w:rsidRPr="00A374A1">
        <w:rPr>
          <w:rStyle w:val="afff4"/>
        </w:rPr>
        <w:t>Этап 3.1. «</w:t>
      </w:r>
      <w:r>
        <w:rPr>
          <w:rStyle w:val="afff4"/>
        </w:rPr>
        <w:t>Разработка ИС</w:t>
      </w:r>
      <w:r w:rsidRPr="00A374A1">
        <w:rPr>
          <w:rStyle w:val="afff4"/>
        </w:rPr>
        <w:t>»</w:t>
      </w:r>
    </w:p>
    <w:p w14:paraId="58F9B392" w14:textId="77777777" w:rsidR="00011E89" w:rsidRDefault="00011E89" w:rsidP="00011E89">
      <w:r>
        <w:t xml:space="preserve">Цель </w:t>
      </w:r>
      <w:r w:rsidR="007A7F00">
        <w:t>п</w:t>
      </w:r>
      <w:r>
        <w:t xml:space="preserve">одэтапа – разработка </w:t>
      </w:r>
      <w:r w:rsidR="007A7F00">
        <w:t>ИС</w:t>
      </w:r>
      <w:r>
        <w:t>,</w:t>
      </w:r>
      <w:r w:rsidRPr="00692504">
        <w:t xml:space="preserve"> </w:t>
      </w:r>
      <w:r w:rsidRPr="00AB0615">
        <w:t xml:space="preserve">путем реализации </w:t>
      </w:r>
      <w:r>
        <w:t>функциональных и нефункциональных</w:t>
      </w:r>
      <w:r w:rsidRPr="00AB0615">
        <w:t xml:space="preserve"> требов</w:t>
      </w:r>
      <w:r>
        <w:t xml:space="preserve">аний к ИС и проверка </w:t>
      </w:r>
      <w:r w:rsidR="007A7F00">
        <w:t>ИС</w:t>
      </w:r>
      <w:r>
        <w:t xml:space="preserve"> на соответствие требованиям в рамках проведения предварительных испытаний </w:t>
      </w:r>
      <w:r w:rsidR="007A7F00">
        <w:t>с</w:t>
      </w:r>
      <w:r>
        <w:t>истемы.</w:t>
      </w:r>
    </w:p>
    <w:p w14:paraId="7E6ACF83" w14:textId="77777777" w:rsidR="00011E89" w:rsidRDefault="00011E89" w:rsidP="00011E89">
      <w:r>
        <w:t>В</w:t>
      </w:r>
      <w:r w:rsidRPr="00B72560">
        <w:t xml:space="preserve"> </w:t>
      </w:r>
      <w:r>
        <w:t xml:space="preserve">рамках данного </w:t>
      </w:r>
      <w:r w:rsidR="007A7F00">
        <w:t>п</w:t>
      </w:r>
      <w:r>
        <w:t xml:space="preserve">одэтапа </w:t>
      </w:r>
      <w:r w:rsidR="007A7F00">
        <w:t>с</w:t>
      </w:r>
      <w:r w:rsidRPr="00AB0615">
        <w:t xml:space="preserve">истема будет сконфигурирована в соответствии с </w:t>
      </w:r>
      <w:r>
        <w:t>функциональными и нефункциональными требованиями</w:t>
      </w:r>
      <w:r w:rsidRPr="00AB0615">
        <w:t xml:space="preserve">, которые были определены </w:t>
      </w:r>
      <w:r>
        <w:t>зафиксированы в проектной документации в рамках Этапа 2 «Проектирование ИС»</w:t>
      </w:r>
      <w:r w:rsidRPr="00AB0615">
        <w:t xml:space="preserve">. </w:t>
      </w:r>
    </w:p>
    <w:p w14:paraId="62A7CEDF" w14:textId="77777777" w:rsidR="00011E89" w:rsidRDefault="00011E89" w:rsidP="00011E89">
      <w:r w:rsidRPr="00AB0615">
        <w:t xml:space="preserve">Система </w:t>
      </w:r>
      <w:r>
        <w:t>разрабатывается</w:t>
      </w:r>
      <w:r w:rsidRPr="00AB0615">
        <w:t xml:space="preserve"> </w:t>
      </w:r>
      <w:r>
        <w:t>командой Исполнителя</w:t>
      </w:r>
      <w:r w:rsidRPr="00AB0615">
        <w:t xml:space="preserve">. </w:t>
      </w:r>
    </w:p>
    <w:p w14:paraId="5AB82BA2" w14:textId="77777777" w:rsidR="00011E89" w:rsidRDefault="00011E89" w:rsidP="00011E89">
      <w:r w:rsidRPr="00AB0615">
        <w:t>Предварительные испытания проводятся силами</w:t>
      </w:r>
      <w:r>
        <w:t xml:space="preserve"> группы ключевых пользователей</w:t>
      </w:r>
      <w:r w:rsidRPr="00AB0615">
        <w:t xml:space="preserve"> на </w:t>
      </w:r>
      <w:r>
        <w:t>контрольных примерах</w:t>
      </w:r>
      <w:r w:rsidRPr="00AB0615">
        <w:t xml:space="preserve">, в соответствии с согласованной </w:t>
      </w:r>
      <w:r>
        <w:t>П</w:t>
      </w:r>
      <w:r w:rsidRPr="00AB0615">
        <w:t xml:space="preserve">рограммой </w:t>
      </w:r>
      <w:r>
        <w:t xml:space="preserve">и методикой </w:t>
      </w:r>
      <w:r w:rsidRPr="00AB0615">
        <w:t xml:space="preserve">испытаний, </w:t>
      </w:r>
      <w:r>
        <w:t>уточненной</w:t>
      </w:r>
      <w:r w:rsidRPr="00AB0615">
        <w:t xml:space="preserve"> </w:t>
      </w:r>
      <w:r>
        <w:t>С</w:t>
      </w:r>
      <w:r w:rsidRPr="00AB0615">
        <w:t>ценари</w:t>
      </w:r>
      <w:r>
        <w:t>ями</w:t>
      </w:r>
      <w:r w:rsidRPr="00AB0615">
        <w:t xml:space="preserve"> тестирования. </w:t>
      </w:r>
    </w:p>
    <w:p w14:paraId="666ED1E5" w14:textId="77777777" w:rsidR="00011E89" w:rsidRDefault="00011E89" w:rsidP="00011E89">
      <w:r>
        <w:t xml:space="preserve">Задачи </w:t>
      </w:r>
      <w:r w:rsidR="007A7F00">
        <w:t>п</w:t>
      </w:r>
      <w:r>
        <w:t>одэтапа:</w:t>
      </w:r>
    </w:p>
    <w:p w14:paraId="44773B8C" w14:textId="77777777" w:rsidR="00011E89" w:rsidRDefault="00011E89" w:rsidP="00C23576">
      <w:pPr>
        <w:pStyle w:val="aff7"/>
        <w:numPr>
          <w:ilvl w:val="0"/>
          <w:numId w:val="37"/>
        </w:numPr>
      </w:pPr>
      <w:r>
        <w:t>Разработка Информационной системы:</w:t>
      </w:r>
    </w:p>
    <w:p w14:paraId="2D343F47" w14:textId="77777777" w:rsidR="00011E89" w:rsidRDefault="00011E89" w:rsidP="00C23576">
      <w:pPr>
        <w:numPr>
          <w:ilvl w:val="1"/>
          <w:numId w:val="37"/>
        </w:numPr>
        <w:spacing w:after="0" w:line="276" w:lineRule="auto"/>
        <w:jc w:val="both"/>
      </w:pPr>
      <w:r>
        <w:t xml:space="preserve">Настройка функционала </w:t>
      </w:r>
      <w:r w:rsidR="00CD194C">
        <w:t>ИС</w:t>
      </w:r>
      <w:r>
        <w:t>;</w:t>
      </w:r>
    </w:p>
    <w:p w14:paraId="486C6354" w14:textId="77777777" w:rsidR="00011E89" w:rsidRDefault="00011E89" w:rsidP="00C23576">
      <w:pPr>
        <w:numPr>
          <w:ilvl w:val="1"/>
          <w:numId w:val="37"/>
        </w:numPr>
        <w:spacing w:after="0" w:line="276" w:lineRule="auto"/>
        <w:jc w:val="both"/>
      </w:pPr>
      <w:r>
        <w:lastRenderedPageBreak/>
        <w:t xml:space="preserve">Разработка функционала </w:t>
      </w:r>
      <w:r w:rsidR="00CD194C">
        <w:t>ИС</w:t>
      </w:r>
      <w:r>
        <w:t xml:space="preserve"> (конфигурирование) в соответствии с Проектными решениями;</w:t>
      </w:r>
    </w:p>
    <w:p w14:paraId="012B73DF" w14:textId="77777777" w:rsidR="00011E89" w:rsidRDefault="00011E89" w:rsidP="00C23576">
      <w:pPr>
        <w:numPr>
          <w:ilvl w:val="1"/>
          <w:numId w:val="37"/>
        </w:numPr>
        <w:spacing w:after="0" w:line="276" w:lineRule="auto"/>
        <w:jc w:val="both"/>
      </w:pPr>
      <w:r>
        <w:t>Разработка механизмов интеграции;</w:t>
      </w:r>
    </w:p>
    <w:p w14:paraId="7B08EA21" w14:textId="77777777" w:rsidR="00011E89" w:rsidRDefault="00011E89" w:rsidP="00C23576">
      <w:pPr>
        <w:numPr>
          <w:ilvl w:val="1"/>
          <w:numId w:val="37"/>
        </w:numPr>
        <w:spacing w:after="0" w:line="276" w:lineRule="auto"/>
        <w:jc w:val="both"/>
      </w:pPr>
      <w:r>
        <w:t>Разработка механизмов миграции данных;</w:t>
      </w:r>
    </w:p>
    <w:p w14:paraId="200AF611" w14:textId="77777777" w:rsidR="00011E89" w:rsidRDefault="00011E89" w:rsidP="00C23576">
      <w:pPr>
        <w:numPr>
          <w:ilvl w:val="1"/>
          <w:numId w:val="37"/>
        </w:numPr>
        <w:spacing w:after="0" w:line="276" w:lineRule="auto"/>
        <w:jc w:val="both"/>
      </w:pPr>
      <w:r>
        <w:t xml:space="preserve">Предварительное тестирование работоспособности функционала </w:t>
      </w:r>
      <w:r w:rsidR="00CD194C">
        <w:t xml:space="preserve">ИС </w:t>
      </w:r>
      <w:r>
        <w:t>командой Исполнителя;</w:t>
      </w:r>
    </w:p>
    <w:p w14:paraId="5F8EB5C7" w14:textId="77777777" w:rsidR="00011E89" w:rsidRDefault="00011E89" w:rsidP="00C23576">
      <w:pPr>
        <w:numPr>
          <w:ilvl w:val="1"/>
          <w:numId w:val="37"/>
        </w:numPr>
        <w:spacing w:after="0" w:line="276" w:lineRule="auto"/>
        <w:jc w:val="both"/>
      </w:pPr>
      <w:r>
        <w:t xml:space="preserve">Настройка ролей и профилей доступа пользователей </w:t>
      </w:r>
      <w:r w:rsidR="00F237D6">
        <w:t>ИС</w:t>
      </w:r>
      <w:r>
        <w:t>;</w:t>
      </w:r>
    </w:p>
    <w:p w14:paraId="00E077B3" w14:textId="77777777" w:rsidR="00011E89" w:rsidRDefault="00011E89" w:rsidP="00C23576">
      <w:pPr>
        <w:pStyle w:val="aff7"/>
        <w:numPr>
          <w:ilvl w:val="0"/>
          <w:numId w:val="37"/>
        </w:numPr>
      </w:pPr>
      <w:r>
        <w:t>Р</w:t>
      </w:r>
      <w:r w:rsidRPr="00AB0615">
        <w:t>азработка эксплуатационной документации</w:t>
      </w:r>
      <w:r>
        <w:t xml:space="preserve"> – Технологические инструкции, Инструкции пользователей, Инструкции администраторов;</w:t>
      </w:r>
    </w:p>
    <w:p w14:paraId="3E5CD0CA" w14:textId="77777777" w:rsidR="00011E89" w:rsidRDefault="00011E89" w:rsidP="00C23576">
      <w:pPr>
        <w:pStyle w:val="aff7"/>
        <w:numPr>
          <w:ilvl w:val="0"/>
          <w:numId w:val="37"/>
        </w:numPr>
      </w:pPr>
      <w:r>
        <w:t>П</w:t>
      </w:r>
      <w:r w:rsidRPr="00AB0615">
        <w:t>одготовка и проведени</w:t>
      </w:r>
      <w:r>
        <w:t>е</w:t>
      </w:r>
      <w:r w:rsidRPr="00AB0615">
        <w:t xml:space="preserve"> предварительных испытаний </w:t>
      </w:r>
      <w:r w:rsidR="00CD194C">
        <w:t>с</w:t>
      </w:r>
      <w:r w:rsidRPr="00AB0615">
        <w:t>истемы</w:t>
      </w:r>
      <w:r>
        <w:t>:</w:t>
      </w:r>
    </w:p>
    <w:p w14:paraId="09C2A928" w14:textId="77777777" w:rsidR="00011E89" w:rsidRDefault="00011E89" w:rsidP="00C23576">
      <w:pPr>
        <w:pStyle w:val="aff7"/>
        <w:numPr>
          <w:ilvl w:val="1"/>
          <w:numId w:val="37"/>
        </w:numPr>
      </w:pPr>
      <w:r>
        <w:t>Формирование Сценариев тестирования;</w:t>
      </w:r>
    </w:p>
    <w:p w14:paraId="0BE02552" w14:textId="77777777" w:rsidR="00011E89" w:rsidRDefault="00011E89" w:rsidP="00C23576">
      <w:pPr>
        <w:pStyle w:val="aff7"/>
        <w:numPr>
          <w:ilvl w:val="1"/>
          <w:numId w:val="37"/>
        </w:numPr>
      </w:pPr>
      <w:r>
        <w:t>Подготовка контрольных примеров</w:t>
      </w:r>
      <w:r w:rsidRPr="00214559">
        <w:t xml:space="preserve">, необходимых </w:t>
      </w:r>
      <w:r>
        <w:t xml:space="preserve">и достаточных для проведения испытаний </w:t>
      </w:r>
      <w:r w:rsidR="00CD194C">
        <w:t>с</w:t>
      </w:r>
      <w:r>
        <w:t>истемы;</w:t>
      </w:r>
    </w:p>
    <w:p w14:paraId="310480B3" w14:textId="77777777" w:rsidR="00011E89" w:rsidRDefault="00011E89" w:rsidP="00C23576">
      <w:pPr>
        <w:pStyle w:val="aff7"/>
        <w:numPr>
          <w:ilvl w:val="1"/>
          <w:numId w:val="37"/>
        </w:numPr>
      </w:pPr>
      <w:r>
        <w:t xml:space="preserve">Проведение предварительных испытаний </w:t>
      </w:r>
      <w:r w:rsidR="00CD194C">
        <w:t>с</w:t>
      </w:r>
      <w:r>
        <w:t>истемы в соответствии с положениями ПиМИ и Сценариями тестирования;</w:t>
      </w:r>
    </w:p>
    <w:p w14:paraId="14CA1890" w14:textId="77777777" w:rsidR="00011E89" w:rsidRDefault="00011E89" w:rsidP="00C23576">
      <w:pPr>
        <w:pStyle w:val="aff7"/>
        <w:numPr>
          <w:ilvl w:val="1"/>
          <w:numId w:val="37"/>
        </w:numPr>
      </w:pPr>
      <w:r>
        <w:t>Формирование и с</w:t>
      </w:r>
      <w:r w:rsidR="00CD194C">
        <w:t xml:space="preserve">огласование Протокола </w:t>
      </w:r>
      <w:r>
        <w:t>предварительных испытаний;</w:t>
      </w:r>
    </w:p>
    <w:p w14:paraId="281D155F" w14:textId="77777777" w:rsidR="00011E89" w:rsidRDefault="00011E89" w:rsidP="00C23576">
      <w:pPr>
        <w:pStyle w:val="aff7"/>
        <w:numPr>
          <w:ilvl w:val="1"/>
          <w:numId w:val="37"/>
        </w:numPr>
      </w:pPr>
      <w:r>
        <w:t xml:space="preserve">Принятие решения о готовности </w:t>
      </w:r>
      <w:r w:rsidR="00CD194C">
        <w:t>ИС</w:t>
      </w:r>
      <w:r w:rsidRPr="003743AD">
        <w:t xml:space="preserve"> </w:t>
      </w:r>
      <w:r>
        <w:t>к ОПЭ;</w:t>
      </w:r>
    </w:p>
    <w:p w14:paraId="7EC994CE" w14:textId="77777777" w:rsidR="00011E89" w:rsidRDefault="00011E89" w:rsidP="00C23576">
      <w:pPr>
        <w:pStyle w:val="aff7"/>
        <w:numPr>
          <w:ilvl w:val="0"/>
          <w:numId w:val="37"/>
        </w:numPr>
      </w:pPr>
      <w:r>
        <w:t>Д</w:t>
      </w:r>
      <w:r w:rsidRPr="00AB0615">
        <w:t xml:space="preserve">оработка </w:t>
      </w:r>
      <w:r w:rsidR="00CD194C">
        <w:t>ИС</w:t>
      </w:r>
      <w:r w:rsidRPr="00AB0615">
        <w:t xml:space="preserve"> по результатам предварительных испытаний</w:t>
      </w:r>
      <w:r>
        <w:t xml:space="preserve"> (в случае необходимости).</w:t>
      </w:r>
    </w:p>
    <w:p w14:paraId="165EA4FD" w14:textId="77777777" w:rsidR="00011E89" w:rsidRPr="00A04F00" w:rsidRDefault="00011E89" w:rsidP="00011E89">
      <w:pPr>
        <w:rPr>
          <w:rStyle w:val="afff4"/>
        </w:rPr>
      </w:pPr>
      <w:r>
        <w:rPr>
          <w:rStyle w:val="afff4"/>
        </w:rPr>
        <w:t>Под</w:t>
      </w:r>
      <w:r w:rsidRPr="00A04F00">
        <w:rPr>
          <w:rStyle w:val="afff4"/>
        </w:rPr>
        <w:t>Этап 3.</w:t>
      </w:r>
      <w:r>
        <w:rPr>
          <w:rStyle w:val="afff4"/>
        </w:rPr>
        <w:t>2</w:t>
      </w:r>
      <w:r w:rsidRPr="00A04F00">
        <w:rPr>
          <w:rStyle w:val="afff4"/>
        </w:rPr>
        <w:t xml:space="preserve">. «Подготовка к вводу </w:t>
      </w:r>
      <w:r w:rsidR="007607F1">
        <w:rPr>
          <w:rStyle w:val="afff4"/>
        </w:rPr>
        <w:t>ИС</w:t>
      </w:r>
      <w:r w:rsidRPr="00A04F00">
        <w:rPr>
          <w:rStyle w:val="afff4"/>
        </w:rPr>
        <w:t xml:space="preserve"> в О</w:t>
      </w:r>
      <w:r>
        <w:rPr>
          <w:rStyle w:val="afff4"/>
        </w:rPr>
        <w:t>П</w:t>
      </w:r>
      <w:r w:rsidRPr="00A04F00">
        <w:rPr>
          <w:rStyle w:val="afff4"/>
        </w:rPr>
        <w:t>Э»</w:t>
      </w:r>
    </w:p>
    <w:p w14:paraId="47EC4504" w14:textId="77777777" w:rsidR="00011E89" w:rsidRDefault="00F16868" w:rsidP="00011E89">
      <w:r>
        <w:t>Цель п</w:t>
      </w:r>
      <w:r w:rsidR="00011E89">
        <w:t xml:space="preserve">одэтапа – подготовка </w:t>
      </w:r>
      <w:r w:rsidR="00264C15">
        <w:t>ИС</w:t>
      </w:r>
      <w:r w:rsidR="00011E89">
        <w:t xml:space="preserve"> и предприятия Заказчика к проведению Опытно-промышленной эксплуатации </w:t>
      </w:r>
      <w:r w:rsidR="00264C15">
        <w:t>ИС</w:t>
      </w:r>
      <w:r w:rsidR="00011E89">
        <w:t>.</w:t>
      </w:r>
    </w:p>
    <w:p w14:paraId="4E2092C1" w14:textId="77777777" w:rsidR="00011E89" w:rsidRDefault="00011E89" w:rsidP="00011E89">
      <w:r>
        <w:t xml:space="preserve">Задачи </w:t>
      </w:r>
      <w:r w:rsidR="00264C15">
        <w:t>п</w:t>
      </w:r>
      <w:r>
        <w:t>одэтапа:</w:t>
      </w:r>
    </w:p>
    <w:p w14:paraId="52AAC9F5" w14:textId="77777777" w:rsidR="00011E89" w:rsidRDefault="00011E89" w:rsidP="00C23576">
      <w:pPr>
        <w:pStyle w:val="aff7"/>
        <w:numPr>
          <w:ilvl w:val="0"/>
          <w:numId w:val="37"/>
        </w:numPr>
      </w:pPr>
      <w:r>
        <w:t>Подготовка персонала к Опытно-промышленной эксплуатации:</w:t>
      </w:r>
    </w:p>
    <w:p w14:paraId="7D129FA8" w14:textId="77777777" w:rsidR="00011E89" w:rsidRDefault="00011E89" w:rsidP="00C23576">
      <w:pPr>
        <w:pStyle w:val="aff7"/>
        <w:numPr>
          <w:ilvl w:val="1"/>
          <w:numId w:val="37"/>
        </w:numPr>
      </w:pPr>
      <w:r>
        <w:t>Подготовка и согласование Программы обучения ключевых и конечных пользователей;</w:t>
      </w:r>
    </w:p>
    <w:p w14:paraId="4E83E033" w14:textId="77777777" w:rsidR="00011E89" w:rsidRDefault="00011E89" w:rsidP="00C23576">
      <w:pPr>
        <w:pStyle w:val="aff7"/>
        <w:numPr>
          <w:ilvl w:val="1"/>
          <w:numId w:val="37"/>
        </w:numPr>
      </w:pPr>
      <w:r>
        <w:t>Подготовка демонстрационной базы для проведения обучения;</w:t>
      </w:r>
    </w:p>
    <w:p w14:paraId="343CDB38" w14:textId="77777777" w:rsidR="00011E89" w:rsidRDefault="00011E89" w:rsidP="00C23576">
      <w:pPr>
        <w:pStyle w:val="aff7"/>
        <w:numPr>
          <w:ilvl w:val="1"/>
          <w:numId w:val="37"/>
        </w:numPr>
      </w:pPr>
      <w:r>
        <w:t>Обучение ключевых и конечных пользователей в соответствии с Программой обучения.</w:t>
      </w:r>
    </w:p>
    <w:p w14:paraId="1DB2D341" w14:textId="77777777" w:rsidR="00011E89" w:rsidRPr="00E807FD" w:rsidRDefault="00011E89" w:rsidP="00011E89">
      <w:pPr>
        <w:pStyle w:val="aff7"/>
        <w:ind w:left="1440"/>
      </w:pPr>
      <w:r w:rsidRPr="00E807FD">
        <w:t xml:space="preserve">Обучение </w:t>
      </w:r>
      <w:r>
        <w:t>участников проекта со стороны</w:t>
      </w:r>
      <w:r w:rsidRPr="00E807FD">
        <w:t xml:space="preserve"> Заказчика</w:t>
      </w:r>
      <w:r>
        <w:t>,</w:t>
      </w:r>
      <w:r w:rsidRPr="00E807FD">
        <w:t xml:space="preserve"> </w:t>
      </w:r>
      <w:r>
        <w:t xml:space="preserve">а также ключевых и конечных </w:t>
      </w:r>
      <w:r w:rsidRPr="00E807FD">
        <w:t>пользователей проходит в виде аудиторных и практических занятий в подготовленном помещении на территории предприятия Заказчика. По завершению обучения сотрудники предприятия проходят тестировани</w:t>
      </w:r>
      <w:r>
        <w:t>е</w:t>
      </w:r>
      <w:r w:rsidRPr="00E807FD">
        <w:t xml:space="preserve"> для подтверждения полученных навыков.</w:t>
      </w:r>
    </w:p>
    <w:p w14:paraId="705F2B45" w14:textId="77777777" w:rsidR="00011E89" w:rsidRDefault="00011E89" w:rsidP="00C23576">
      <w:pPr>
        <w:pStyle w:val="aff7"/>
        <w:numPr>
          <w:ilvl w:val="0"/>
          <w:numId w:val="37"/>
        </w:numPr>
      </w:pPr>
      <w:r>
        <w:t>Подготовка системного ландшафта продуктивной эксплуатации ИС (выполняется силами Заказчика);</w:t>
      </w:r>
    </w:p>
    <w:p w14:paraId="0E0BDAEC" w14:textId="77777777" w:rsidR="00011E89" w:rsidRDefault="00011E89" w:rsidP="00C23576">
      <w:pPr>
        <w:pStyle w:val="aff7"/>
        <w:numPr>
          <w:ilvl w:val="0"/>
          <w:numId w:val="37"/>
        </w:numPr>
      </w:pPr>
      <w:r>
        <w:t xml:space="preserve">Развертывание </w:t>
      </w:r>
      <w:r w:rsidR="00264C15">
        <w:t>ИС</w:t>
      </w:r>
      <w:r>
        <w:t xml:space="preserve"> </w:t>
      </w:r>
      <w:r w:rsidR="00F237D6" w:rsidRPr="004F0E86">
        <w:t>в сред</w:t>
      </w:r>
      <w:r w:rsidR="00F237D6">
        <w:t>е продуктивной эксплуатации</w:t>
      </w:r>
      <w:r>
        <w:t>;</w:t>
      </w:r>
    </w:p>
    <w:p w14:paraId="77DA5617" w14:textId="77777777" w:rsidR="00011E89" w:rsidRDefault="00011E89" w:rsidP="00C23576">
      <w:pPr>
        <w:pStyle w:val="aff7"/>
        <w:numPr>
          <w:ilvl w:val="0"/>
          <w:numId w:val="37"/>
        </w:numPr>
      </w:pPr>
      <w:r>
        <w:t xml:space="preserve">Развертывание </w:t>
      </w:r>
      <w:r w:rsidR="00264C15">
        <w:t>ИС</w:t>
      </w:r>
      <w:r w:rsidRPr="007F76E9">
        <w:t xml:space="preserve"> на рабочих местах (</w:t>
      </w:r>
      <w:r>
        <w:t>выполняется Заказчиком</w:t>
      </w:r>
      <w:r w:rsidRPr="00D16129">
        <w:t xml:space="preserve"> </w:t>
      </w:r>
      <w:r w:rsidRPr="001B089C">
        <w:t>при консультационной поддержке Исполнителя</w:t>
      </w:r>
      <w:r>
        <w:t>);</w:t>
      </w:r>
    </w:p>
    <w:p w14:paraId="0E259FB4" w14:textId="77777777" w:rsidR="00011E89" w:rsidRDefault="00011E89" w:rsidP="00C23576">
      <w:pPr>
        <w:pStyle w:val="aff7"/>
        <w:numPr>
          <w:ilvl w:val="0"/>
          <w:numId w:val="37"/>
        </w:numPr>
      </w:pPr>
      <w:r>
        <w:t xml:space="preserve">Подготовка </w:t>
      </w:r>
      <w:r w:rsidR="00264C15">
        <w:t>ИС</w:t>
      </w:r>
      <w:r>
        <w:t xml:space="preserve"> к Опытно-промышленной эксплуатации:</w:t>
      </w:r>
    </w:p>
    <w:p w14:paraId="546C6CDE" w14:textId="77777777" w:rsidR="00011E89" w:rsidRDefault="00011E89" w:rsidP="00C23576">
      <w:pPr>
        <w:pStyle w:val="aff7"/>
        <w:numPr>
          <w:ilvl w:val="1"/>
          <w:numId w:val="37"/>
        </w:numPr>
      </w:pPr>
      <w:r>
        <w:t>П</w:t>
      </w:r>
      <w:r w:rsidRPr="004F0E86">
        <w:t xml:space="preserve">еренос настроек и разработок </w:t>
      </w:r>
      <w:r w:rsidR="00264C15">
        <w:t>ИС</w:t>
      </w:r>
      <w:r>
        <w:t xml:space="preserve"> </w:t>
      </w:r>
      <w:r w:rsidRPr="004F0E86">
        <w:t>в среду</w:t>
      </w:r>
      <w:r>
        <w:t xml:space="preserve"> продуктивной эксплуатации;</w:t>
      </w:r>
    </w:p>
    <w:p w14:paraId="5E996E7E" w14:textId="77777777" w:rsidR="00011E89" w:rsidRDefault="00011E89" w:rsidP="00C23576">
      <w:pPr>
        <w:pStyle w:val="aff7"/>
        <w:numPr>
          <w:ilvl w:val="1"/>
          <w:numId w:val="37"/>
        </w:numPr>
      </w:pPr>
      <w:r>
        <w:t>Настройка параметров интеграции;</w:t>
      </w:r>
    </w:p>
    <w:p w14:paraId="3F30BC8D" w14:textId="77777777" w:rsidR="00011E89" w:rsidRDefault="00011E89" w:rsidP="00C23576">
      <w:pPr>
        <w:pStyle w:val="aff7"/>
        <w:numPr>
          <w:ilvl w:val="1"/>
          <w:numId w:val="37"/>
        </w:numPr>
      </w:pPr>
      <w:r>
        <w:t>Н</w:t>
      </w:r>
      <w:r w:rsidRPr="00AB0615">
        <w:t>аполнение справочников актуальной информацией</w:t>
      </w:r>
      <w:r>
        <w:t xml:space="preserve">, </w:t>
      </w:r>
      <w:r w:rsidRPr="00AB0615">
        <w:t xml:space="preserve">их загрузка в </w:t>
      </w:r>
      <w:r w:rsidR="00264C15">
        <w:t xml:space="preserve">ИС </w:t>
      </w:r>
      <w:r>
        <w:t>и проверка результатов загрузки;</w:t>
      </w:r>
    </w:p>
    <w:p w14:paraId="4BBE52D3" w14:textId="77777777" w:rsidR="00011E89" w:rsidRDefault="00011E89" w:rsidP="00C23576">
      <w:pPr>
        <w:pStyle w:val="aff7"/>
        <w:numPr>
          <w:ilvl w:val="1"/>
          <w:numId w:val="37"/>
        </w:numPr>
      </w:pPr>
      <w:r>
        <w:t>Подготовка исходных данных, загрузка исходных</w:t>
      </w:r>
      <w:r w:rsidRPr="00AB0615">
        <w:t xml:space="preserve"> данных</w:t>
      </w:r>
      <w:r>
        <w:t xml:space="preserve"> </w:t>
      </w:r>
      <w:r w:rsidRPr="00AB0615">
        <w:t xml:space="preserve">в </w:t>
      </w:r>
      <w:r w:rsidR="00264C15">
        <w:t>ИС</w:t>
      </w:r>
      <w:r>
        <w:t xml:space="preserve"> и проверка результатов загрузки;</w:t>
      </w:r>
    </w:p>
    <w:p w14:paraId="5F7C4E2E" w14:textId="77777777" w:rsidR="00011E89" w:rsidRDefault="00011E89" w:rsidP="00C23576">
      <w:pPr>
        <w:pStyle w:val="aff7"/>
        <w:numPr>
          <w:ilvl w:val="0"/>
          <w:numId w:val="37"/>
        </w:numPr>
      </w:pPr>
      <w:r>
        <w:t>Организация службы поддержки:</w:t>
      </w:r>
    </w:p>
    <w:p w14:paraId="3ED01945" w14:textId="77777777" w:rsidR="00011E89" w:rsidRDefault="00011E89" w:rsidP="00C23576">
      <w:pPr>
        <w:pStyle w:val="aff7"/>
        <w:numPr>
          <w:ilvl w:val="1"/>
          <w:numId w:val="37"/>
        </w:numPr>
      </w:pPr>
      <w:r>
        <w:lastRenderedPageBreak/>
        <w:t>Разработка Регламента поддержки;</w:t>
      </w:r>
    </w:p>
    <w:p w14:paraId="50664EBF" w14:textId="77777777" w:rsidR="00011E89" w:rsidRDefault="00011E89" w:rsidP="00C23576">
      <w:pPr>
        <w:pStyle w:val="aff7"/>
        <w:numPr>
          <w:ilvl w:val="1"/>
          <w:numId w:val="37"/>
        </w:numPr>
      </w:pPr>
      <w:r>
        <w:t>Назначение участников команды Исполнителя и Заказчика на роли согласно Регламенту поддержки.</w:t>
      </w:r>
    </w:p>
    <w:p w14:paraId="7FE7D7B0" w14:textId="77777777" w:rsidR="00011E89" w:rsidRDefault="00011E89" w:rsidP="00C23576">
      <w:pPr>
        <w:pStyle w:val="aff7"/>
        <w:numPr>
          <w:ilvl w:val="0"/>
          <w:numId w:val="37"/>
        </w:numPr>
      </w:pPr>
      <w:r>
        <w:t xml:space="preserve">Принятие решения о запуске </w:t>
      </w:r>
      <w:r w:rsidR="00264C15">
        <w:t>ИС</w:t>
      </w:r>
      <w:r>
        <w:t xml:space="preserve"> в</w:t>
      </w:r>
      <w:r w:rsidRPr="00053203">
        <w:t xml:space="preserve"> О</w:t>
      </w:r>
      <w:r>
        <w:t>П</w:t>
      </w:r>
      <w:r w:rsidRPr="00053203">
        <w:t>Э</w:t>
      </w:r>
      <w:r>
        <w:t>.</w:t>
      </w:r>
    </w:p>
    <w:p w14:paraId="7C4A8720" w14:textId="77777777" w:rsidR="00011E89" w:rsidRDefault="00011E89" w:rsidP="00011E89">
      <w:r>
        <w:t>Выполнение задач по Этапу 3. «Разработка ИС» предполагает выезд сотрудников Исполнителя на предприятие Заказчика</w:t>
      </w:r>
      <w:r w:rsidRPr="00DF2978">
        <w:t xml:space="preserve"> </w:t>
      </w:r>
      <w:r>
        <w:t>в соответствии с территориальным объемом проекта.</w:t>
      </w:r>
    </w:p>
    <w:p w14:paraId="522ED122" w14:textId="77777777" w:rsidR="00011E89" w:rsidRPr="000D7180" w:rsidRDefault="00011E89" w:rsidP="00011E89">
      <w:pPr>
        <w:rPr>
          <w:rStyle w:val="affe"/>
        </w:rPr>
      </w:pPr>
      <w:r w:rsidRPr="000D7180">
        <w:rPr>
          <w:rStyle w:val="affe"/>
        </w:rPr>
        <w:t xml:space="preserve">Критерии приемки результатов </w:t>
      </w:r>
      <w:r w:rsidR="00264C15">
        <w:rPr>
          <w:rStyle w:val="affe"/>
        </w:rPr>
        <w:t>п</w:t>
      </w:r>
      <w:r w:rsidRPr="000D7180">
        <w:rPr>
          <w:rStyle w:val="affe"/>
        </w:rPr>
        <w:t xml:space="preserve">роекта по </w:t>
      </w:r>
      <w:r w:rsidR="00264C15">
        <w:rPr>
          <w:rStyle w:val="affe"/>
        </w:rPr>
        <w:t>э</w:t>
      </w:r>
      <w:r>
        <w:rPr>
          <w:rStyle w:val="affe"/>
        </w:rPr>
        <w:t>тапу</w:t>
      </w:r>
      <w:r w:rsidRPr="000D7180">
        <w:rPr>
          <w:rStyle w:val="affe"/>
        </w:rPr>
        <w:t>:</w:t>
      </w:r>
    </w:p>
    <w:p w14:paraId="6919DE97" w14:textId="77777777" w:rsidR="00011E89" w:rsidRDefault="00011E89" w:rsidP="00011E89">
      <w:r w:rsidRPr="008F4E22">
        <w:t xml:space="preserve">Критериями, подтверждающими </w:t>
      </w:r>
      <w:r>
        <w:t>выполнение работ</w:t>
      </w:r>
      <w:r w:rsidRPr="008F4E22">
        <w:t xml:space="preserve"> по </w:t>
      </w:r>
      <w:r>
        <w:t>Этапу 3, и о</w:t>
      </w:r>
      <w:r w:rsidRPr="004D7E4B">
        <w:t>снованием для выста</w:t>
      </w:r>
      <w:r>
        <w:t xml:space="preserve">вления и подписания Акта </w:t>
      </w:r>
      <w:r w:rsidR="00F237D6">
        <w:t xml:space="preserve">выполненных </w:t>
      </w:r>
      <w:r>
        <w:t>работ по Этапу 3</w:t>
      </w:r>
      <w:r w:rsidRPr="004D56FC">
        <w:t xml:space="preserve">, </w:t>
      </w:r>
      <w:r>
        <w:t>являю</w:t>
      </w:r>
      <w:r w:rsidRPr="004D56FC">
        <w:t>тся</w:t>
      </w:r>
      <w:r>
        <w:t xml:space="preserve"> согласованные Сторонами результирующие документы:</w:t>
      </w:r>
    </w:p>
    <w:p w14:paraId="207D2D82" w14:textId="77777777" w:rsidR="00011E89" w:rsidRDefault="00011E89" w:rsidP="00C23576">
      <w:pPr>
        <w:pStyle w:val="aff7"/>
        <w:numPr>
          <w:ilvl w:val="0"/>
          <w:numId w:val="38"/>
        </w:numPr>
      </w:pPr>
      <w:r>
        <w:t xml:space="preserve">Сценарии тестирования </w:t>
      </w:r>
      <w:r w:rsidRPr="004D56FC">
        <w:t xml:space="preserve">по </w:t>
      </w:r>
      <w:r>
        <w:t>функциональным и нефункциональным блокам;</w:t>
      </w:r>
    </w:p>
    <w:p w14:paraId="7D47A838" w14:textId="77777777" w:rsidR="00011E89" w:rsidRPr="00692504" w:rsidRDefault="00011E89" w:rsidP="00C23576">
      <w:pPr>
        <w:pStyle w:val="aff7"/>
        <w:numPr>
          <w:ilvl w:val="0"/>
          <w:numId w:val="38"/>
        </w:numPr>
      </w:pPr>
      <w:r>
        <w:t>Эксплуатационная документация – Технологические инструкции, Инструкции пользователей, Инструкции администраторов;</w:t>
      </w:r>
    </w:p>
    <w:p w14:paraId="410D5DEF" w14:textId="77777777" w:rsidR="00011E89" w:rsidRPr="00692504" w:rsidRDefault="00011E89" w:rsidP="00C23576">
      <w:pPr>
        <w:pStyle w:val="aff7"/>
        <w:numPr>
          <w:ilvl w:val="0"/>
          <w:numId w:val="38"/>
        </w:numPr>
      </w:pPr>
      <w:r w:rsidRPr="00692504">
        <w:t xml:space="preserve">Протоколы предварительных испытаний </w:t>
      </w:r>
      <w:r w:rsidRPr="004D56FC">
        <w:t xml:space="preserve">по </w:t>
      </w:r>
      <w:r>
        <w:t>функциона</w:t>
      </w:r>
      <w:r w:rsidR="00264C15">
        <w:t>льным и нефункциональным блокам</w:t>
      </w:r>
      <w:r>
        <w:t>;</w:t>
      </w:r>
    </w:p>
    <w:p w14:paraId="38D981C0" w14:textId="77777777" w:rsidR="00011E89" w:rsidRDefault="00011E89" w:rsidP="00C23576">
      <w:pPr>
        <w:pStyle w:val="aff7"/>
        <w:numPr>
          <w:ilvl w:val="0"/>
          <w:numId w:val="38"/>
        </w:numPr>
      </w:pPr>
      <w:r>
        <w:t>П</w:t>
      </w:r>
      <w:r w:rsidRPr="00692504">
        <w:t>рограмма</w:t>
      </w:r>
      <w:r>
        <w:t xml:space="preserve"> обучения;</w:t>
      </w:r>
    </w:p>
    <w:p w14:paraId="0B537A1F" w14:textId="77777777" w:rsidR="00011E89" w:rsidRPr="00692504" w:rsidRDefault="00011E89" w:rsidP="00C23576">
      <w:pPr>
        <w:pStyle w:val="aff7"/>
        <w:numPr>
          <w:ilvl w:val="0"/>
          <w:numId w:val="38"/>
        </w:numPr>
      </w:pPr>
      <w:r>
        <w:t xml:space="preserve">Протоколы обучения и протоколы </w:t>
      </w:r>
      <w:r w:rsidRPr="00692504">
        <w:t>тестирования</w:t>
      </w:r>
      <w:r>
        <w:t>;</w:t>
      </w:r>
    </w:p>
    <w:p w14:paraId="1C80A2CC" w14:textId="77777777" w:rsidR="00011E89" w:rsidRPr="00692504" w:rsidRDefault="00011E89" w:rsidP="00C23576">
      <w:pPr>
        <w:pStyle w:val="aff7"/>
        <w:numPr>
          <w:ilvl w:val="0"/>
          <w:numId w:val="38"/>
        </w:numPr>
      </w:pPr>
      <w:r>
        <w:t>О</w:t>
      </w:r>
      <w:r w:rsidRPr="00692504">
        <w:t xml:space="preserve">тчет </w:t>
      </w:r>
      <w:r>
        <w:t xml:space="preserve">по результатам </w:t>
      </w:r>
      <w:r w:rsidRPr="00692504">
        <w:t>обучения</w:t>
      </w:r>
      <w:r>
        <w:t>;</w:t>
      </w:r>
    </w:p>
    <w:p w14:paraId="0DF2340B" w14:textId="77777777" w:rsidR="00011E89" w:rsidRDefault="00011E89" w:rsidP="00C23576">
      <w:pPr>
        <w:pStyle w:val="aff7"/>
        <w:numPr>
          <w:ilvl w:val="0"/>
          <w:numId w:val="38"/>
        </w:numPr>
      </w:pPr>
      <w:r>
        <w:t>Протокол загрузки НСИ и исходных данных;</w:t>
      </w:r>
    </w:p>
    <w:p w14:paraId="1FC34BDC" w14:textId="77777777" w:rsidR="00011E89" w:rsidRDefault="00011E89" w:rsidP="00C23576">
      <w:pPr>
        <w:pStyle w:val="aff7"/>
        <w:numPr>
          <w:ilvl w:val="0"/>
          <w:numId w:val="38"/>
        </w:numPr>
      </w:pPr>
      <w:r>
        <w:t>Протокол выверки НСИ и исходных данных;</w:t>
      </w:r>
    </w:p>
    <w:p w14:paraId="224203CD" w14:textId="77777777" w:rsidR="00011E89" w:rsidRPr="00692504" w:rsidRDefault="00011E89" w:rsidP="00C23576">
      <w:pPr>
        <w:pStyle w:val="aff7"/>
        <w:numPr>
          <w:ilvl w:val="0"/>
          <w:numId w:val="38"/>
        </w:numPr>
      </w:pPr>
      <w:r w:rsidRPr="00692504">
        <w:t>Программа О</w:t>
      </w:r>
      <w:r>
        <w:t>П</w:t>
      </w:r>
      <w:r w:rsidRPr="00692504">
        <w:t>Э</w:t>
      </w:r>
      <w:r>
        <w:t>;</w:t>
      </w:r>
    </w:p>
    <w:p w14:paraId="599890E2" w14:textId="77777777" w:rsidR="00011E89" w:rsidRDefault="00011E89" w:rsidP="00C23576">
      <w:pPr>
        <w:pStyle w:val="aff7"/>
        <w:numPr>
          <w:ilvl w:val="0"/>
          <w:numId w:val="38"/>
        </w:numPr>
      </w:pPr>
      <w:r w:rsidRPr="00692504">
        <w:t>Регламент поддержки</w:t>
      </w:r>
      <w:r>
        <w:t>;</w:t>
      </w:r>
    </w:p>
    <w:p w14:paraId="4CFB1DE5" w14:textId="77777777" w:rsidR="00011E89" w:rsidRDefault="00011E89" w:rsidP="00C23576">
      <w:pPr>
        <w:pStyle w:val="aff7"/>
        <w:numPr>
          <w:ilvl w:val="0"/>
          <w:numId w:val="38"/>
        </w:numPr>
      </w:pPr>
      <w:r>
        <w:t xml:space="preserve">Протокол готовности </w:t>
      </w:r>
      <w:r w:rsidR="00264C15">
        <w:t>ИС</w:t>
      </w:r>
      <w:r>
        <w:t xml:space="preserve"> к Опытно-промышленной эксплуатации;</w:t>
      </w:r>
    </w:p>
    <w:p w14:paraId="58B6B454" w14:textId="77777777" w:rsidR="00011E89" w:rsidRDefault="00011E89" w:rsidP="00C23576">
      <w:pPr>
        <w:pStyle w:val="aff7"/>
        <w:numPr>
          <w:ilvl w:val="0"/>
          <w:numId w:val="36"/>
        </w:numPr>
      </w:pPr>
      <w:r>
        <w:t>Детальный план-график проекта на Этап 4. «Проведение ОПЭ».</w:t>
      </w:r>
    </w:p>
    <w:p w14:paraId="7430E80F" w14:textId="77777777" w:rsidR="00011E89" w:rsidRDefault="00011E89" w:rsidP="00011E89">
      <w:r>
        <w:t xml:space="preserve">Требования к вышеуказанным документам приведены в </w:t>
      </w:r>
      <w:hyperlink w:anchor="_Ключевые_документы_Проекта" w:history="1">
        <w:r>
          <w:rPr>
            <w:rStyle w:val="afc"/>
          </w:rPr>
          <w:t>Приложении 3.</w:t>
        </w:r>
        <w:r w:rsidRPr="00A842A0">
          <w:rPr>
            <w:rStyle w:val="afc"/>
          </w:rPr>
          <w:t xml:space="preserve"> «Ключевые документы проекта»</w:t>
        </w:r>
      </w:hyperlink>
      <w:r>
        <w:t>.</w:t>
      </w:r>
    </w:p>
    <w:p w14:paraId="134376B9" w14:textId="77777777" w:rsidR="00011E89" w:rsidRDefault="00011E89" w:rsidP="00011E89">
      <w:r>
        <w:t xml:space="preserve">Процедуры приемки результатов работ, рассмотрения и согласования вышеуказанных документов приведены в </w:t>
      </w:r>
      <w:hyperlink w:anchor="_Критерии_приемки_результатов" w:history="1">
        <w:r w:rsidRPr="00B90806">
          <w:rPr>
            <w:rStyle w:val="afc"/>
          </w:rPr>
          <w:t xml:space="preserve">разделе </w:t>
        </w:r>
        <w:r>
          <w:rPr>
            <w:rStyle w:val="afc"/>
          </w:rPr>
          <w:t>6</w:t>
        </w:r>
        <w:r w:rsidRPr="00B90806">
          <w:rPr>
            <w:rStyle w:val="afc"/>
          </w:rPr>
          <w:t xml:space="preserve"> «Критерии приемки результатов работ </w:t>
        </w:r>
        <w:r>
          <w:rPr>
            <w:rStyle w:val="afc"/>
          </w:rPr>
          <w:t>п</w:t>
        </w:r>
        <w:r w:rsidRPr="00B90806">
          <w:rPr>
            <w:rStyle w:val="afc"/>
          </w:rPr>
          <w:t>роекта»</w:t>
        </w:r>
      </w:hyperlink>
      <w:r>
        <w:t>.</w:t>
      </w:r>
    </w:p>
    <w:p w14:paraId="1E2E40A5" w14:textId="77777777" w:rsidR="00011E89" w:rsidRPr="0079202F" w:rsidRDefault="00011E89" w:rsidP="00011E89">
      <w:r>
        <w:t xml:space="preserve">Акт </w:t>
      </w:r>
      <w:r w:rsidR="00F237D6">
        <w:t xml:space="preserve">выполненных </w:t>
      </w:r>
      <w:r>
        <w:t>работ является документом, подтверждающим факт выполнения работ по Этапу 3.</w:t>
      </w:r>
    </w:p>
    <w:p w14:paraId="6F72BE93" w14:textId="77777777" w:rsidR="00011E89" w:rsidRDefault="00011E89" w:rsidP="00011E89">
      <w:pPr>
        <w:pStyle w:val="2"/>
        <w:ind w:left="576" w:hanging="576"/>
        <w:rPr>
          <w:color w:val="auto"/>
        </w:rPr>
      </w:pPr>
      <w:bookmarkStart w:id="50" w:name="_Toc12010661"/>
      <w:bookmarkStart w:id="51" w:name="_Toc17120076"/>
      <w:r>
        <w:t>Этап 4. Проведение ОПЭ</w:t>
      </w:r>
      <w:bookmarkEnd w:id="50"/>
      <w:bookmarkEnd w:id="51"/>
    </w:p>
    <w:p w14:paraId="2005F5EE" w14:textId="77777777" w:rsidR="00011E89" w:rsidRDefault="003E6AAE" w:rsidP="00011E89">
      <w:r>
        <w:t>Цель э</w:t>
      </w:r>
      <w:r w:rsidR="00011E89">
        <w:t xml:space="preserve">тапа – проверка работоспособности </w:t>
      </w:r>
      <w:r w:rsidR="00D50AE0">
        <w:t>ИС</w:t>
      </w:r>
      <w:r w:rsidR="00011E89" w:rsidRPr="007244F1">
        <w:t xml:space="preserve"> на реальном объеме данных </w:t>
      </w:r>
      <w:r w:rsidR="00011E89">
        <w:t xml:space="preserve">и отладка функционала </w:t>
      </w:r>
      <w:r w:rsidR="00D50AE0">
        <w:t xml:space="preserve">ИС </w:t>
      </w:r>
      <w:r w:rsidR="00011E89">
        <w:t>в режиме реальной работы пользователей, а также оказание поддержки пользователям на начальном этапе работы.</w:t>
      </w:r>
    </w:p>
    <w:p w14:paraId="1FB86DED" w14:textId="77777777" w:rsidR="00011E89" w:rsidRDefault="00011E89" w:rsidP="00011E89">
      <w:r>
        <w:t xml:space="preserve">Задачи </w:t>
      </w:r>
      <w:r w:rsidR="00D50AE0">
        <w:t>э</w:t>
      </w:r>
      <w:r>
        <w:t>тапа:</w:t>
      </w:r>
    </w:p>
    <w:p w14:paraId="015DD500" w14:textId="77777777" w:rsidR="00011E89" w:rsidRDefault="00011E89" w:rsidP="00C23576">
      <w:pPr>
        <w:pStyle w:val="aff7"/>
        <w:numPr>
          <w:ilvl w:val="0"/>
          <w:numId w:val="38"/>
        </w:numPr>
      </w:pPr>
      <w:r>
        <w:t xml:space="preserve">Отражение пользователями Заказчика в </w:t>
      </w:r>
      <w:r w:rsidR="00D50AE0">
        <w:t>ИС</w:t>
      </w:r>
      <w:r>
        <w:t xml:space="preserve"> операций по функциональным блокам с и</w:t>
      </w:r>
      <w:r w:rsidR="00C40BEE">
        <w:t xml:space="preserve">спользованием реальных данных </w:t>
      </w:r>
      <w:r>
        <w:t>в режиме реального времени;</w:t>
      </w:r>
    </w:p>
    <w:p w14:paraId="07C10173" w14:textId="77777777" w:rsidR="00011E89" w:rsidRDefault="00011E89" w:rsidP="00C23576">
      <w:pPr>
        <w:pStyle w:val="aff7"/>
        <w:numPr>
          <w:ilvl w:val="0"/>
          <w:numId w:val="38"/>
        </w:numPr>
      </w:pPr>
      <w:r>
        <w:t xml:space="preserve">Консультирование пользователей по работе в </w:t>
      </w:r>
      <w:r w:rsidR="00D50AE0">
        <w:t>ИС</w:t>
      </w:r>
      <w:r>
        <w:t>;</w:t>
      </w:r>
    </w:p>
    <w:p w14:paraId="12613ED8" w14:textId="77777777" w:rsidR="00011E89" w:rsidRPr="00BE2EC5" w:rsidRDefault="00011E89" w:rsidP="00C23576">
      <w:pPr>
        <w:pStyle w:val="aff7"/>
        <w:numPr>
          <w:ilvl w:val="0"/>
          <w:numId w:val="38"/>
        </w:numPr>
      </w:pPr>
      <w:r>
        <w:t>Сопровождение</w:t>
      </w:r>
      <w:r w:rsidRPr="00BE2EC5">
        <w:t>:</w:t>
      </w:r>
    </w:p>
    <w:p w14:paraId="37B4ADF0" w14:textId="77777777" w:rsidR="00011E89" w:rsidRDefault="00011E89" w:rsidP="00C23576">
      <w:pPr>
        <w:pStyle w:val="aff7"/>
        <w:numPr>
          <w:ilvl w:val="1"/>
          <w:numId w:val="39"/>
        </w:numPr>
      </w:pPr>
      <w:r>
        <w:t xml:space="preserve">Ведение Журнала проведения </w:t>
      </w:r>
      <w:r w:rsidRPr="00BE2EC5">
        <w:t>Опытн</w:t>
      </w:r>
      <w:r>
        <w:t xml:space="preserve">о-промышленной </w:t>
      </w:r>
      <w:r w:rsidRPr="00BE2EC5">
        <w:t>эксплуатации;</w:t>
      </w:r>
    </w:p>
    <w:p w14:paraId="29819AA1" w14:textId="77777777" w:rsidR="00011E89" w:rsidRDefault="00011E89" w:rsidP="00C23576">
      <w:pPr>
        <w:pStyle w:val="aff7"/>
        <w:numPr>
          <w:ilvl w:val="1"/>
          <w:numId w:val="39"/>
        </w:numPr>
      </w:pPr>
      <w:r>
        <w:lastRenderedPageBreak/>
        <w:t xml:space="preserve">Устранение замечаний к функционалу и обмену со смежными системами в </w:t>
      </w:r>
      <w:r w:rsidRPr="00BE2EC5">
        <w:t>объеме</w:t>
      </w:r>
      <w:r>
        <w:t>,</w:t>
      </w:r>
      <w:r w:rsidRPr="00BE2EC5">
        <w:t xml:space="preserve"> </w:t>
      </w:r>
      <w:r w:rsidRPr="00AB0615">
        <w:t>определен</w:t>
      </w:r>
      <w:r>
        <w:t>ном</w:t>
      </w:r>
      <w:r w:rsidRPr="00AB0615">
        <w:t xml:space="preserve"> </w:t>
      </w:r>
      <w:r>
        <w:t>в рамках Этапа 2 «Проектирование ИС» и зафиксированном в проектной документации;</w:t>
      </w:r>
    </w:p>
    <w:p w14:paraId="6C15EAC0" w14:textId="77777777" w:rsidR="00011E89" w:rsidRDefault="00011E89" w:rsidP="00C23576">
      <w:pPr>
        <w:pStyle w:val="aff7"/>
        <w:numPr>
          <w:ilvl w:val="1"/>
          <w:numId w:val="39"/>
        </w:numPr>
      </w:pPr>
      <w:r>
        <w:t>Актуализация проектной и эксплуатационной документации (в случае необходимости);</w:t>
      </w:r>
    </w:p>
    <w:p w14:paraId="1FDBC6E8" w14:textId="77777777" w:rsidR="00011E89" w:rsidRDefault="00011E89" w:rsidP="00C23576">
      <w:pPr>
        <w:pStyle w:val="aff7"/>
        <w:numPr>
          <w:ilvl w:val="1"/>
          <w:numId w:val="39"/>
        </w:numPr>
      </w:pPr>
      <w:r w:rsidRPr="00BE2EC5">
        <w:t>Формирование и согласование Протокола устранения замечаний</w:t>
      </w:r>
      <w:r>
        <w:t>, выявленных в процессе Опытно-промышленной эксплуатации.</w:t>
      </w:r>
    </w:p>
    <w:p w14:paraId="4D6A6F33" w14:textId="77777777" w:rsidR="00011E89" w:rsidRDefault="00011E89" w:rsidP="00011E89">
      <w:r>
        <w:t>Организация работ по проведению ОПЭ производится в соответствии с положениями документов «</w:t>
      </w:r>
      <w:r w:rsidRPr="00692504">
        <w:t>Программа проведения О</w:t>
      </w:r>
      <w:r>
        <w:t>П</w:t>
      </w:r>
      <w:r w:rsidRPr="00692504">
        <w:t>Э</w:t>
      </w:r>
      <w:r>
        <w:t>» и «</w:t>
      </w:r>
      <w:r w:rsidRPr="00692504">
        <w:t>Регламент поддержки</w:t>
      </w:r>
      <w:r>
        <w:t xml:space="preserve">», а также </w:t>
      </w:r>
      <w:hyperlink w:anchor="_Порядок_выполнения_работ" w:history="1">
        <w:r w:rsidRPr="00997FE7">
          <w:rPr>
            <w:rStyle w:val="afc"/>
          </w:rPr>
          <w:t>раздела 6.2. «Порядок выполнения</w:t>
        </w:r>
        <w:r>
          <w:rPr>
            <w:rStyle w:val="afc"/>
          </w:rPr>
          <w:t xml:space="preserve"> работ в рамках Опытно-промышленной</w:t>
        </w:r>
        <w:r w:rsidRPr="00997FE7">
          <w:rPr>
            <w:rStyle w:val="afc"/>
          </w:rPr>
          <w:t xml:space="preserve"> эксплуатации»</w:t>
        </w:r>
      </w:hyperlink>
      <w:r>
        <w:t>.</w:t>
      </w:r>
    </w:p>
    <w:p w14:paraId="0738C4DB" w14:textId="77777777" w:rsidR="00011E89" w:rsidRDefault="00011E89" w:rsidP="00011E89">
      <w:r>
        <w:t>Задачи по Этапу 4. «Проведение ОПЭ» будут решаться на территории Заказчика и/или Исполнителя согласно территориальным рамкам проекта.</w:t>
      </w:r>
    </w:p>
    <w:p w14:paraId="27E4CA6B" w14:textId="77777777" w:rsidR="00011E89" w:rsidRDefault="00011E89" w:rsidP="00011E89">
      <w:r w:rsidRPr="000E6703">
        <w:t xml:space="preserve">К моменту </w:t>
      </w:r>
      <w:r>
        <w:t>окончания ОПЭ должны быть устранены замечания</w:t>
      </w:r>
      <w:r w:rsidRPr="000E6703">
        <w:t xml:space="preserve">, критичные </w:t>
      </w:r>
      <w:r>
        <w:t>для</w:t>
      </w:r>
      <w:r w:rsidRPr="000E6703">
        <w:t xml:space="preserve"> перевод</w:t>
      </w:r>
      <w:r>
        <w:t>а</w:t>
      </w:r>
      <w:r w:rsidRPr="000E6703">
        <w:t xml:space="preserve"> </w:t>
      </w:r>
      <w:r w:rsidR="00D50AE0">
        <w:t>ИС</w:t>
      </w:r>
      <w:r w:rsidRPr="000E6703">
        <w:t xml:space="preserve"> в </w:t>
      </w:r>
      <w:r>
        <w:t>промышленную</w:t>
      </w:r>
      <w:r w:rsidRPr="000E6703">
        <w:t xml:space="preserve"> эксплуатацию.</w:t>
      </w:r>
      <w:r>
        <w:t xml:space="preserve"> </w:t>
      </w:r>
    </w:p>
    <w:p w14:paraId="0F3641F1" w14:textId="77777777" w:rsidR="00011E89" w:rsidRPr="000D7180" w:rsidRDefault="00011E89" w:rsidP="00011E89">
      <w:pPr>
        <w:rPr>
          <w:rStyle w:val="affe"/>
        </w:rPr>
      </w:pPr>
      <w:r w:rsidRPr="000D7180">
        <w:rPr>
          <w:rStyle w:val="affe"/>
        </w:rPr>
        <w:t xml:space="preserve">Критерии приемки результатов </w:t>
      </w:r>
      <w:r w:rsidR="00D50AE0">
        <w:rPr>
          <w:rStyle w:val="affe"/>
        </w:rPr>
        <w:t>п</w:t>
      </w:r>
      <w:r w:rsidRPr="000D7180">
        <w:rPr>
          <w:rStyle w:val="affe"/>
        </w:rPr>
        <w:t xml:space="preserve">роекта по </w:t>
      </w:r>
      <w:r w:rsidR="00D50AE0">
        <w:rPr>
          <w:rStyle w:val="affe"/>
        </w:rPr>
        <w:t>э</w:t>
      </w:r>
      <w:r>
        <w:rPr>
          <w:rStyle w:val="affe"/>
        </w:rPr>
        <w:t>тапу</w:t>
      </w:r>
      <w:r w:rsidRPr="000D7180">
        <w:rPr>
          <w:rStyle w:val="affe"/>
        </w:rPr>
        <w:t>:</w:t>
      </w:r>
    </w:p>
    <w:p w14:paraId="2F8C7093" w14:textId="77777777" w:rsidR="00F237D6" w:rsidRDefault="00F237D6" w:rsidP="00F237D6">
      <w:r w:rsidRPr="008F4E22">
        <w:t xml:space="preserve">Критериями, подтверждающими </w:t>
      </w:r>
      <w:r>
        <w:t>выполнение работ</w:t>
      </w:r>
      <w:r w:rsidRPr="008F4E22">
        <w:t xml:space="preserve"> по </w:t>
      </w:r>
      <w:r>
        <w:t xml:space="preserve">Этапу 4, и </w:t>
      </w:r>
      <w:r w:rsidRPr="00F237D6">
        <w:t xml:space="preserve">основанием для выставления </w:t>
      </w:r>
      <w:r>
        <w:t xml:space="preserve">и подписания </w:t>
      </w:r>
      <w:r w:rsidRPr="00F237D6">
        <w:t xml:space="preserve">Акта </w:t>
      </w:r>
      <w:r>
        <w:t>выполненных работ по Этапу 4</w:t>
      </w:r>
      <w:r w:rsidRPr="004D56FC">
        <w:t xml:space="preserve">, </w:t>
      </w:r>
      <w:r>
        <w:t>являю</w:t>
      </w:r>
      <w:r w:rsidRPr="004D56FC">
        <w:t>тся</w:t>
      </w:r>
      <w:r>
        <w:t xml:space="preserve"> согласованные Сторонами результирующие и организационные документы:</w:t>
      </w:r>
    </w:p>
    <w:p w14:paraId="39C78FD2" w14:textId="77777777" w:rsidR="00011E89" w:rsidRDefault="00011E89" w:rsidP="00C23576">
      <w:pPr>
        <w:pStyle w:val="aff7"/>
        <w:numPr>
          <w:ilvl w:val="0"/>
          <w:numId w:val="40"/>
        </w:numPr>
      </w:pPr>
      <w:r>
        <w:t>Журнал проведения ОПЭ;</w:t>
      </w:r>
    </w:p>
    <w:p w14:paraId="37E52BA7" w14:textId="77777777" w:rsidR="00011E89" w:rsidRDefault="00011E89" w:rsidP="00C23576">
      <w:pPr>
        <w:pStyle w:val="aff7"/>
        <w:numPr>
          <w:ilvl w:val="0"/>
          <w:numId w:val="40"/>
        </w:numPr>
      </w:pPr>
      <w:r>
        <w:t>Протокол</w:t>
      </w:r>
      <w:r w:rsidRPr="00010260">
        <w:t xml:space="preserve"> устранения з</w:t>
      </w:r>
      <w:r>
        <w:t>амечаний, выявленных в процессе ОП</w:t>
      </w:r>
      <w:r w:rsidRPr="00010260">
        <w:t>Э</w:t>
      </w:r>
      <w:r w:rsidR="00F13C3D">
        <w:t>.</w:t>
      </w:r>
    </w:p>
    <w:p w14:paraId="6DC880A1" w14:textId="77777777" w:rsidR="00011E89" w:rsidRDefault="00011E89" w:rsidP="00011E89">
      <w:r>
        <w:t xml:space="preserve">Требования к вышеуказанным документам приведены в </w:t>
      </w:r>
      <w:hyperlink w:anchor="_Ключевые_документы_Проекта" w:history="1">
        <w:r>
          <w:rPr>
            <w:rStyle w:val="afc"/>
          </w:rPr>
          <w:t>Приложении 3.</w:t>
        </w:r>
        <w:r w:rsidRPr="00A842A0">
          <w:rPr>
            <w:rStyle w:val="afc"/>
          </w:rPr>
          <w:t xml:space="preserve"> «Ключевые документы проекта»</w:t>
        </w:r>
      </w:hyperlink>
      <w:r>
        <w:t>.</w:t>
      </w:r>
    </w:p>
    <w:p w14:paraId="3FFB8DF5" w14:textId="77777777" w:rsidR="00011E89" w:rsidRDefault="00011E89" w:rsidP="00011E89">
      <w:r>
        <w:t xml:space="preserve">Процедуры приемки результатов работ, рассмотрения и согласования вышеуказанных документов приведены в </w:t>
      </w:r>
      <w:hyperlink w:anchor="_Критерии_приемки_результатов" w:history="1">
        <w:r w:rsidRPr="00B90806">
          <w:rPr>
            <w:rStyle w:val="afc"/>
          </w:rPr>
          <w:t xml:space="preserve">разделе </w:t>
        </w:r>
        <w:r>
          <w:rPr>
            <w:rStyle w:val="afc"/>
          </w:rPr>
          <w:t>6</w:t>
        </w:r>
        <w:r w:rsidRPr="00B90806">
          <w:rPr>
            <w:rStyle w:val="afc"/>
          </w:rPr>
          <w:t xml:space="preserve"> «Критерии приемки результатов работ </w:t>
        </w:r>
        <w:r>
          <w:rPr>
            <w:rStyle w:val="afc"/>
          </w:rPr>
          <w:t>п</w:t>
        </w:r>
        <w:r w:rsidRPr="00B90806">
          <w:rPr>
            <w:rStyle w:val="afc"/>
          </w:rPr>
          <w:t>роекта»</w:t>
        </w:r>
      </w:hyperlink>
      <w:r>
        <w:t>.</w:t>
      </w:r>
    </w:p>
    <w:p w14:paraId="3081D861" w14:textId="77777777" w:rsidR="00011E89" w:rsidRPr="0079202F" w:rsidRDefault="00011E89" w:rsidP="00011E89">
      <w:r>
        <w:t xml:space="preserve">Акт </w:t>
      </w:r>
      <w:r w:rsidR="00F237D6">
        <w:t xml:space="preserve">выполненных </w:t>
      </w:r>
      <w:r>
        <w:t>работ является документом, подтверждающим факт выполнения работ по Этапу 4.</w:t>
      </w:r>
    </w:p>
    <w:p w14:paraId="0056DC0E" w14:textId="77777777" w:rsidR="00011E89" w:rsidRDefault="00011E89" w:rsidP="00011E89">
      <w:pPr>
        <w:pStyle w:val="2"/>
        <w:ind w:left="576" w:hanging="576"/>
      </w:pPr>
      <w:bookmarkStart w:id="52" w:name="_Toc12010662"/>
      <w:bookmarkStart w:id="53" w:name="_Toc17120077"/>
      <w:r>
        <w:t xml:space="preserve">Этап 5. Ввод </w:t>
      </w:r>
      <w:r w:rsidR="00B11D9C">
        <w:t xml:space="preserve">ИС </w:t>
      </w:r>
      <w:r>
        <w:t>в ПЭ</w:t>
      </w:r>
      <w:bookmarkEnd w:id="52"/>
      <w:bookmarkEnd w:id="53"/>
    </w:p>
    <w:p w14:paraId="1F44BE42" w14:textId="77777777" w:rsidR="00011E89" w:rsidRDefault="00011E89" w:rsidP="00011E89">
      <w:r>
        <w:t xml:space="preserve">Цель </w:t>
      </w:r>
      <w:r w:rsidR="00B11D9C">
        <w:t>э</w:t>
      </w:r>
      <w:r>
        <w:t>т</w:t>
      </w:r>
      <w:r w:rsidR="00B11D9C">
        <w:t>апа – подтверждение готовности ИС</w:t>
      </w:r>
      <w:r>
        <w:t xml:space="preserve"> к Промышленной эксплуатации на предприятии Заказчика.</w:t>
      </w:r>
    </w:p>
    <w:p w14:paraId="2B43B429" w14:textId="77777777" w:rsidR="00011E89" w:rsidRDefault="00011E89" w:rsidP="00011E89">
      <w:r>
        <w:t xml:space="preserve">Задачи </w:t>
      </w:r>
      <w:r w:rsidR="00B11D9C">
        <w:t>э</w:t>
      </w:r>
      <w:r>
        <w:t>тапа:</w:t>
      </w:r>
    </w:p>
    <w:p w14:paraId="5F634403" w14:textId="77777777" w:rsidR="00011E89" w:rsidRDefault="00011E89" w:rsidP="00C23576">
      <w:pPr>
        <w:pStyle w:val="aff7"/>
        <w:numPr>
          <w:ilvl w:val="0"/>
          <w:numId w:val="37"/>
        </w:numPr>
      </w:pPr>
      <w:r>
        <w:t>П</w:t>
      </w:r>
      <w:r w:rsidRPr="00AB0615">
        <w:t>одготовка и проведени</w:t>
      </w:r>
      <w:r>
        <w:t>е</w:t>
      </w:r>
      <w:r w:rsidRPr="00AB0615">
        <w:t xml:space="preserve"> </w:t>
      </w:r>
      <w:r>
        <w:t>приемочных</w:t>
      </w:r>
      <w:r w:rsidRPr="00AB0615">
        <w:t xml:space="preserve"> испытаний </w:t>
      </w:r>
      <w:r w:rsidR="00B11D9C">
        <w:t>с</w:t>
      </w:r>
      <w:r w:rsidRPr="00AB0615">
        <w:t>истемы</w:t>
      </w:r>
      <w:r>
        <w:t>:</w:t>
      </w:r>
    </w:p>
    <w:p w14:paraId="7E350CFD" w14:textId="77777777" w:rsidR="00011E89" w:rsidRDefault="00011E89" w:rsidP="00C23576">
      <w:pPr>
        <w:pStyle w:val="aff7"/>
        <w:numPr>
          <w:ilvl w:val="1"/>
          <w:numId w:val="37"/>
        </w:numPr>
      </w:pPr>
      <w:r w:rsidRPr="009E3E37">
        <w:t>Проверка полноты</w:t>
      </w:r>
      <w:r>
        <w:t xml:space="preserve"> и качества реализации функциональных и нефункциональных требований к И</w:t>
      </w:r>
      <w:r w:rsidRPr="009E3E37">
        <w:t>С</w:t>
      </w:r>
      <w:r>
        <w:t>;</w:t>
      </w:r>
    </w:p>
    <w:p w14:paraId="5440474F" w14:textId="77777777" w:rsidR="00011E89" w:rsidRPr="009E3E37" w:rsidRDefault="00011E89" w:rsidP="00C23576">
      <w:pPr>
        <w:pStyle w:val="aff7"/>
        <w:numPr>
          <w:ilvl w:val="1"/>
          <w:numId w:val="37"/>
        </w:numPr>
      </w:pPr>
      <w:r>
        <w:rPr>
          <w:rFonts w:ascii="inherit" w:hAnsi="inherit"/>
          <w:color w:val="212121"/>
        </w:rPr>
        <w:t>Проверка комплектности и качества эксплуатационной документации;</w:t>
      </w:r>
    </w:p>
    <w:p w14:paraId="40FC9637" w14:textId="77777777" w:rsidR="00011E89" w:rsidRDefault="00011E89" w:rsidP="00C23576">
      <w:pPr>
        <w:pStyle w:val="aff7"/>
        <w:numPr>
          <w:ilvl w:val="1"/>
          <w:numId w:val="37"/>
        </w:numPr>
      </w:pPr>
      <w:r>
        <w:rPr>
          <w:rFonts w:ascii="inherit" w:hAnsi="inherit"/>
          <w:color w:val="212121"/>
        </w:rPr>
        <w:t>Проверка качества проведения Опытно-промышленной эксплуатации;</w:t>
      </w:r>
    </w:p>
    <w:p w14:paraId="351B80C4" w14:textId="77777777" w:rsidR="00011E89" w:rsidRDefault="00011E89" w:rsidP="00C23576">
      <w:pPr>
        <w:pStyle w:val="aff7"/>
        <w:numPr>
          <w:ilvl w:val="0"/>
          <w:numId w:val="37"/>
        </w:numPr>
      </w:pPr>
      <w:r>
        <w:t>Актуализация проектной и эксплуатационной документации (в случае необходимости);</w:t>
      </w:r>
    </w:p>
    <w:p w14:paraId="7B27AF4C" w14:textId="77777777" w:rsidR="00011E89" w:rsidRDefault="00011E89" w:rsidP="00C23576">
      <w:pPr>
        <w:pStyle w:val="aff7"/>
        <w:numPr>
          <w:ilvl w:val="0"/>
          <w:numId w:val="37"/>
        </w:numPr>
      </w:pPr>
      <w:r>
        <w:t xml:space="preserve">Принятие решения о готовности </w:t>
      </w:r>
      <w:r w:rsidR="00B11D9C">
        <w:t>ИС</w:t>
      </w:r>
      <w:r>
        <w:t xml:space="preserve"> к Промышленн</w:t>
      </w:r>
      <w:r w:rsidR="00B11D9C">
        <w:t>ой</w:t>
      </w:r>
      <w:r>
        <w:t xml:space="preserve"> эксплуатаци</w:t>
      </w:r>
      <w:r w:rsidR="00B11D9C">
        <w:t>и</w:t>
      </w:r>
      <w:r>
        <w:t>.</w:t>
      </w:r>
    </w:p>
    <w:p w14:paraId="3C7CFD7B" w14:textId="77777777" w:rsidR="00011E89" w:rsidRPr="000D7180" w:rsidRDefault="00011E89" w:rsidP="00011E89">
      <w:pPr>
        <w:rPr>
          <w:rStyle w:val="affe"/>
        </w:rPr>
      </w:pPr>
      <w:r w:rsidRPr="000D7180">
        <w:rPr>
          <w:rStyle w:val="affe"/>
        </w:rPr>
        <w:t xml:space="preserve">Критерии приемки результатов </w:t>
      </w:r>
      <w:r w:rsidR="00F13C3D">
        <w:rPr>
          <w:rStyle w:val="affe"/>
        </w:rPr>
        <w:t>п</w:t>
      </w:r>
      <w:r w:rsidRPr="000D7180">
        <w:rPr>
          <w:rStyle w:val="affe"/>
        </w:rPr>
        <w:t xml:space="preserve">роекта по </w:t>
      </w:r>
      <w:r w:rsidR="00F13C3D">
        <w:rPr>
          <w:rStyle w:val="affe"/>
        </w:rPr>
        <w:t>э</w:t>
      </w:r>
      <w:r>
        <w:rPr>
          <w:rStyle w:val="affe"/>
        </w:rPr>
        <w:t>тапу</w:t>
      </w:r>
      <w:r w:rsidRPr="000D7180">
        <w:rPr>
          <w:rStyle w:val="affe"/>
        </w:rPr>
        <w:t>:</w:t>
      </w:r>
    </w:p>
    <w:p w14:paraId="22152FBA" w14:textId="77777777" w:rsidR="00F237D6" w:rsidRDefault="00F237D6" w:rsidP="00F237D6">
      <w:r w:rsidRPr="008F4E22">
        <w:lastRenderedPageBreak/>
        <w:t xml:space="preserve">Критериями, подтверждающими </w:t>
      </w:r>
      <w:r>
        <w:t>выполнение работ</w:t>
      </w:r>
      <w:r w:rsidRPr="008F4E22">
        <w:t xml:space="preserve"> по </w:t>
      </w:r>
      <w:r>
        <w:t xml:space="preserve">Этапу 5, и </w:t>
      </w:r>
      <w:r w:rsidRPr="00F237D6">
        <w:t xml:space="preserve">основанием для выставления </w:t>
      </w:r>
      <w:r>
        <w:t xml:space="preserve">и подписания </w:t>
      </w:r>
      <w:r w:rsidRPr="00F237D6">
        <w:t xml:space="preserve">Акта </w:t>
      </w:r>
      <w:r>
        <w:t>выполненных работ по Этапу 5</w:t>
      </w:r>
      <w:r w:rsidRPr="004D56FC">
        <w:t xml:space="preserve">, </w:t>
      </w:r>
      <w:r>
        <w:t>являю</w:t>
      </w:r>
      <w:r w:rsidRPr="004D56FC">
        <w:t>тся</w:t>
      </w:r>
      <w:r>
        <w:t xml:space="preserve"> согласованные Сторонами результирующие и организационные документы:</w:t>
      </w:r>
    </w:p>
    <w:p w14:paraId="21D4B675" w14:textId="77777777" w:rsidR="00011E89" w:rsidRDefault="00011E89" w:rsidP="00C23576">
      <w:pPr>
        <w:pStyle w:val="aff7"/>
        <w:numPr>
          <w:ilvl w:val="0"/>
          <w:numId w:val="40"/>
        </w:numPr>
      </w:pPr>
      <w:r>
        <w:t>Протокол</w:t>
      </w:r>
      <w:r w:rsidRPr="00692504">
        <w:t xml:space="preserve"> </w:t>
      </w:r>
      <w:r>
        <w:t xml:space="preserve">приемочных </w:t>
      </w:r>
      <w:r w:rsidRPr="00692504">
        <w:t>испытан</w:t>
      </w:r>
      <w:r>
        <w:t>ий;</w:t>
      </w:r>
    </w:p>
    <w:p w14:paraId="78686FB5" w14:textId="77777777" w:rsidR="00011E89" w:rsidRDefault="00011E89" w:rsidP="00C23576">
      <w:pPr>
        <w:pStyle w:val="aff7"/>
        <w:numPr>
          <w:ilvl w:val="0"/>
          <w:numId w:val="40"/>
        </w:numPr>
      </w:pPr>
      <w:r>
        <w:t>Актуализированная проектная и эксплуатационная документация (в случае необходимости);</w:t>
      </w:r>
    </w:p>
    <w:p w14:paraId="59925E5A" w14:textId="77777777" w:rsidR="00011E89" w:rsidRDefault="00011E89" w:rsidP="00C23576">
      <w:pPr>
        <w:pStyle w:val="aff7"/>
        <w:numPr>
          <w:ilvl w:val="0"/>
          <w:numId w:val="40"/>
        </w:numPr>
      </w:pPr>
      <w:r>
        <w:t xml:space="preserve">Протокол о готовности </w:t>
      </w:r>
      <w:r w:rsidR="00B11D9C">
        <w:t>ИС</w:t>
      </w:r>
      <w:r>
        <w:t xml:space="preserve"> к </w:t>
      </w:r>
      <w:r w:rsidR="00B11D9C">
        <w:t>Промышленной</w:t>
      </w:r>
      <w:r>
        <w:t xml:space="preserve"> эксплуатаци</w:t>
      </w:r>
      <w:r w:rsidR="00B11D9C">
        <w:t>и</w:t>
      </w:r>
      <w:r>
        <w:t>.</w:t>
      </w:r>
    </w:p>
    <w:p w14:paraId="5F3A763D" w14:textId="77777777" w:rsidR="00011E89" w:rsidRDefault="00011E89" w:rsidP="00011E89">
      <w:r>
        <w:t xml:space="preserve">Требования к вышеуказанным документам приведены в </w:t>
      </w:r>
      <w:hyperlink w:anchor="_Ключевые_документы_Проекта" w:history="1">
        <w:r>
          <w:rPr>
            <w:rStyle w:val="afc"/>
          </w:rPr>
          <w:t>Приложении 3.</w:t>
        </w:r>
        <w:r w:rsidRPr="00A842A0">
          <w:rPr>
            <w:rStyle w:val="afc"/>
          </w:rPr>
          <w:t xml:space="preserve"> «Ключевые документы проекта»</w:t>
        </w:r>
      </w:hyperlink>
      <w:r>
        <w:t>.</w:t>
      </w:r>
    </w:p>
    <w:p w14:paraId="60D6F04E" w14:textId="77777777" w:rsidR="00011E89" w:rsidRDefault="00011E89" w:rsidP="00011E89">
      <w:r>
        <w:t xml:space="preserve">Процедуры приемки результатов работ, рассмотрения и согласования вышеуказанных документов приведены в </w:t>
      </w:r>
      <w:hyperlink w:anchor="_Критерии_приемки_результатов" w:history="1">
        <w:r w:rsidRPr="00B90806">
          <w:rPr>
            <w:rStyle w:val="afc"/>
          </w:rPr>
          <w:t xml:space="preserve">разделе </w:t>
        </w:r>
        <w:r>
          <w:rPr>
            <w:rStyle w:val="afc"/>
          </w:rPr>
          <w:t>6</w:t>
        </w:r>
        <w:r w:rsidRPr="00B90806">
          <w:rPr>
            <w:rStyle w:val="afc"/>
          </w:rPr>
          <w:t xml:space="preserve"> «Критерии приемки результатов работ </w:t>
        </w:r>
        <w:r>
          <w:rPr>
            <w:rStyle w:val="afc"/>
          </w:rPr>
          <w:t>п</w:t>
        </w:r>
        <w:r w:rsidRPr="00B90806">
          <w:rPr>
            <w:rStyle w:val="afc"/>
          </w:rPr>
          <w:t>роекта»</w:t>
        </w:r>
      </w:hyperlink>
      <w:r>
        <w:t>.</w:t>
      </w:r>
    </w:p>
    <w:p w14:paraId="30CDBAA0" w14:textId="77777777" w:rsidR="00011E89" w:rsidRPr="0079202F" w:rsidRDefault="00011E89" w:rsidP="00011E89">
      <w:r>
        <w:t xml:space="preserve">Акт </w:t>
      </w:r>
      <w:r w:rsidR="00F237D6">
        <w:t xml:space="preserve"> выполненных</w:t>
      </w:r>
      <w:r>
        <w:t xml:space="preserve"> работ является документом, подтверждающим факт выполнения работ по Этапу 5.</w:t>
      </w:r>
    </w:p>
    <w:p w14:paraId="5F7D613E" w14:textId="77777777" w:rsidR="00011E89" w:rsidRPr="00F31A2D" w:rsidRDefault="00011E89" w:rsidP="00011E89"/>
    <w:p w14:paraId="68086E8C" w14:textId="77777777" w:rsidR="00A732C7" w:rsidRDefault="00A732C7" w:rsidP="00A732C7">
      <w:pPr>
        <w:pStyle w:val="1"/>
        <w:ind w:left="432" w:hanging="432"/>
      </w:pPr>
      <w:bookmarkStart w:id="54" w:name="_Toc17120078"/>
      <w:r>
        <w:lastRenderedPageBreak/>
        <w:t>Общие принципы выполнения работ</w:t>
      </w:r>
      <w:bookmarkEnd w:id="54"/>
    </w:p>
    <w:p w14:paraId="2685E7B3" w14:textId="77777777" w:rsidR="00616120" w:rsidRPr="00197562" w:rsidRDefault="00616120" w:rsidP="00616120">
      <w:r>
        <w:t>Все работы по п</w:t>
      </w:r>
      <w:r w:rsidRPr="002C2366">
        <w:t xml:space="preserve">роекту должны выполняться в </w:t>
      </w:r>
      <w:r w:rsidRPr="00CC5ECE">
        <w:t xml:space="preserve">строгом соответствии с </w:t>
      </w:r>
      <w:r w:rsidR="00917268">
        <w:t>Базовым и Детальными п</w:t>
      </w:r>
      <w:r w:rsidRPr="00CC5ECE">
        <w:t>лан</w:t>
      </w:r>
      <w:r w:rsidR="00917268">
        <w:t>ами</w:t>
      </w:r>
      <w:r w:rsidRPr="00CC5ECE">
        <w:t>-график</w:t>
      </w:r>
      <w:r w:rsidR="00917268">
        <w:t>ами</w:t>
      </w:r>
      <w:r w:rsidRPr="00CC5ECE">
        <w:t xml:space="preserve"> проекта и регламентирующими документами</w:t>
      </w:r>
      <w:r w:rsidRPr="00E83F93">
        <w:t xml:space="preserve"> </w:t>
      </w:r>
      <w:r>
        <w:t>Исполнителя и Заказчика, определяемыми Уставом проекта и решениями управляющих органов проекта в ходе его реализации</w:t>
      </w:r>
      <w:r w:rsidRPr="00CC5ECE">
        <w:t>.</w:t>
      </w:r>
      <w:r w:rsidRPr="00197562">
        <w:t xml:space="preserve"> </w:t>
      </w:r>
    </w:p>
    <w:p w14:paraId="7A1674A6" w14:textId="77777777" w:rsidR="00616120" w:rsidRDefault="00616120" w:rsidP="00616120">
      <w:r>
        <w:t xml:space="preserve">Основным инструментом управления проектом является Базовый план-график проекта и Детальные планы-графики проекта на каждый этап с полной детализацией работ и указанием сроков и ФИО ответственных за выполнение работ. </w:t>
      </w:r>
    </w:p>
    <w:p w14:paraId="4A85EE1A" w14:textId="77777777" w:rsidR="00616120" w:rsidRDefault="00616120" w:rsidP="00616120">
      <w:r>
        <w:t xml:space="preserve">Детальный план-график проекта составляется на очередной этап проекта и подлежит еженедельной актуализации и рассылке участникам </w:t>
      </w:r>
      <w:r w:rsidRPr="00875E45">
        <w:t>проекта до начала еженедельных заседаний Оперативного совета</w:t>
      </w:r>
      <w:r>
        <w:t>. Исполнитель отвечает за формирование, согласование, актуализацию и рассылку Детального плана-графика проекта</w:t>
      </w:r>
      <w:r w:rsidRPr="003F0F7E">
        <w:t xml:space="preserve"> </w:t>
      </w:r>
      <w:r>
        <w:t xml:space="preserve">в формате </w:t>
      </w:r>
      <w:r>
        <w:rPr>
          <w:lang w:val="en-US"/>
        </w:rPr>
        <w:t>MS</w:t>
      </w:r>
      <w:r w:rsidRPr="001C37D0">
        <w:t xml:space="preserve"> </w:t>
      </w:r>
      <w:r>
        <w:rPr>
          <w:lang w:val="en-US"/>
        </w:rPr>
        <w:t>Project</w:t>
      </w:r>
      <w:r>
        <w:t>.</w:t>
      </w:r>
    </w:p>
    <w:p w14:paraId="0F0C4792" w14:textId="77777777" w:rsidR="00616120" w:rsidRDefault="00616120" w:rsidP="00616120">
      <w:r>
        <w:t>Все договоренности между С</w:t>
      </w:r>
      <w:r w:rsidRPr="002C2366">
        <w:t xml:space="preserve">торонами должны фиксироваться письменно, результаты совещаний должны оформляться протоколами, которые согласовываются всеми участниками совещаний в соответствии с </w:t>
      </w:r>
      <w:r>
        <w:t>положениями</w:t>
      </w:r>
      <w:r w:rsidRPr="00197562">
        <w:t xml:space="preserve"> </w:t>
      </w:r>
      <w:r>
        <w:t>Устава проекта</w:t>
      </w:r>
      <w:r w:rsidRPr="00197562">
        <w:t xml:space="preserve">. </w:t>
      </w:r>
    </w:p>
    <w:p w14:paraId="652263A2" w14:textId="77777777" w:rsidR="00616120" w:rsidRPr="002C2366" w:rsidRDefault="00616120" w:rsidP="00616120">
      <w:r w:rsidRPr="002C2366">
        <w:t xml:space="preserve">Все заявленные результаты работ должны быть зафиксированы в проектных документах, но не должны противоречить </w:t>
      </w:r>
      <w:r>
        <w:t>Договору</w:t>
      </w:r>
      <w:r w:rsidRPr="002C2366">
        <w:t>.</w:t>
      </w:r>
    </w:p>
    <w:p w14:paraId="73553582" w14:textId="77777777" w:rsidR="00A732C7" w:rsidRDefault="00A732C7" w:rsidP="00A732C7">
      <w:pPr>
        <w:pStyle w:val="2"/>
        <w:ind w:left="576" w:hanging="576"/>
      </w:pPr>
      <w:bookmarkStart w:id="55" w:name="_Toc17120079"/>
      <w:r>
        <w:t>Ключевые факторы успеха</w:t>
      </w:r>
      <w:bookmarkEnd w:id="55"/>
    </w:p>
    <w:p w14:paraId="26F2BF81" w14:textId="77777777" w:rsidR="00616120" w:rsidRDefault="00616120" w:rsidP="00616120">
      <w:bookmarkStart w:id="56" w:name="_Ограничения_и_допущения"/>
      <w:bookmarkEnd w:id="56"/>
      <w:r w:rsidRPr="00C44659">
        <w:t xml:space="preserve">Исходные условия для ведения </w:t>
      </w:r>
      <w:r>
        <w:t>п</w:t>
      </w:r>
      <w:r w:rsidRPr="00C44659">
        <w:t xml:space="preserve">роекта отражают ключевые потребности, непосредственно влияющие на сроки и бюджет </w:t>
      </w:r>
      <w:r>
        <w:t>п</w:t>
      </w:r>
      <w:r w:rsidRPr="00C44659">
        <w:t xml:space="preserve">роекта. Разработка Устава </w:t>
      </w:r>
      <w:r>
        <w:t xml:space="preserve">проекта </w:t>
      </w:r>
      <w:r w:rsidRPr="00C44659">
        <w:t xml:space="preserve">велась исходя из предположения, что указанные </w:t>
      </w:r>
      <w:r>
        <w:t>ниже условия будут выполнены Сторонами</w:t>
      </w:r>
      <w:r w:rsidRPr="00C44659">
        <w:t xml:space="preserve">. В случае если то или иное исходное условие окажется не выполненным, потребуется пересмотр </w:t>
      </w:r>
      <w:r>
        <w:t>Параметров п</w:t>
      </w:r>
      <w:r w:rsidRPr="00C44659">
        <w:t>роект</w:t>
      </w:r>
      <w:r>
        <w:t>а</w:t>
      </w:r>
      <w:r w:rsidRPr="00C44659">
        <w:t xml:space="preserve">. </w:t>
      </w:r>
    </w:p>
    <w:p w14:paraId="49A97455" w14:textId="77777777" w:rsidR="00616120" w:rsidRPr="00C44659" w:rsidRDefault="00616120" w:rsidP="00616120">
      <w:r>
        <w:t xml:space="preserve">Исходные </w:t>
      </w:r>
      <w:r w:rsidRPr="00C44659">
        <w:t xml:space="preserve">условия для ведения </w:t>
      </w:r>
      <w:r>
        <w:t>п</w:t>
      </w:r>
      <w:r w:rsidRPr="00C44659">
        <w:t>роекта состоят в следующем:</w:t>
      </w:r>
    </w:p>
    <w:p w14:paraId="04E0AAC3" w14:textId="77777777" w:rsidR="00616120" w:rsidRDefault="00616120" w:rsidP="00C23576">
      <w:pPr>
        <w:pStyle w:val="aff7"/>
        <w:numPr>
          <w:ilvl w:val="0"/>
          <w:numId w:val="45"/>
        </w:numPr>
      </w:pPr>
      <w:r w:rsidRPr="00C44659">
        <w:t xml:space="preserve">Заказчик </w:t>
      </w:r>
      <w:r>
        <w:t>издает</w:t>
      </w:r>
      <w:r w:rsidRPr="00C44659">
        <w:t xml:space="preserve"> Приказ </w:t>
      </w:r>
      <w:r>
        <w:t>о</w:t>
      </w:r>
      <w:r w:rsidR="00917268">
        <w:t xml:space="preserve"> начале работ по</w:t>
      </w:r>
      <w:r>
        <w:t xml:space="preserve"> п</w:t>
      </w:r>
      <w:r w:rsidRPr="00C44659">
        <w:t>роект</w:t>
      </w:r>
      <w:r w:rsidR="00917268">
        <w:t>у</w:t>
      </w:r>
      <w:r w:rsidRPr="00C44659">
        <w:t xml:space="preserve"> с назначением </w:t>
      </w:r>
      <w:r>
        <w:t>ответственных</w:t>
      </w:r>
      <w:r w:rsidRPr="00C44659">
        <w:t xml:space="preserve"> сотрудников </w:t>
      </w:r>
      <w:r>
        <w:t>и описанием</w:t>
      </w:r>
      <w:r w:rsidRPr="00C44659">
        <w:t xml:space="preserve"> </w:t>
      </w:r>
      <w:r>
        <w:t>их деятельности и ответственности в рамках проекта.</w:t>
      </w:r>
    </w:p>
    <w:p w14:paraId="3A03B210" w14:textId="77777777" w:rsidR="00616120" w:rsidRPr="00C44659" w:rsidRDefault="00616120" w:rsidP="00C23576">
      <w:pPr>
        <w:pStyle w:val="aff7"/>
        <w:numPr>
          <w:ilvl w:val="0"/>
          <w:numId w:val="45"/>
        </w:numPr>
      </w:pPr>
      <w:r w:rsidRPr="00C44659">
        <w:t xml:space="preserve">Заказчик </w:t>
      </w:r>
      <w:r>
        <w:t>обеспечивает участие в проекте ответственных</w:t>
      </w:r>
      <w:r w:rsidRPr="00C44659">
        <w:t xml:space="preserve"> сотрудников</w:t>
      </w:r>
      <w:r>
        <w:t xml:space="preserve"> в объеме, необходимом для решения задач проекта в установленные сроки</w:t>
      </w:r>
      <w:r w:rsidRPr="00C44659">
        <w:t>.</w:t>
      </w:r>
    </w:p>
    <w:p w14:paraId="3AD2E4A2" w14:textId="77777777" w:rsidR="00616120" w:rsidRDefault="00616120" w:rsidP="00C23576">
      <w:pPr>
        <w:pStyle w:val="aff7"/>
        <w:numPr>
          <w:ilvl w:val="0"/>
          <w:numId w:val="45"/>
        </w:numPr>
      </w:pPr>
      <w:r w:rsidRPr="00C44659">
        <w:t xml:space="preserve">Заказчик обеспечивает своевременное поступление необходимой для реализации </w:t>
      </w:r>
      <w:r>
        <w:t>п</w:t>
      </w:r>
      <w:r w:rsidRPr="00C44659">
        <w:t>роекта информации от соответствующих должностных лиц Заказчика. Информация должна быть максимально полной, достоверной и адекватной запросам.</w:t>
      </w:r>
    </w:p>
    <w:p w14:paraId="4799E601" w14:textId="77777777" w:rsidR="00616120" w:rsidRPr="00D678A0" w:rsidRDefault="00616120" w:rsidP="00C23576">
      <w:pPr>
        <w:pStyle w:val="aff7"/>
        <w:numPr>
          <w:ilvl w:val="0"/>
          <w:numId w:val="45"/>
        </w:numPr>
      </w:pPr>
      <w:r>
        <w:t xml:space="preserve">Заказчик предоставляет Исполнителю документы, указанные в </w:t>
      </w:r>
      <w:hyperlink w:anchor="_Фаза_1._Формирование" w:history="1">
        <w:r w:rsidRPr="003829C3">
          <w:rPr>
            <w:rStyle w:val="afc"/>
          </w:rPr>
          <w:t xml:space="preserve">п. </w:t>
        </w:r>
        <w:r w:rsidRPr="00614137">
          <w:rPr>
            <w:rStyle w:val="afc"/>
          </w:rPr>
          <w:t>4</w:t>
        </w:r>
        <w:r w:rsidRPr="003829C3">
          <w:rPr>
            <w:rStyle w:val="afc"/>
          </w:rPr>
          <w:t>.</w:t>
        </w:r>
        <w:r>
          <w:rPr>
            <w:rStyle w:val="afc"/>
          </w:rPr>
          <w:t>1</w:t>
        </w:r>
        <w:r w:rsidRPr="003829C3">
          <w:rPr>
            <w:rStyle w:val="afc"/>
          </w:rPr>
          <w:t>. «</w:t>
        </w:r>
        <w:r>
          <w:rPr>
            <w:rStyle w:val="afc"/>
          </w:rPr>
          <w:t>Подэтап 1</w:t>
        </w:r>
        <w:r w:rsidRPr="003829C3">
          <w:rPr>
            <w:rStyle w:val="afc"/>
          </w:rPr>
          <w:t>.</w:t>
        </w:r>
        <w:r>
          <w:rPr>
            <w:rStyle w:val="afc"/>
          </w:rPr>
          <w:t>2.</w:t>
        </w:r>
        <w:r w:rsidRPr="003829C3">
          <w:rPr>
            <w:rStyle w:val="afc"/>
          </w:rPr>
          <w:t xml:space="preserve"> Формирование требований к ИС»</w:t>
        </w:r>
      </w:hyperlink>
      <w:r>
        <w:t xml:space="preserve">. При непредоставлении Заказчиком одного или более документов, Исполнитель вправе приостановить работы по проекту вплоть до </w:t>
      </w:r>
      <w:r w:rsidRPr="00D678A0">
        <w:t xml:space="preserve">выполнения Заказчиком своих обязательств и (или) инициировать процедуру </w:t>
      </w:r>
      <w:r>
        <w:t>«</w:t>
      </w:r>
      <w:r w:rsidRPr="00D678A0">
        <w:t>Управление изменениями</w:t>
      </w:r>
      <w:r>
        <w:t>»</w:t>
      </w:r>
      <w:r w:rsidRPr="00616120">
        <w:t xml:space="preserve"> </w:t>
      </w:r>
      <w:r>
        <w:t>п</w:t>
      </w:r>
      <w:r w:rsidRPr="00C44659">
        <w:t>роекта</w:t>
      </w:r>
      <w:r>
        <w:t>,</w:t>
      </w:r>
      <w:r w:rsidRPr="00C44659">
        <w:t xml:space="preserve"> описанн</w:t>
      </w:r>
      <w:r>
        <w:t xml:space="preserve">ую </w:t>
      </w:r>
      <w:r w:rsidRPr="00C44659">
        <w:t xml:space="preserve">в </w:t>
      </w:r>
      <w:hyperlink w:anchor="_Управление_изменениями" w:history="1">
        <w:r w:rsidRPr="00AF619E">
          <w:rPr>
            <w:rStyle w:val="afc"/>
          </w:rPr>
          <w:t>п.</w:t>
        </w:r>
        <w:r>
          <w:rPr>
            <w:rStyle w:val="afc"/>
          </w:rPr>
          <w:t>8</w:t>
        </w:r>
        <w:r w:rsidRPr="00AF619E">
          <w:rPr>
            <w:rStyle w:val="afc"/>
          </w:rPr>
          <w:t>.5. «Управление изменениями»</w:t>
        </w:r>
      </w:hyperlink>
      <w:r w:rsidRPr="00D678A0">
        <w:t>.</w:t>
      </w:r>
    </w:p>
    <w:p w14:paraId="76199551" w14:textId="77777777" w:rsidR="00616120" w:rsidRDefault="00616120" w:rsidP="00C23576">
      <w:pPr>
        <w:pStyle w:val="aff7"/>
        <w:numPr>
          <w:ilvl w:val="0"/>
          <w:numId w:val="45"/>
        </w:numPr>
      </w:pPr>
      <w:r w:rsidRPr="00D678A0">
        <w:t>Заказчик обеспечивает доступ</w:t>
      </w:r>
      <w:r w:rsidRPr="00C44659">
        <w:t xml:space="preserve"> к используемым для ведения учета системам, а также предоставляет необходимые для </w:t>
      </w:r>
      <w:r>
        <w:t>п</w:t>
      </w:r>
      <w:r w:rsidRPr="00C44659">
        <w:t xml:space="preserve">роекта сведения (существующие </w:t>
      </w:r>
      <w:r>
        <w:t>т</w:t>
      </w:r>
      <w:r w:rsidRPr="00C44659">
        <w:t>ехнические требования и иные документы, фиксирующие текущие доработки, учетные данные, принципы ведения учета и т.д.).</w:t>
      </w:r>
    </w:p>
    <w:p w14:paraId="4E824647" w14:textId="77777777" w:rsidR="00616120" w:rsidRPr="00D678A0" w:rsidRDefault="00616120" w:rsidP="00C23576">
      <w:pPr>
        <w:pStyle w:val="aff7"/>
        <w:numPr>
          <w:ilvl w:val="0"/>
          <w:numId w:val="45"/>
        </w:numPr>
      </w:pPr>
      <w:r>
        <w:lastRenderedPageBreak/>
        <w:t xml:space="preserve">Заказчик в полном объеме и в установленные сроки выполняет работы по проекту, входящие в его зону ответственности. При невыполнении Заказчиком работ, входящих в его зону ответственности или при несоблюдении сроков выполнения данных работ, Исполнитель вправе приостановить </w:t>
      </w:r>
      <w:r w:rsidRPr="00D678A0">
        <w:t xml:space="preserve">работы по </w:t>
      </w:r>
      <w:r>
        <w:t>п</w:t>
      </w:r>
      <w:r w:rsidRPr="00D678A0">
        <w:t xml:space="preserve">роекту вплоть до выполнения Заказчиком своих обязательств и (или) инициировать процедуру </w:t>
      </w:r>
      <w:r>
        <w:t>«</w:t>
      </w:r>
      <w:r w:rsidRPr="00D678A0">
        <w:t>Управление изменениями</w:t>
      </w:r>
      <w:r>
        <w:t>»</w:t>
      </w:r>
      <w:r w:rsidRPr="00616120">
        <w:t xml:space="preserve"> </w:t>
      </w:r>
      <w:r>
        <w:t>п</w:t>
      </w:r>
      <w:r w:rsidRPr="00C44659">
        <w:t>роекта</w:t>
      </w:r>
      <w:r>
        <w:t>,</w:t>
      </w:r>
      <w:r w:rsidRPr="00C44659">
        <w:t xml:space="preserve"> описанн</w:t>
      </w:r>
      <w:r>
        <w:t xml:space="preserve">ую </w:t>
      </w:r>
      <w:r w:rsidRPr="00C44659">
        <w:t xml:space="preserve">в </w:t>
      </w:r>
      <w:hyperlink w:anchor="_Управление_изменениями" w:history="1">
        <w:r w:rsidRPr="00AF619E">
          <w:rPr>
            <w:rStyle w:val="afc"/>
          </w:rPr>
          <w:t>п.</w:t>
        </w:r>
        <w:r>
          <w:rPr>
            <w:rStyle w:val="afc"/>
          </w:rPr>
          <w:t>8</w:t>
        </w:r>
        <w:r w:rsidRPr="00AF619E">
          <w:rPr>
            <w:rStyle w:val="afc"/>
          </w:rPr>
          <w:t>.5. «Управление изменениями»</w:t>
        </w:r>
      </w:hyperlink>
      <w:r w:rsidRPr="00D678A0">
        <w:t>.</w:t>
      </w:r>
    </w:p>
    <w:p w14:paraId="76CEE363" w14:textId="77777777" w:rsidR="00616120" w:rsidRPr="00C44659" w:rsidRDefault="00616120" w:rsidP="00C23576">
      <w:pPr>
        <w:pStyle w:val="aff7"/>
        <w:numPr>
          <w:ilvl w:val="0"/>
          <w:numId w:val="45"/>
        </w:numPr>
      </w:pPr>
      <w:r w:rsidRPr="00C44659">
        <w:t xml:space="preserve">В случае любых изменений (в части ведения учета, кадровых перестановок Заказчика, изменения сроков проведения работ по автоматизации деятельности Заказчика прочими поставщиками) – если эти изменения любым образом (обосновано) влияют на </w:t>
      </w:r>
      <w:r>
        <w:t>п</w:t>
      </w:r>
      <w:r w:rsidRPr="00C44659">
        <w:t xml:space="preserve">роект – Заказчик будет согласовывать и утверждать с Исполнителем новые </w:t>
      </w:r>
      <w:r>
        <w:t>П</w:t>
      </w:r>
      <w:r w:rsidRPr="00C44659">
        <w:t xml:space="preserve">араметры </w:t>
      </w:r>
      <w:r>
        <w:t>п</w:t>
      </w:r>
      <w:r w:rsidRPr="00C44659">
        <w:t xml:space="preserve">роекта. </w:t>
      </w:r>
      <w:r>
        <w:t xml:space="preserve"> Исполнитель вправе приостановить работы по проекту вплоть до полного согласования новых П</w:t>
      </w:r>
      <w:r w:rsidRPr="00C44659">
        <w:t xml:space="preserve">араметров </w:t>
      </w:r>
      <w:r>
        <w:t>п</w:t>
      </w:r>
      <w:r w:rsidRPr="00C44659">
        <w:t>роекта.</w:t>
      </w:r>
    </w:p>
    <w:p w14:paraId="79F645BF" w14:textId="77777777" w:rsidR="00616120" w:rsidRPr="00C44659" w:rsidRDefault="00616120" w:rsidP="00C23576">
      <w:pPr>
        <w:pStyle w:val="aff7"/>
        <w:numPr>
          <w:ilvl w:val="0"/>
          <w:numId w:val="45"/>
        </w:numPr>
      </w:pPr>
      <w:r w:rsidRPr="00C44659">
        <w:t>Руководитель проекта со стороны Заказчика должен обеспечить поддержку проекта ИТ-службой Заказчика. Команда ИТ</w:t>
      </w:r>
      <w:r>
        <w:t>-службы</w:t>
      </w:r>
      <w:r w:rsidRPr="00C44659">
        <w:t xml:space="preserve"> Заказчика будет задействована для </w:t>
      </w:r>
      <w:r>
        <w:t>а</w:t>
      </w:r>
      <w:r w:rsidRPr="00C44659">
        <w:t>дминистрирования локальной сет</w:t>
      </w:r>
      <w:r>
        <w:t>и, компьютеров, серверов и т.п.</w:t>
      </w:r>
    </w:p>
    <w:p w14:paraId="77DEA918" w14:textId="77777777" w:rsidR="00616120" w:rsidRPr="00C44659" w:rsidRDefault="00616120" w:rsidP="00C23576">
      <w:pPr>
        <w:pStyle w:val="aff7"/>
        <w:numPr>
          <w:ilvl w:val="0"/>
          <w:numId w:val="45"/>
        </w:numPr>
      </w:pPr>
      <w:r w:rsidRPr="00C44659">
        <w:t>Резервное копирование и основное системное администрирование (запуск, остановка компьютеров и восстановление рабочей инфраструктуры программного обеспечения) будет выполняться ИТ-службами Заказчика. Заказчик является ответственным за обеспечение бесперебойного функционирования оборудования и обеспечение резервного копирования файлов.</w:t>
      </w:r>
    </w:p>
    <w:p w14:paraId="3409EF89" w14:textId="77777777" w:rsidR="00616120" w:rsidRPr="00C44659" w:rsidRDefault="00616120" w:rsidP="00C23576">
      <w:pPr>
        <w:pStyle w:val="aff7"/>
        <w:numPr>
          <w:ilvl w:val="0"/>
          <w:numId w:val="45"/>
        </w:numPr>
      </w:pPr>
      <w:r w:rsidRPr="00C44659">
        <w:t xml:space="preserve">При внедрении </w:t>
      </w:r>
      <w:r>
        <w:t>ИС на предприятии Заказчика долж</w:t>
      </w:r>
      <w:r w:rsidRPr="00C44659">
        <w:t>н</w:t>
      </w:r>
      <w:r>
        <w:t>ы</w:t>
      </w:r>
      <w:r w:rsidRPr="00C44659">
        <w:t xml:space="preserve"> быть назначен</w:t>
      </w:r>
      <w:r>
        <w:t>ы</w:t>
      </w:r>
      <w:r w:rsidRPr="00C44659">
        <w:t xml:space="preserve"> Администратор</w:t>
      </w:r>
      <w:r>
        <w:t>ы</w:t>
      </w:r>
      <w:r w:rsidRPr="00C44659">
        <w:t xml:space="preserve"> базы данных 1С. Дан</w:t>
      </w:r>
      <w:r>
        <w:t>ные</w:t>
      </w:r>
      <w:r w:rsidRPr="00C44659">
        <w:t xml:space="preserve"> сотрудник</w:t>
      </w:r>
      <w:r>
        <w:t>и</w:t>
      </w:r>
      <w:r w:rsidRPr="00C44659">
        <w:t xml:space="preserve"> должн</w:t>
      </w:r>
      <w:r>
        <w:t>ы</w:t>
      </w:r>
      <w:r w:rsidRPr="00C44659">
        <w:t xml:space="preserve"> обеспечивать ввод новых пользователей, установку необходимых пользовательских ролей и настроек, проверку формирования архивов, установку системы на рабочие места конечных пользователей. Назначение Администратор</w:t>
      </w:r>
      <w:r>
        <w:t>ов</w:t>
      </w:r>
      <w:r w:rsidRPr="00C44659">
        <w:t xml:space="preserve"> базы данных 1С необх</w:t>
      </w:r>
      <w:r>
        <w:t>одимо для подготовки специалистов</w:t>
      </w:r>
      <w:r w:rsidRPr="00C44659">
        <w:t xml:space="preserve"> поддержки, которы</w:t>
      </w:r>
      <w:r>
        <w:t>е в дальнейшем буду</w:t>
      </w:r>
      <w:r w:rsidRPr="00C44659">
        <w:t xml:space="preserve">т обслуживать </w:t>
      </w:r>
      <w:r>
        <w:t>ИС</w:t>
      </w:r>
      <w:r w:rsidRPr="00C44659">
        <w:t>.</w:t>
      </w:r>
    </w:p>
    <w:p w14:paraId="7C37314F" w14:textId="77777777" w:rsidR="00616120" w:rsidRPr="00C44659" w:rsidRDefault="00616120" w:rsidP="00C23576">
      <w:pPr>
        <w:pStyle w:val="aff7"/>
        <w:numPr>
          <w:ilvl w:val="0"/>
          <w:numId w:val="45"/>
        </w:numPr>
      </w:pPr>
      <w:r w:rsidRPr="00C44659">
        <w:t xml:space="preserve">При внедрении </w:t>
      </w:r>
      <w:r>
        <w:t>ИС</w:t>
      </w:r>
      <w:r w:rsidRPr="00C44659">
        <w:t xml:space="preserve"> используется подход, при котором реализация</w:t>
      </w:r>
      <w:r>
        <w:t xml:space="preserve"> той или иной бизнес-функции в ИС</w:t>
      </w:r>
      <w:r w:rsidRPr="00C44659">
        <w:t xml:space="preserve">, в том числе влекущая за собой модификацию </w:t>
      </w:r>
      <w:r>
        <w:t>ИС</w:t>
      </w:r>
      <w:r w:rsidRPr="00C44659">
        <w:t xml:space="preserve">, будет ориентирована на максимальное использование </w:t>
      </w:r>
      <w:r>
        <w:t>типового функционала ПП</w:t>
      </w:r>
      <w:r w:rsidRPr="00C44659">
        <w:t>.</w:t>
      </w:r>
    </w:p>
    <w:p w14:paraId="6C6B9C08" w14:textId="77777777" w:rsidR="00A732C7" w:rsidRDefault="00A732C7" w:rsidP="00A732C7">
      <w:pPr>
        <w:pStyle w:val="2"/>
        <w:ind w:left="576" w:hanging="576"/>
      </w:pPr>
      <w:bookmarkStart w:id="57" w:name="_Toc17120080"/>
      <w:r>
        <w:t>Ограничения и допущения проекта</w:t>
      </w:r>
      <w:bookmarkEnd w:id="57"/>
    </w:p>
    <w:p w14:paraId="774DD451" w14:textId="77777777" w:rsidR="00891BF4" w:rsidRPr="00AB0615" w:rsidRDefault="00891BF4" w:rsidP="00891BF4">
      <w:r w:rsidRPr="00AB0615">
        <w:t xml:space="preserve">Ниже представлены ограничения, накладываемые на реализацию </w:t>
      </w:r>
      <w:r>
        <w:t>п</w:t>
      </w:r>
      <w:r w:rsidRPr="00AB0615">
        <w:t xml:space="preserve">роекта, а также требования, допущения и соглашения, принимаемые для реализации </w:t>
      </w:r>
      <w:r>
        <w:t>п</w:t>
      </w:r>
      <w:r w:rsidRPr="00AB0615">
        <w:t>роекта.</w:t>
      </w:r>
    </w:p>
    <w:p w14:paraId="7FD7198A" w14:textId="77777777" w:rsidR="00891BF4" w:rsidRDefault="00891BF4" w:rsidP="00C23576">
      <w:pPr>
        <w:pStyle w:val="aff7"/>
        <w:numPr>
          <w:ilvl w:val="0"/>
          <w:numId w:val="46"/>
        </w:numPr>
      </w:pPr>
      <w:r>
        <w:t>Разработка или актуализация нормативно-методических документов, регламентирующих планируемые к автоматизации процессы, в случае необходимости осуществляется силами Заказчика.</w:t>
      </w:r>
    </w:p>
    <w:p w14:paraId="79FBB58C" w14:textId="77777777" w:rsidR="00891BF4" w:rsidRDefault="00891BF4" w:rsidP="00C23576">
      <w:pPr>
        <w:pStyle w:val="aff7"/>
        <w:numPr>
          <w:ilvl w:val="0"/>
          <w:numId w:val="46"/>
        </w:numPr>
      </w:pPr>
      <w:r>
        <w:t>Разработка регламентов выполнения основных процессов с использованием ИС</w:t>
      </w:r>
      <w:r w:rsidRPr="00891BF4">
        <w:t xml:space="preserve"> </w:t>
      </w:r>
      <w:r>
        <w:t>осуществляется силами Заказчика.</w:t>
      </w:r>
    </w:p>
    <w:p w14:paraId="4870A3C9" w14:textId="77777777" w:rsidR="00891BF4" w:rsidRPr="00C44659" w:rsidRDefault="00891BF4" w:rsidP="00C23576">
      <w:pPr>
        <w:pStyle w:val="aff7"/>
        <w:numPr>
          <w:ilvl w:val="0"/>
          <w:numId w:val="46"/>
        </w:numPr>
      </w:pPr>
      <w:r>
        <w:t>В рамки п</w:t>
      </w:r>
      <w:r w:rsidRPr="00C44659">
        <w:t>роекта не входят:</w:t>
      </w:r>
    </w:p>
    <w:p w14:paraId="24482D76" w14:textId="77777777" w:rsidR="00891BF4" w:rsidRDefault="00891BF4" w:rsidP="00891BF4">
      <w:pPr>
        <w:pStyle w:val="a5"/>
      </w:pPr>
      <w:r w:rsidRPr="00C44659">
        <w:t>Услуги по разработке макетов и шаблонов документов, отчетных</w:t>
      </w:r>
      <w:r>
        <w:t xml:space="preserve"> и печатных форм.</w:t>
      </w:r>
    </w:p>
    <w:p w14:paraId="0004E0BD" w14:textId="77777777" w:rsidR="00891BF4" w:rsidRDefault="00891BF4" w:rsidP="00C23576">
      <w:pPr>
        <w:pStyle w:val="aff7"/>
        <w:numPr>
          <w:ilvl w:val="0"/>
          <w:numId w:val="46"/>
        </w:numPr>
      </w:pPr>
      <w:r>
        <w:t>В рамках проекта существует разграничение по настройке прав доступа в Информационной системе:</w:t>
      </w:r>
    </w:p>
    <w:p w14:paraId="562E501B" w14:textId="77777777" w:rsidR="00891BF4" w:rsidRPr="00905A36" w:rsidRDefault="00891BF4" w:rsidP="00891BF4">
      <w:pPr>
        <w:pStyle w:val="a5"/>
      </w:pPr>
      <w:r w:rsidRPr="00905A36">
        <w:t xml:space="preserve">Исполнитель формирует роли, профили, </w:t>
      </w:r>
      <w:r>
        <w:t>с</w:t>
      </w:r>
      <w:r w:rsidRPr="00905A36">
        <w:t xml:space="preserve"> разделение</w:t>
      </w:r>
      <w:r>
        <w:t>м</w:t>
      </w:r>
      <w:r w:rsidRPr="00905A36">
        <w:t xml:space="preserve"> </w:t>
      </w:r>
      <w:r>
        <w:t xml:space="preserve">доступа пользователей </w:t>
      </w:r>
      <w:r w:rsidRPr="00905A36">
        <w:t>на уровне записей</w:t>
      </w:r>
      <w:r>
        <w:t>.</w:t>
      </w:r>
    </w:p>
    <w:p w14:paraId="49C40469" w14:textId="77777777" w:rsidR="00891BF4" w:rsidRDefault="00891BF4" w:rsidP="00891BF4">
      <w:pPr>
        <w:pStyle w:val="a5"/>
      </w:pPr>
      <w:r>
        <w:lastRenderedPageBreak/>
        <w:t>Заказчик распределяет доступ, назначает пользователям роли, профили, предоставляет доступ на уровне записей.</w:t>
      </w:r>
    </w:p>
    <w:p w14:paraId="7FEA075C" w14:textId="77777777" w:rsidR="00891BF4" w:rsidRDefault="00891BF4" w:rsidP="00C23576">
      <w:pPr>
        <w:pStyle w:val="aff7"/>
        <w:numPr>
          <w:ilvl w:val="0"/>
          <w:numId w:val="46"/>
        </w:numPr>
      </w:pPr>
      <w:r w:rsidRPr="00C44659">
        <w:t>В целях корректной программной реализации</w:t>
      </w:r>
      <w:r>
        <w:t xml:space="preserve"> функционала ИС н</w:t>
      </w:r>
      <w:r w:rsidRPr="00C44659">
        <w:t xml:space="preserve">а время работ по </w:t>
      </w:r>
      <w:r>
        <w:t>п</w:t>
      </w:r>
      <w:r w:rsidRPr="00C44659">
        <w:t>роекту программная реализация со стороны Исполнителя и внесение изменений в конфигурацию</w:t>
      </w:r>
      <w:r>
        <w:t xml:space="preserve"> ПП</w:t>
      </w:r>
      <w:r w:rsidRPr="00C44659">
        <w:t xml:space="preserve"> со стороны Заказчика должны проводиться только с использованием </w:t>
      </w:r>
      <w:r>
        <w:t>х</w:t>
      </w:r>
      <w:r w:rsidRPr="00C44659">
        <w:t xml:space="preserve">ранилища </w:t>
      </w:r>
      <w:r>
        <w:t>к</w:t>
      </w:r>
      <w:r w:rsidRPr="00C44659">
        <w:t>онфигурации</w:t>
      </w:r>
      <w:r>
        <w:t>.</w:t>
      </w:r>
    </w:p>
    <w:p w14:paraId="50293EBF" w14:textId="77777777" w:rsidR="00891BF4" w:rsidRDefault="00891BF4" w:rsidP="00C23576">
      <w:pPr>
        <w:pStyle w:val="aff7"/>
        <w:numPr>
          <w:ilvl w:val="0"/>
          <w:numId w:val="46"/>
        </w:numPr>
      </w:pPr>
      <w:r w:rsidRPr="005F0989">
        <w:t xml:space="preserve">Подготовка нормативно-справочной информации и </w:t>
      </w:r>
      <w:r>
        <w:t>исходных</w:t>
      </w:r>
      <w:r w:rsidRPr="005F0989">
        <w:t xml:space="preserve"> данных выполняется </w:t>
      </w:r>
      <w:r>
        <w:t xml:space="preserve">работниками Заказчика </w:t>
      </w:r>
      <w:r w:rsidRPr="005F0989">
        <w:t>по технологии (шаблоны и правила их заполнения),</w:t>
      </w:r>
      <w:r>
        <w:t xml:space="preserve"> предоставленной Исполнителем.</w:t>
      </w:r>
    </w:p>
    <w:p w14:paraId="5958F5A2" w14:textId="77777777" w:rsidR="00891BF4" w:rsidRDefault="00891BF4" w:rsidP="00C23576">
      <w:pPr>
        <w:pStyle w:val="aff7"/>
        <w:numPr>
          <w:ilvl w:val="0"/>
          <w:numId w:val="46"/>
        </w:numPr>
      </w:pPr>
      <w:r w:rsidRPr="00AB0615">
        <w:t xml:space="preserve">Предоставление необходимых вычислительных ресурсов и лицензий на программное обеспечение, необходимых для создания системного ландшафта </w:t>
      </w:r>
      <w:r>
        <w:t>ИС</w:t>
      </w:r>
      <w:r w:rsidRPr="00AB0615">
        <w:t xml:space="preserve">, </w:t>
      </w:r>
      <w:r w:rsidRPr="00216F7F">
        <w:t xml:space="preserve">должно производиться </w:t>
      </w:r>
      <w:r>
        <w:t>З</w:t>
      </w:r>
      <w:r w:rsidRPr="00216F7F">
        <w:t>аказчиком согласно Базовому плану-графику проекта.</w:t>
      </w:r>
    </w:p>
    <w:p w14:paraId="44D4364C" w14:textId="77777777" w:rsidR="00891BF4" w:rsidRDefault="00891BF4" w:rsidP="00C23576">
      <w:pPr>
        <w:pStyle w:val="aff7"/>
        <w:numPr>
          <w:ilvl w:val="0"/>
          <w:numId w:val="46"/>
        </w:numPr>
      </w:pPr>
      <w:r w:rsidRPr="00AB0615">
        <w:t xml:space="preserve">Аттестация </w:t>
      </w:r>
      <w:r>
        <w:t xml:space="preserve">ИС </w:t>
      </w:r>
      <w:r w:rsidRPr="00AB0615">
        <w:t>на соответствие требованиям по обеспечению информационной безопасности проводится</w:t>
      </w:r>
      <w:r>
        <w:t xml:space="preserve"> </w:t>
      </w:r>
      <w:r w:rsidRPr="00AB0615">
        <w:t xml:space="preserve">по отдельному договору и не входит в работы </w:t>
      </w:r>
      <w:r>
        <w:t>п</w:t>
      </w:r>
      <w:r w:rsidRPr="00AB0615">
        <w:t>роекта</w:t>
      </w:r>
      <w:r>
        <w:t>.</w:t>
      </w:r>
    </w:p>
    <w:p w14:paraId="1C33D169" w14:textId="77777777" w:rsidR="00917268" w:rsidRDefault="00917268" w:rsidP="00C23576">
      <w:pPr>
        <w:pStyle w:val="aff7"/>
        <w:numPr>
          <w:ilvl w:val="0"/>
          <w:numId w:val="46"/>
        </w:numPr>
      </w:pPr>
      <w:r>
        <w:t xml:space="preserve">Работы по обеспечению заданного уровня производительности ИС </w:t>
      </w:r>
      <w:r w:rsidRPr="00AB0615">
        <w:t>провод</w:t>
      </w:r>
      <w:r>
        <w:t>я</w:t>
      </w:r>
      <w:r w:rsidRPr="00AB0615">
        <w:t>тся</w:t>
      </w:r>
      <w:r>
        <w:t xml:space="preserve"> </w:t>
      </w:r>
      <w:r w:rsidRPr="00AB0615">
        <w:t>по отдельному договору и не вход</w:t>
      </w:r>
      <w:r>
        <w:t>я</w:t>
      </w:r>
      <w:r w:rsidRPr="00AB0615">
        <w:t xml:space="preserve">т в работы </w:t>
      </w:r>
      <w:r>
        <w:t>п</w:t>
      </w:r>
      <w:r w:rsidRPr="00AB0615">
        <w:t>роекта</w:t>
      </w:r>
      <w:r>
        <w:t>.</w:t>
      </w:r>
    </w:p>
    <w:p w14:paraId="0AF56DC8" w14:textId="77777777" w:rsidR="00A732C7" w:rsidRDefault="00A732C7" w:rsidP="00A732C7">
      <w:pPr>
        <w:pStyle w:val="2"/>
        <w:ind w:left="576" w:hanging="576"/>
      </w:pPr>
      <w:bookmarkStart w:id="58" w:name="_Toc4495457"/>
      <w:bookmarkStart w:id="59" w:name="_Toc17120081"/>
      <w:r>
        <w:t xml:space="preserve">Интеграция, связь с другими </w:t>
      </w:r>
      <w:bookmarkEnd w:id="58"/>
      <w:r>
        <w:t>проектами</w:t>
      </w:r>
      <w:bookmarkEnd w:id="59"/>
    </w:p>
    <w:p w14:paraId="048153D2" w14:textId="77777777" w:rsidR="001149BA" w:rsidRDefault="001149BA" w:rsidP="001149BA">
      <w:r>
        <w:t>В рамках проекта должно быть обеспечено информационное взаимодействие со смежными системами Заказчика:</w:t>
      </w:r>
    </w:p>
    <w:p w14:paraId="707961AC" w14:textId="77777777" w:rsidR="001149BA" w:rsidRDefault="001149BA" w:rsidP="001149BA">
      <w:r>
        <w:t>Эксплуатируемые системы:</w:t>
      </w:r>
    </w:p>
    <w:p w14:paraId="7BA50123" w14:textId="77777777" w:rsidR="001149BA" w:rsidRDefault="00ED062F" w:rsidP="00C23576">
      <w:pPr>
        <w:pStyle w:val="aff7"/>
        <w:numPr>
          <w:ilvl w:val="0"/>
          <w:numId w:val="47"/>
        </w:numPr>
      </w:pPr>
      <w:r>
        <w:t>ИС</w:t>
      </w:r>
      <w:r w:rsidR="00440464">
        <w:t>БП</w:t>
      </w:r>
      <w:r w:rsidR="001149BA">
        <w:t>, на базе ПП 1С:Бухгатерия предприяти</w:t>
      </w:r>
      <w:r w:rsidR="00440464">
        <w:t>я</w:t>
      </w:r>
      <w:r w:rsidR="001149BA">
        <w:t>.</w:t>
      </w:r>
    </w:p>
    <w:p w14:paraId="04298D16" w14:textId="77777777" w:rsidR="001149BA" w:rsidRDefault="001149BA" w:rsidP="001149BA">
      <w:r>
        <w:t>Создаваемые Системы:</w:t>
      </w:r>
    </w:p>
    <w:p w14:paraId="491631B9" w14:textId="77777777" w:rsidR="001149BA" w:rsidRPr="001149BA" w:rsidRDefault="00ED062F" w:rsidP="00C23576">
      <w:pPr>
        <w:pStyle w:val="aff7"/>
        <w:numPr>
          <w:ilvl w:val="0"/>
          <w:numId w:val="47"/>
        </w:numPr>
      </w:pPr>
      <w:r>
        <w:t>ИС</w:t>
      </w:r>
      <w:r w:rsidR="001149BA" w:rsidRPr="001149BA">
        <w:t>УТ, на базе ПП 1С:Управление торговлей и 1С:Розница.</w:t>
      </w:r>
    </w:p>
    <w:p w14:paraId="737E70E7" w14:textId="77777777" w:rsidR="001149BA" w:rsidRDefault="001149BA" w:rsidP="001149BA">
      <w:r>
        <w:t>При реализации требований к обеспечению информационного взаимодействия на стратегическом уровне должен быть обеспечен следующий порядок:</w:t>
      </w:r>
    </w:p>
    <w:p w14:paraId="54BE40EF" w14:textId="77777777" w:rsidR="001149BA" w:rsidRDefault="001149BA" w:rsidP="00C23576">
      <w:pPr>
        <w:pStyle w:val="aff7"/>
        <w:numPr>
          <w:ilvl w:val="0"/>
          <w:numId w:val="47"/>
        </w:numPr>
      </w:pPr>
      <w:r>
        <w:t xml:space="preserve">Для эксплуатируемых систем информационное взаимодействие с ИС проектируется на основании требований к построению данного взаимодействия со стороны эксплуатируемой системы. Ответственный за предоставление данных требований – Владелец бизнес-процесса. </w:t>
      </w:r>
    </w:p>
    <w:p w14:paraId="21CDE3C6" w14:textId="77777777" w:rsidR="001149BA" w:rsidRDefault="001149BA" w:rsidP="00C23576">
      <w:pPr>
        <w:pStyle w:val="aff7"/>
        <w:numPr>
          <w:ilvl w:val="0"/>
          <w:numId w:val="47"/>
        </w:numPr>
      </w:pPr>
      <w:r>
        <w:t xml:space="preserve">Для создаваемых систем информационное взаимодействие с ИС проектируется на основе утвержденных Методологических и Технических проектных решений на создаваемую ИС и на основе требований со стороны создаваемой системы к построению данного взаимодействия. Ответственный за предоставление данных требований – Владелец бизнес-процесса. </w:t>
      </w:r>
    </w:p>
    <w:p w14:paraId="72A7D953" w14:textId="77777777" w:rsidR="001149BA" w:rsidRDefault="001149BA" w:rsidP="001149BA">
      <w:r w:rsidRPr="00F31A2D">
        <w:t xml:space="preserve">Решения по вопросу реализации интеграции с </w:t>
      </w:r>
      <w:r>
        <w:t>ИС</w:t>
      </w:r>
      <w:r w:rsidRPr="00F31A2D">
        <w:t>, предоставивш</w:t>
      </w:r>
      <w:r>
        <w:t>ими требования после окончания Этапа</w:t>
      </w:r>
      <w:r w:rsidRPr="00F31A2D">
        <w:t xml:space="preserve"> 2</w:t>
      </w:r>
      <w:r>
        <w:t xml:space="preserve"> «Проектирование ИС»</w:t>
      </w:r>
      <w:r w:rsidRPr="00F31A2D">
        <w:t xml:space="preserve">, принимаются на </w:t>
      </w:r>
      <w:r>
        <w:t xml:space="preserve">заседании </w:t>
      </w:r>
      <w:r w:rsidRPr="00F31A2D">
        <w:t xml:space="preserve">УК проекта </w:t>
      </w:r>
      <w:r w:rsidRPr="00C44659">
        <w:t xml:space="preserve">в соответствии </w:t>
      </w:r>
      <w:r>
        <w:t>с процедурой «У</w:t>
      </w:r>
      <w:r w:rsidRPr="00C44659">
        <w:t>правлени</w:t>
      </w:r>
      <w:r>
        <w:t>е</w:t>
      </w:r>
      <w:r w:rsidRPr="00C44659">
        <w:t xml:space="preserve"> изменениями</w:t>
      </w:r>
      <w:r>
        <w:t>»</w:t>
      </w:r>
      <w:r w:rsidR="00E01B90">
        <w:t xml:space="preserve"> п</w:t>
      </w:r>
      <w:r w:rsidRPr="00C44659">
        <w:t>роекта</w:t>
      </w:r>
      <w:r>
        <w:t>,</w:t>
      </w:r>
      <w:r w:rsidRPr="00C44659">
        <w:t xml:space="preserve"> описанной в </w:t>
      </w:r>
      <w:hyperlink w:anchor="_Управление_изменениями" w:history="1">
        <w:r w:rsidRPr="00AF619E">
          <w:rPr>
            <w:rStyle w:val="afc"/>
          </w:rPr>
          <w:t>п.</w:t>
        </w:r>
        <w:r>
          <w:rPr>
            <w:rStyle w:val="afc"/>
          </w:rPr>
          <w:t>8</w:t>
        </w:r>
        <w:r w:rsidRPr="00AF619E">
          <w:rPr>
            <w:rStyle w:val="afc"/>
          </w:rPr>
          <w:t>.5. «Управление изменениями»</w:t>
        </w:r>
      </w:hyperlink>
      <w:r w:rsidRPr="00D678A0">
        <w:t>.</w:t>
      </w:r>
    </w:p>
    <w:p w14:paraId="2C494069" w14:textId="77777777" w:rsidR="001149BA" w:rsidRDefault="001149BA" w:rsidP="001149BA">
      <w:r>
        <w:t>Управление взаимодействием с проектными командами создания и командами сопровождения вышеуказанных систем должно осуществляться на трех уровнях:</w:t>
      </w:r>
    </w:p>
    <w:p w14:paraId="1138CE58" w14:textId="77777777" w:rsidR="001149BA" w:rsidRDefault="001149BA" w:rsidP="00C23576">
      <w:pPr>
        <w:pStyle w:val="aff7"/>
        <w:numPr>
          <w:ilvl w:val="0"/>
          <w:numId w:val="48"/>
        </w:numPr>
      </w:pPr>
      <w:r>
        <w:t>Координация работ на уровне Управляющих комитетов;</w:t>
      </w:r>
    </w:p>
    <w:p w14:paraId="4B50C369" w14:textId="77777777" w:rsidR="001149BA" w:rsidRDefault="001149BA" w:rsidP="00C23576">
      <w:pPr>
        <w:pStyle w:val="aff7"/>
        <w:numPr>
          <w:ilvl w:val="0"/>
          <w:numId w:val="48"/>
        </w:numPr>
      </w:pPr>
      <w:r>
        <w:lastRenderedPageBreak/>
        <w:t>Организация межпроектного взаимодействия на оперативном уровне управления проектами;</w:t>
      </w:r>
    </w:p>
    <w:p w14:paraId="74656AE2" w14:textId="77777777" w:rsidR="001149BA" w:rsidRDefault="001149BA" w:rsidP="00C23576">
      <w:pPr>
        <w:pStyle w:val="aff7"/>
        <w:numPr>
          <w:ilvl w:val="0"/>
          <w:numId w:val="48"/>
        </w:numPr>
      </w:pPr>
      <w:r>
        <w:t>Подготовка и реализация требований по интеграции на уровне проектных групп.</w:t>
      </w:r>
    </w:p>
    <w:p w14:paraId="71C254D6" w14:textId="77777777" w:rsidR="00A732C7" w:rsidRPr="00DC1BBA" w:rsidRDefault="00A732C7" w:rsidP="00A732C7">
      <w:pPr>
        <w:pStyle w:val="affff3"/>
      </w:pPr>
    </w:p>
    <w:p w14:paraId="473D95F2" w14:textId="77777777" w:rsidR="00A732C7" w:rsidRDefault="00A732C7" w:rsidP="00A732C7">
      <w:pPr>
        <w:pStyle w:val="1"/>
        <w:ind w:left="432" w:hanging="432"/>
      </w:pPr>
      <w:bookmarkStart w:id="60" w:name="_Ключевые_документы_Проекта"/>
      <w:bookmarkStart w:id="61" w:name="_Критерии_приемки_результатов"/>
      <w:bookmarkStart w:id="62" w:name="_Ref4415913"/>
      <w:bookmarkStart w:id="63" w:name="_Ref4415914"/>
      <w:bookmarkStart w:id="64" w:name="_Ref4415915"/>
      <w:bookmarkStart w:id="65" w:name="_Ref4415920"/>
      <w:bookmarkStart w:id="66" w:name="_Toc17120082"/>
      <w:bookmarkEnd w:id="60"/>
      <w:bookmarkEnd w:id="61"/>
      <w:r>
        <w:lastRenderedPageBreak/>
        <w:t>Критерии приемки результатов работ проекта</w:t>
      </w:r>
      <w:bookmarkEnd w:id="62"/>
      <w:bookmarkEnd w:id="63"/>
      <w:bookmarkEnd w:id="64"/>
      <w:bookmarkEnd w:id="65"/>
      <w:bookmarkEnd w:id="66"/>
    </w:p>
    <w:p w14:paraId="20AE36AA" w14:textId="77777777" w:rsidR="00A732C7" w:rsidRDefault="00A732C7" w:rsidP="00A732C7">
      <w:pPr>
        <w:pStyle w:val="2"/>
        <w:ind w:left="576" w:hanging="576"/>
      </w:pPr>
      <w:bookmarkStart w:id="67" w:name="_Порядок_согласования_и"/>
      <w:bookmarkStart w:id="68" w:name="_Toc17120083"/>
      <w:bookmarkStart w:id="69" w:name="_Toc339638160"/>
      <w:bookmarkEnd w:id="67"/>
      <w:r>
        <w:t>Порядок согласования и утверждения проектной документации</w:t>
      </w:r>
      <w:bookmarkEnd w:id="68"/>
    </w:p>
    <w:p w14:paraId="5673D1C0" w14:textId="77777777" w:rsidR="002A0606" w:rsidRDefault="002A0606" w:rsidP="002A0606">
      <w:r w:rsidRPr="000F4C8C">
        <w:t xml:space="preserve">В ходе выполнения проектных работ </w:t>
      </w:r>
      <w:r>
        <w:t>участники</w:t>
      </w:r>
      <w:r w:rsidRPr="000F4C8C">
        <w:t xml:space="preserve"> </w:t>
      </w:r>
      <w:r>
        <w:t>проекта</w:t>
      </w:r>
      <w:r w:rsidRPr="000F4C8C">
        <w:t xml:space="preserve"> подготавли</w:t>
      </w:r>
      <w:r>
        <w:t xml:space="preserve">вают </w:t>
      </w:r>
      <w:r w:rsidR="009529CF">
        <w:t>п</w:t>
      </w:r>
      <w:r>
        <w:t>роектные документы:</w:t>
      </w:r>
    </w:p>
    <w:p w14:paraId="3442A338" w14:textId="77777777" w:rsidR="002A0606" w:rsidRDefault="002A0606" w:rsidP="002A0606">
      <w:pPr>
        <w:pStyle w:val="a5"/>
      </w:pPr>
      <w:r>
        <w:t xml:space="preserve">Документы, определяющие </w:t>
      </w:r>
      <w:r w:rsidRPr="002D24D0">
        <w:t xml:space="preserve">функциональный и технический </w:t>
      </w:r>
      <w:r>
        <w:t>объем</w:t>
      </w:r>
      <w:r w:rsidRPr="002D24D0">
        <w:t xml:space="preserve"> </w:t>
      </w:r>
      <w:r>
        <w:t>ИС;</w:t>
      </w:r>
    </w:p>
    <w:p w14:paraId="7B7C6778" w14:textId="77777777" w:rsidR="002A0606" w:rsidRDefault="002A0606" w:rsidP="002A0606">
      <w:pPr>
        <w:pStyle w:val="a5"/>
      </w:pPr>
      <w:r>
        <w:t>Эксплуатационные документы;</w:t>
      </w:r>
    </w:p>
    <w:p w14:paraId="6E9A5569" w14:textId="77777777" w:rsidR="002A0606" w:rsidRDefault="002A0606" w:rsidP="002A0606">
      <w:pPr>
        <w:pStyle w:val="a5"/>
      </w:pPr>
      <w:r>
        <w:t>Документы, подтверждающие результаты проекта;</w:t>
      </w:r>
    </w:p>
    <w:p w14:paraId="31CB8FDC" w14:textId="77777777" w:rsidR="002A0606" w:rsidRPr="002D24D0" w:rsidRDefault="002A0606" w:rsidP="002A0606">
      <w:pPr>
        <w:pStyle w:val="a5"/>
      </w:pPr>
      <w:r>
        <w:t xml:space="preserve">Документы, определяющие ход проекта. </w:t>
      </w:r>
    </w:p>
    <w:p w14:paraId="695AC85B" w14:textId="77777777" w:rsidR="002A0606" w:rsidRPr="00DE0850" w:rsidRDefault="002A0606" w:rsidP="002A0606">
      <w:r w:rsidRPr="00DE0850">
        <w:t>Для организации работ над документами определены следующие роли:</w:t>
      </w:r>
    </w:p>
    <w:p w14:paraId="5AC5384D" w14:textId="77777777" w:rsidR="002A0606" w:rsidRDefault="002A0606" w:rsidP="002A0606">
      <w:pPr>
        <w:pStyle w:val="a5"/>
      </w:pPr>
      <w:r w:rsidRPr="002D24D0">
        <w:t>Исполнитель документа – отвечает за подготовку, проработку документа и устранение замечаний на стадиях проработки и согласования;</w:t>
      </w:r>
    </w:p>
    <w:p w14:paraId="5B0DDBBB" w14:textId="77777777" w:rsidR="002A0606" w:rsidRPr="00FD23D6" w:rsidRDefault="002A0606" w:rsidP="002A0606">
      <w:pPr>
        <w:pStyle w:val="a5"/>
        <w:rPr>
          <w:rStyle w:val="afff4"/>
        </w:rPr>
      </w:pPr>
      <w:r>
        <w:t>Администратор проекта Исполнителя – отвечает за организацию работы с проектными документами на стороне Исполнителя, внутреннее согласование документа, оформление итоговой версии проектного документа, передачу документа Заказчику и консолидацию статусов обработки замечаний;</w:t>
      </w:r>
    </w:p>
    <w:p w14:paraId="3DB37524" w14:textId="77777777" w:rsidR="002A0606" w:rsidRDefault="002A0606" w:rsidP="002A0606">
      <w:pPr>
        <w:pStyle w:val="a5"/>
      </w:pPr>
      <w:r>
        <w:t>Администратор проекта</w:t>
      </w:r>
      <w:r w:rsidRPr="00127DD0">
        <w:t xml:space="preserve"> </w:t>
      </w:r>
      <w:r>
        <w:t>Заказчика – отвечает за организацию согласования</w:t>
      </w:r>
      <w:r w:rsidRPr="00127DD0">
        <w:t xml:space="preserve"> документа</w:t>
      </w:r>
      <w:r>
        <w:t xml:space="preserve"> и утверждения документа с Заказчиком,</w:t>
      </w:r>
      <w:r w:rsidRPr="009F0B5D">
        <w:t xml:space="preserve"> </w:t>
      </w:r>
      <w:r>
        <w:t>консолидацию замечаний к документу.</w:t>
      </w:r>
    </w:p>
    <w:p w14:paraId="28A1C89C" w14:textId="77777777" w:rsidR="002A0606" w:rsidRPr="00AB0615" w:rsidRDefault="002A0606" w:rsidP="002A0606">
      <w:r w:rsidRPr="00AB0615">
        <w:t>В ход</w:t>
      </w:r>
      <w:r>
        <w:t xml:space="preserve">е работ команды проекта </w:t>
      </w:r>
      <w:r w:rsidRPr="00AB0615">
        <w:t xml:space="preserve">над </w:t>
      </w:r>
      <w:r>
        <w:t>проектными</w:t>
      </w:r>
      <w:r w:rsidRPr="00AB0615">
        <w:t xml:space="preserve"> документами каждый документ проходит последовательно четыре стадии: </w:t>
      </w:r>
    </w:p>
    <w:p w14:paraId="6199DD0A" w14:textId="77777777" w:rsidR="002A0606" w:rsidRPr="002D24D0" w:rsidRDefault="002A0606" w:rsidP="00206FB9">
      <w:pPr>
        <w:pStyle w:val="aff7"/>
        <w:numPr>
          <w:ilvl w:val="0"/>
          <w:numId w:val="14"/>
        </w:numPr>
      </w:pPr>
      <w:r>
        <w:t>С</w:t>
      </w:r>
      <w:r w:rsidRPr="002D24D0">
        <w:t xml:space="preserve">тадию </w:t>
      </w:r>
      <w:r>
        <w:t>разработки</w:t>
      </w:r>
      <w:r w:rsidRPr="002D24D0">
        <w:t xml:space="preserve">; </w:t>
      </w:r>
    </w:p>
    <w:p w14:paraId="66C1B6B3" w14:textId="77777777" w:rsidR="002A0606" w:rsidRPr="002D24D0" w:rsidRDefault="002A0606" w:rsidP="00206FB9">
      <w:pPr>
        <w:pStyle w:val="aff7"/>
        <w:numPr>
          <w:ilvl w:val="0"/>
          <w:numId w:val="14"/>
        </w:numPr>
      </w:pPr>
      <w:r>
        <w:t>С</w:t>
      </w:r>
      <w:r w:rsidRPr="002D24D0">
        <w:t xml:space="preserve">тадию согласования; </w:t>
      </w:r>
    </w:p>
    <w:p w14:paraId="308AEAB6" w14:textId="77777777" w:rsidR="002A0606" w:rsidRDefault="002A0606" w:rsidP="00206FB9">
      <w:pPr>
        <w:pStyle w:val="aff7"/>
        <w:numPr>
          <w:ilvl w:val="0"/>
          <w:numId w:val="14"/>
        </w:numPr>
      </w:pPr>
      <w:r>
        <w:t>С</w:t>
      </w:r>
      <w:r w:rsidRPr="002D24D0">
        <w:t>тадию утверждения</w:t>
      </w:r>
      <w:r>
        <w:t>.</w:t>
      </w:r>
    </w:p>
    <w:p w14:paraId="5C5B215B" w14:textId="77777777" w:rsidR="002A0606" w:rsidRDefault="002A0606" w:rsidP="002A0606">
      <w:r>
        <w:t xml:space="preserve">Матрица ответственности приведена </w:t>
      </w:r>
      <w:r w:rsidRPr="00A24A7D">
        <w:t xml:space="preserve">в </w:t>
      </w:r>
      <w:hyperlink w:anchor="ТабМатрицаОтв" w:history="1">
        <w:r w:rsidRPr="00196877">
          <w:rPr>
            <w:rStyle w:val="afc"/>
          </w:rPr>
          <w:t xml:space="preserve">таблице </w:t>
        </w:r>
        <w:r>
          <w:rPr>
            <w:rStyle w:val="afc"/>
          </w:rPr>
          <w:t>2</w:t>
        </w:r>
        <w:r w:rsidRPr="00196877">
          <w:rPr>
            <w:rStyle w:val="afc"/>
          </w:rPr>
          <w:t>. «</w:t>
        </w:r>
        <w:r>
          <w:rPr>
            <w:rStyle w:val="afc"/>
          </w:rPr>
          <w:t>Матрица ответственности</w:t>
        </w:r>
        <w:r w:rsidRPr="00196877">
          <w:rPr>
            <w:rStyle w:val="afc"/>
          </w:rPr>
          <w:t>»</w:t>
        </w:r>
      </w:hyperlink>
      <w:r>
        <w:t>.</w:t>
      </w:r>
    </w:p>
    <w:p w14:paraId="2F1B86B6" w14:textId="77777777" w:rsidR="002A0606" w:rsidRPr="007A2470" w:rsidRDefault="002A0606" w:rsidP="002A0606">
      <w:pPr>
        <w:rPr>
          <w:rStyle w:val="affe"/>
        </w:rPr>
      </w:pPr>
      <w:r w:rsidRPr="007A2470">
        <w:rPr>
          <w:rStyle w:val="affe"/>
        </w:rPr>
        <w:t xml:space="preserve">Процедура рассмотрения и согласования </w:t>
      </w:r>
      <w:r>
        <w:rPr>
          <w:rStyle w:val="affe"/>
        </w:rPr>
        <w:t>проектных документов</w:t>
      </w:r>
      <w:r w:rsidRPr="007A2470">
        <w:rPr>
          <w:rStyle w:val="affe"/>
        </w:rPr>
        <w:t>.</w:t>
      </w:r>
    </w:p>
    <w:p w14:paraId="4E0BC81C" w14:textId="77777777" w:rsidR="002A0606" w:rsidRDefault="002A0606" w:rsidP="00C23576">
      <w:pPr>
        <w:pStyle w:val="a5"/>
        <w:numPr>
          <w:ilvl w:val="0"/>
          <w:numId w:val="49"/>
        </w:numPr>
      </w:pPr>
      <w:r>
        <w:t>Согласованный внутри команды проекта Исполнителя документ передается Администратором проекта Исполнителя Администратору проекта</w:t>
      </w:r>
      <w:r w:rsidRPr="000F4C8C">
        <w:t xml:space="preserve"> Заказчика</w:t>
      </w:r>
      <w:r>
        <w:t xml:space="preserve"> для рассмотрения и согласования на стороне Заказчика;</w:t>
      </w:r>
    </w:p>
    <w:p w14:paraId="3508CBC4" w14:textId="77777777" w:rsidR="002A0606" w:rsidRDefault="002A0606" w:rsidP="00C23576">
      <w:pPr>
        <w:pStyle w:val="a5"/>
        <w:numPr>
          <w:ilvl w:val="0"/>
          <w:numId w:val="49"/>
        </w:numPr>
      </w:pPr>
      <w:r>
        <w:t xml:space="preserve">Передача документов между Сторонами на стадии рассмотрения и согласования производится </w:t>
      </w:r>
      <w:r w:rsidRPr="000F4C8C">
        <w:t>по электронной почте</w:t>
      </w:r>
      <w:r>
        <w:t>;</w:t>
      </w:r>
    </w:p>
    <w:p w14:paraId="2D7DDFC4" w14:textId="77777777" w:rsidR="002A0606" w:rsidRDefault="002A0606" w:rsidP="00C23576">
      <w:pPr>
        <w:pStyle w:val="a5"/>
        <w:numPr>
          <w:ilvl w:val="0"/>
          <w:numId w:val="49"/>
        </w:numPr>
      </w:pPr>
      <w:r>
        <w:t>Администратор проекта</w:t>
      </w:r>
      <w:r w:rsidRPr="000F4C8C">
        <w:t xml:space="preserve"> Заказчика обязан довести </w:t>
      </w:r>
      <w:r>
        <w:t xml:space="preserve">поступившую от Исполнителя </w:t>
      </w:r>
      <w:r w:rsidRPr="000F4C8C">
        <w:t>документацию до всех лиц команды Заказчика, участвующих в согласовании документации</w:t>
      </w:r>
      <w:r>
        <w:t xml:space="preserve">, в соответствии с матрицей ответственности, приведенной </w:t>
      </w:r>
      <w:r w:rsidRPr="00A24A7D">
        <w:t xml:space="preserve">в </w:t>
      </w:r>
      <w:hyperlink w:anchor="ТабМатрицаОтв" w:history="1">
        <w:r w:rsidRPr="00196877">
          <w:rPr>
            <w:rStyle w:val="afc"/>
          </w:rPr>
          <w:t xml:space="preserve">таблице </w:t>
        </w:r>
        <w:r>
          <w:rPr>
            <w:rStyle w:val="afc"/>
          </w:rPr>
          <w:t>2</w:t>
        </w:r>
        <w:r w:rsidRPr="00196877">
          <w:rPr>
            <w:rStyle w:val="afc"/>
          </w:rPr>
          <w:t>. «</w:t>
        </w:r>
        <w:r>
          <w:rPr>
            <w:rStyle w:val="afc"/>
          </w:rPr>
          <w:t>Матрица ответственности</w:t>
        </w:r>
        <w:r w:rsidRPr="00196877">
          <w:rPr>
            <w:rStyle w:val="afc"/>
          </w:rPr>
          <w:t>»</w:t>
        </w:r>
      </w:hyperlink>
      <w:r>
        <w:t>;</w:t>
      </w:r>
    </w:p>
    <w:p w14:paraId="50FE3992" w14:textId="77777777" w:rsidR="002A0606" w:rsidRDefault="002A0606" w:rsidP="00C23576">
      <w:pPr>
        <w:pStyle w:val="a5"/>
        <w:numPr>
          <w:ilvl w:val="0"/>
          <w:numId w:val="49"/>
        </w:numPr>
      </w:pPr>
      <w:r>
        <w:t>Процедура рассмотрения и согласования, а также длительность согласования для каждого из документов п</w:t>
      </w:r>
      <w:r w:rsidRPr="00A24A7D">
        <w:t xml:space="preserve">роекта представлены в </w:t>
      </w:r>
      <w:hyperlink w:anchor="ТабСогл" w:history="1">
        <w:r w:rsidRPr="00196877">
          <w:rPr>
            <w:rStyle w:val="afc"/>
          </w:rPr>
          <w:t xml:space="preserve">таблице </w:t>
        </w:r>
        <w:r>
          <w:rPr>
            <w:rStyle w:val="afc"/>
          </w:rPr>
          <w:t>3</w:t>
        </w:r>
        <w:r w:rsidRPr="00196877">
          <w:rPr>
            <w:rStyle w:val="afc"/>
          </w:rPr>
          <w:t xml:space="preserve">. «Процедура согласования и утверждения </w:t>
        </w:r>
        <w:r>
          <w:rPr>
            <w:rStyle w:val="afc"/>
          </w:rPr>
          <w:t>п</w:t>
        </w:r>
        <w:r w:rsidRPr="00196877">
          <w:rPr>
            <w:rStyle w:val="afc"/>
          </w:rPr>
          <w:t>роектных документов»</w:t>
        </w:r>
      </w:hyperlink>
      <w:r>
        <w:t>.</w:t>
      </w:r>
    </w:p>
    <w:p w14:paraId="43F367F0" w14:textId="77777777" w:rsidR="002A0606" w:rsidRPr="007A2470" w:rsidRDefault="002A0606" w:rsidP="002A0606">
      <w:r w:rsidRPr="007A2470">
        <w:t xml:space="preserve">При согласовании проектных документов применяются следующие принципы: </w:t>
      </w:r>
    </w:p>
    <w:p w14:paraId="6BE72A1E" w14:textId="77777777" w:rsidR="002A0606" w:rsidRDefault="002A0606" w:rsidP="002A0606">
      <w:pPr>
        <w:pStyle w:val="a5"/>
      </w:pPr>
      <w:r>
        <w:lastRenderedPageBreak/>
        <w:t xml:space="preserve">Замечания фиксируются на стороне Заказчика </w:t>
      </w:r>
      <w:r w:rsidRPr="00127DD0">
        <w:t xml:space="preserve">в исходном документе (файле) в режиме исправления </w:t>
      </w:r>
      <w:r w:rsidR="009529CF">
        <w:t>и вносятся в реестр</w:t>
      </w:r>
      <w:r w:rsidRPr="00127DD0">
        <w:t xml:space="preserve"> замечаний в </w:t>
      </w:r>
      <w:r>
        <w:t xml:space="preserve">формате </w:t>
      </w:r>
      <w:r>
        <w:rPr>
          <w:lang w:val="en-US"/>
        </w:rPr>
        <w:t>Excel</w:t>
      </w:r>
      <w:r w:rsidRPr="00E83F93">
        <w:t xml:space="preserve"> </w:t>
      </w:r>
      <w:r>
        <w:t>со ссылкой на текст исходного документа;</w:t>
      </w:r>
    </w:p>
    <w:p w14:paraId="1E47A920" w14:textId="77777777" w:rsidR="002A0606" w:rsidRDefault="002A0606" w:rsidP="002A0606">
      <w:pPr>
        <w:pStyle w:val="a5"/>
      </w:pPr>
      <w:r>
        <w:t>Замечания от всех участников согласования Заказчика консолидируются Администратором проекта Заказчика и предоставляются</w:t>
      </w:r>
      <w:r w:rsidRPr="0036527E">
        <w:t xml:space="preserve"> </w:t>
      </w:r>
      <w:r>
        <w:t xml:space="preserve">Исполнителю в </w:t>
      </w:r>
      <w:r w:rsidRPr="0036527E">
        <w:t>уже в согласованном со всеми заинтересованными лицами унифицированном виде;</w:t>
      </w:r>
    </w:p>
    <w:p w14:paraId="3E2FFD94" w14:textId="77777777" w:rsidR="002A0606" w:rsidRPr="00A24A7D" w:rsidRDefault="002A0606" w:rsidP="002A0606">
      <w:pPr>
        <w:pStyle w:val="a5"/>
      </w:pPr>
      <w:r>
        <w:t>В</w:t>
      </w:r>
      <w:r w:rsidRPr="00346A70">
        <w:t xml:space="preserve">се замечания и предложения </w:t>
      </w:r>
      <w:r>
        <w:t xml:space="preserve">в </w:t>
      </w:r>
      <w:r w:rsidRPr="00A24A7D">
        <w:t xml:space="preserve">консолидированном и унифицированном виде должны быть предоставлены Заказчиком в установленный срок, определенный </w:t>
      </w:r>
      <w:hyperlink w:anchor="ТабСогл" w:history="1">
        <w:r w:rsidRPr="00196877">
          <w:rPr>
            <w:rStyle w:val="afc"/>
          </w:rPr>
          <w:t xml:space="preserve">таблице </w:t>
        </w:r>
        <w:r>
          <w:rPr>
            <w:rStyle w:val="afc"/>
          </w:rPr>
          <w:t>3</w:t>
        </w:r>
        <w:r w:rsidRPr="00196877">
          <w:rPr>
            <w:rStyle w:val="afc"/>
          </w:rPr>
          <w:t xml:space="preserve">. «Процедура согласования и утверждения </w:t>
        </w:r>
        <w:r>
          <w:rPr>
            <w:rStyle w:val="afc"/>
          </w:rPr>
          <w:t>п</w:t>
        </w:r>
        <w:r w:rsidRPr="00196877">
          <w:rPr>
            <w:rStyle w:val="afc"/>
          </w:rPr>
          <w:t>роектных документов»</w:t>
        </w:r>
      </w:hyperlink>
      <w:r w:rsidRPr="00A24A7D">
        <w:t>;</w:t>
      </w:r>
    </w:p>
    <w:p w14:paraId="521FDF25" w14:textId="77777777" w:rsidR="002A0606" w:rsidRPr="005C4468" w:rsidRDefault="002A0606" w:rsidP="002A0606">
      <w:pPr>
        <w:pStyle w:val="a5"/>
      </w:pPr>
      <w:r>
        <w:t>З</w:t>
      </w:r>
      <w:r w:rsidRPr="00346A70">
        <w:t xml:space="preserve">амечания к документам, поступившие после установленного срока, а также новые замечания к разделам, ранее уже уточненным на </w:t>
      </w:r>
      <w:r>
        <w:t>предыдущем</w:t>
      </w:r>
      <w:r w:rsidRPr="00346A70">
        <w:t xml:space="preserve"> цикле </w:t>
      </w:r>
      <w:r>
        <w:t>согласования</w:t>
      </w:r>
      <w:r w:rsidRPr="00346A70">
        <w:t xml:space="preserve"> документа, фиксируются со статусом «отклонено» и к рассмотрению не принимаются</w:t>
      </w:r>
      <w:r>
        <w:t>;</w:t>
      </w:r>
      <w:r w:rsidRPr="00346A70">
        <w:t xml:space="preserve"> </w:t>
      </w:r>
    </w:p>
    <w:p w14:paraId="2BC07A1D" w14:textId="77777777" w:rsidR="002A0606" w:rsidRDefault="002A0606" w:rsidP="002A0606">
      <w:pPr>
        <w:pStyle w:val="a5"/>
      </w:pPr>
      <w:r>
        <w:t>П</w:t>
      </w:r>
      <w:r w:rsidRPr="005C4468">
        <w:t>ри необходимости</w:t>
      </w:r>
      <w:r>
        <w:t>,</w:t>
      </w:r>
      <w:r w:rsidRPr="005C4468">
        <w:t xml:space="preserve"> наиболее критичные замечани</w:t>
      </w:r>
      <w:r>
        <w:t>я</w:t>
      </w:r>
      <w:r w:rsidRPr="005C4468">
        <w:t>, поступивши</w:t>
      </w:r>
      <w:r>
        <w:t xml:space="preserve">е </w:t>
      </w:r>
      <w:r w:rsidRPr="005C4468">
        <w:t>вне установлен</w:t>
      </w:r>
      <w:r w:rsidRPr="00346A70">
        <w:t xml:space="preserve">ного срока, </w:t>
      </w:r>
      <w:r>
        <w:t xml:space="preserve">а также прочие отклоненные замечания, </w:t>
      </w:r>
      <w:r w:rsidRPr="00346A70">
        <w:t xml:space="preserve">инициатор замечания может вынести для обсуждения в повестку </w:t>
      </w:r>
      <w:r>
        <w:t>совещания</w:t>
      </w:r>
      <w:r w:rsidRPr="00346A70">
        <w:t xml:space="preserve"> соответствующего уровня </w:t>
      </w:r>
      <w:r>
        <w:t>для принятия коллегиального решения участниками проекта.</w:t>
      </w:r>
    </w:p>
    <w:p w14:paraId="1219850D" w14:textId="77777777" w:rsidR="002A0606" w:rsidRDefault="002A0606" w:rsidP="002A0606">
      <w:pPr>
        <w:pStyle w:val="a5"/>
        <w:numPr>
          <w:ilvl w:val="0"/>
          <w:numId w:val="0"/>
        </w:numPr>
        <w:ind w:left="720" w:hanging="360"/>
      </w:pPr>
    </w:p>
    <w:p w14:paraId="78120761" w14:textId="77777777" w:rsidR="002A0606" w:rsidRPr="007A2470" w:rsidRDefault="002A0606" w:rsidP="002A0606">
      <w:pPr>
        <w:rPr>
          <w:rStyle w:val="affe"/>
        </w:rPr>
      </w:pPr>
      <w:r w:rsidRPr="007A2470">
        <w:rPr>
          <w:rStyle w:val="affe"/>
        </w:rPr>
        <w:t xml:space="preserve">Процедура </w:t>
      </w:r>
      <w:r>
        <w:rPr>
          <w:rStyle w:val="affe"/>
        </w:rPr>
        <w:t>утверждения проектных документов</w:t>
      </w:r>
      <w:r w:rsidRPr="007A2470">
        <w:rPr>
          <w:rStyle w:val="affe"/>
        </w:rPr>
        <w:t>.</w:t>
      </w:r>
    </w:p>
    <w:p w14:paraId="66B21543" w14:textId="77777777" w:rsidR="002A0606" w:rsidRDefault="002A0606" w:rsidP="00C23576">
      <w:pPr>
        <w:pStyle w:val="a5"/>
        <w:numPr>
          <w:ilvl w:val="0"/>
          <w:numId w:val="50"/>
        </w:numPr>
      </w:pPr>
      <w:r>
        <w:t>Документ, прошедший стадию согласования, передается Администратором проекта Исполнителя Администратору проекта Заказчика на бумажном носителе для подписания и утверждения;</w:t>
      </w:r>
    </w:p>
    <w:p w14:paraId="58E6A373" w14:textId="77777777" w:rsidR="002A0606" w:rsidRDefault="002A0606" w:rsidP="00C23576">
      <w:pPr>
        <w:pStyle w:val="a5"/>
        <w:numPr>
          <w:ilvl w:val="0"/>
          <w:numId w:val="50"/>
        </w:numPr>
      </w:pPr>
      <w:r>
        <w:t>Администратор проекта</w:t>
      </w:r>
      <w:r w:rsidRPr="000F4C8C">
        <w:t xml:space="preserve"> </w:t>
      </w:r>
      <w:r>
        <w:t xml:space="preserve">Заказчика обязан организовать процедуру подписания у </w:t>
      </w:r>
      <w:r w:rsidRPr="000F4C8C">
        <w:t xml:space="preserve">всех лиц команды Заказчика, участвующих </w:t>
      </w:r>
      <w:r>
        <w:t>в утверждении</w:t>
      </w:r>
      <w:r w:rsidRPr="000F4C8C">
        <w:t xml:space="preserve"> документации</w:t>
      </w:r>
      <w:r w:rsidRPr="00B765A5">
        <w:t xml:space="preserve"> </w:t>
      </w:r>
      <w:r>
        <w:t xml:space="preserve">в соответствии с матрицей ответственности, приведенной </w:t>
      </w:r>
      <w:r w:rsidRPr="00A24A7D">
        <w:t xml:space="preserve">в </w:t>
      </w:r>
      <w:hyperlink w:anchor="ТабМатрицаОтв" w:history="1">
        <w:r w:rsidRPr="00196877">
          <w:rPr>
            <w:rStyle w:val="afc"/>
          </w:rPr>
          <w:t xml:space="preserve">таблице </w:t>
        </w:r>
        <w:r>
          <w:rPr>
            <w:rStyle w:val="afc"/>
          </w:rPr>
          <w:t>2</w:t>
        </w:r>
        <w:r w:rsidRPr="00196877">
          <w:rPr>
            <w:rStyle w:val="afc"/>
          </w:rPr>
          <w:t>. «</w:t>
        </w:r>
        <w:r>
          <w:rPr>
            <w:rStyle w:val="afc"/>
          </w:rPr>
          <w:t>Матрица ответственности</w:t>
        </w:r>
        <w:r w:rsidRPr="00196877">
          <w:rPr>
            <w:rStyle w:val="afc"/>
          </w:rPr>
          <w:t>»</w:t>
        </w:r>
      </w:hyperlink>
      <w:r>
        <w:t>;</w:t>
      </w:r>
    </w:p>
    <w:p w14:paraId="23195323" w14:textId="77777777" w:rsidR="002A0606" w:rsidRPr="00A24A7D" w:rsidRDefault="002A0606" w:rsidP="00C23576">
      <w:pPr>
        <w:pStyle w:val="a5"/>
        <w:numPr>
          <w:ilvl w:val="0"/>
          <w:numId w:val="50"/>
        </w:numPr>
      </w:pPr>
      <w:r>
        <w:t xml:space="preserve">Лицо, ответственное со стороны Заказчика за утверждение документа, а также длительность процедуры утверждения, </w:t>
      </w:r>
      <w:r w:rsidRPr="00A24A7D">
        <w:t xml:space="preserve">приведены в </w:t>
      </w:r>
      <w:hyperlink w:anchor="ТабСогл" w:history="1">
        <w:r w:rsidRPr="00196877">
          <w:rPr>
            <w:rStyle w:val="afc"/>
          </w:rPr>
          <w:t xml:space="preserve">таблице </w:t>
        </w:r>
        <w:r>
          <w:rPr>
            <w:rStyle w:val="afc"/>
          </w:rPr>
          <w:t>3</w:t>
        </w:r>
        <w:r w:rsidRPr="00196877">
          <w:rPr>
            <w:rStyle w:val="afc"/>
          </w:rPr>
          <w:t xml:space="preserve">. «Процедура согласования и утверждения </w:t>
        </w:r>
        <w:r>
          <w:rPr>
            <w:rStyle w:val="afc"/>
          </w:rPr>
          <w:t>п</w:t>
        </w:r>
        <w:r w:rsidRPr="00196877">
          <w:rPr>
            <w:rStyle w:val="afc"/>
          </w:rPr>
          <w:t>роектных документов»</w:t>
        </w:r>
      </w:hyperlink>
      <w:r w:rsidRPr="00A24A7D">
        <w:t>;</w:t>
      </w:r>
    </w:p>
    <w:p w14:paraId="1D972FD2" w14:textId="77777777" w:rsidR="002A0606" w:rsidRDefault="002A0606" w:rsidP="00C23576">
      <w:pPr>
        <w:pStyle w:val="a5"/>
        <w:numPr>
          <w:ilvl w:val="0"/>
          <w:numId w:val="50"/>
        </w:numPr>
      </w:pPr>
      <w:r w:rsidRPr="00A24A7D">
        <w:t>В случае наличия замечаний и/или предложений при утверждении документа, лицо,</w:t>
      </w:r>
      <w:r>
        <w:t xml:space="preserve"> утверждающее документ, может </w:t>
      </w:r>
      <w:r w:rsidRPr="00510154">
        <w:t>инициировать очное обсуждение и утверждение документа при проведении заседания Управляющего комитета;</w:t>
      </w:r>
    </w:p>
    <w:p w14:paraId="4C12576A" w14:textId="77777777" w:rsidR="002A0606" w:rsidRDefault="002A0606" w:rsidP="00C23576">
      <w:pPr>
        <w:pStyle w:val="a5"/>
        <w:numPr>
          <w:ilvl w:val="0"/>
          <w:numId w:val="50"/>
        </w:numPr>
      </w:pPr>
      <w:r>
        <w:t>Утверждённый документ передается Администратором проекта</w:t>
      </w:r>
      <w:r w:rsidRPr="000F4C8C">
        <w:t xml:space="preserve"> </w:t>
      </w:r>
      <w:r>
        <w:t xml:space="preserve">Заказчика Администратору проекта Исполнителя и направляется в систему хранения документов проекта. </w:t>
      </w:r>
    </w:p>
    <w:p w14:paraId="76B06C53" w14:textId="77777777" w:rsidR="00A732C7" w:rsidRDefault="00A732C7" w:rsidP="00A732C7">
      <w:pPr>
        <w:pStyle w:val="a0"/>
        <w:ind w:left="1134" w:hanging="567"/>
        <w:sectPr w:rsidR="00A732C7" w:rsidSect="002365D5">
          <w:headerReference w:type="first" r:id="rId21"/>
          <w:pgSz w:w="11906" w:h="16838" w:code="9"/>
          <w:pgMar w:top="1134" w:right="1134" w:bottom="1134" w:left="1701" w:header="709" w:footer="709" w:gutter="0"/>
          <w:cols w:space="708"/>
          <w:titlePg/>
          <w:docGrid w:linePitch="360"/>
        </w:sectPr>
      </w:pPr>
    </w:p>
    <w:p w14:paraId="69389ECA" w14:textId="77777777" w:rsidR="00A732C7" w:rsidRPr="00F36378" w:rsidRDefault="00A732C7" w:rsidP="00A732C7">
      <w:pPr>
        <w:pStyle w:val="a8"/>
      </w:pPr>
      <w:bookmarkStart w:id="70" w:name="ТабМатрицаОтв"/>
      <w:bookmarkStart w:id="71" w:name="ТабСогл"/>
      <w:r>
        <w:lastRenderedPageBreak/>
        <w:t>Матрица ответственности</w:t>
      </w:r>
    </w:p>
    <w:tbl>
      <w:tblPr>
        <w:tblStyle w:val="-1110"/>
        <w:tblW w:w="14850" w:type="dxa"/>
        <w:tblLook w:val="04A0" w:firstRow="1" w:lastRow="0" w:firstColumn="1" w:lastColumn="0" w:noHBand="0" w:noVBand="1"/>
      </w:tblPr>
      <w:tblGrid>
        <w:gridCol w:w="3936"/>
        <w:gridCol w:w="1364"/>
        <w:gridCol w:w="1364"/>
        <w:gridCol w:w="1364"/>
        <w:gridCol w:w="1365"/>
        <w:gridCol w:w="1364"/>
        <w:gridCol w:w="1364"/>
        <w:gridCol w:w="1364"/>
        <w:gridCol w:w="1365"/>
      </w:tblGrid>
      <w:tr w:rsidR="004B3562" w:rsidRPr="007F2333" w14:paraId="08FFDBCE" w14:textId="77777777" w:rsidTr="0061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89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bookmarkEnd w:id="70"/>
          <w:p w14:paraId="3C30A84A" w14:textId="77777777" w:rsidR="004B3562" w:rsidRPr="00136F57" w:rsidRDefault="004B3562" w:rsidP="00A732C7">
            <w:pPr>
              <w:spacing w:before="100" w:beforeAutospacing="1" w:after="100" w:afterAutospacing="1"/>
              <w:jc w:val="center"/>
              <w:rPr>
                <w:rFonts w:cs="Times New Roman"/>
              </w:rPr>
            </w:pPr>
            <w:r w:rsidRPr="00136F57">
              <w:rPr>
                <w:rFonts w:cs="Times New Roman"/>
              </w:rPr>
              <w:t xml:space="preserve">Документы \ </w:t>
            </w:r>
            <w:r>
              <w:rPr>
                <w:rFonts w:cs="Times New Roman"/>
              </w:rPr>
              <w:t>Проектная р</w:t>
            </w:r>
            <w:r w:rsidRPr="00136F57">
              <w:rPr>
                <w:rFonts w:cs="Times New Roman"/>
              </w:rPr>
              <w:t>ол</w:t>
            </w:r>
            <w:r>
              <w:rPr>
                <w:rFonts w:cs="Times New Roman"/>
              </w:rPr>
              <w:t>ь</w:t>
            </w:r>
          </w:p>
        </w:tc>
        <w:tc>
          <w:tcPr>
            <w:tcW w:w="1364" w:type="dxa"/>
            <w:textDirection w:val="btLr"/>
            <w:vAlign w:val="center"/>
          </w:tcPr>
          <w:p w14:paraId="31B4F0DB" w14:textId="77777777" w:rsidR="004B3562" w:rsidRPr="004B3562" w:rsidRDefault="004B3562" w:rsidP="004E24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Куратор проекта Заказчика</w:t>
            </w:r>
          </w:p>
        </w:tc>
        <w:tc>
          <w:tcPr>
            <w:tcW w:w="1364" w:type="dxa"/>
            <w:textDirection w:val="btLr"/>
            <w:vAlign w:val="center"/>
          </w:tcPr>
          <w:p w14:paraId="0588D076" w14:textId="77777777" w:rsidR="004B3562" w:rsidRPr="004B3562" w:rsidRDefault="004B3562" w:rsidP="004E24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t>Руководитель проекта Заказчика</w:t>
            </w:r>
          </w:p>
        </w:tc>
        <w:tc>
          <w:tcPr>
            <w:tcW w:w="1364" w:type="dxa"/>
            <w:textDirection w:val="btLr"/>
            <w:vAlign w:val="center"/>
          </w:tcPr>
          <w:p w14:paraId="6CB1FC9B" w14:textId="77777777" w:rsidR="004B3562" w:rsidRPr="004B3562" w:rsidRDefault="004B3562" w:rsidP="004B3562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t>Функциональный заказчик</w:t>
            </w:r>
          </w:p>
        </w:tc>
        <w:tc>
          <w:tcPr>
            <w:tcW w:w="1365" w:type="dxa"/>
            <w:textDirection w:val="btLr"/>
            <w:vAlign w:val="center"/>
          </w:tcPr>
          <w:p w14:paraId="0334B9ED" w14:textId="77777777" w:rsidR="004B3562" w:rsidRPr="00136F57" w:rsidRDefault="004B3562" w:rsidP="004E24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Руководитель</w:t>
            </w:r>
            <w:r w:rsidR="004E245F">
              <w:rPr>
                <w:rFonts w:cs="Times New Roman"/>
              </w:rPr>
              <w:t xml:space="preserve"> группы техподдержки внедрения </w:t>
            </w:r>
            <w:r>
              <w:rPr>
                <w:rFonts w:cs="Times New Roman"/>
              </w:rPr>
              <w:t xml:space="preserve"> Заказчика</w:t>
            </w:r>
          </w:p>
        </w:tc>
        <w:tc>
          <w:tcPr>
            <w:tcW w:w="1364" w:type="dxa"/>
            <w:textDirection w:val="btLr"/>
            <w:vAlign w:val="center"/>
          </w:tcPr>
          <w:p w14:paraId="18CD7711" w14:textId="77777777" w:rsidR="004B3562" w:rsidRPr="00136F57" w:rsidRDefault="004B3562" w:rsidP="004E24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Куратор проекта Исполнителя</w:t>
            </w:r>
          </w:p>
        </w:tc>
        <w:tc>
          <w:tcPr>
            <w:tcW w:w="1364" w:type="dxa"/>
            <w:textDirection w:val="btLr"/>
            <w:vAlign w:val="center"/>
          </w:tcPr>
          <w:p w14:paraId="1D5D82F9" w14:textId="77777777" w:rsidR="004B3562" w:rsidRPr="00136F57" w:rsidRDefault="004B3562" w:rsidP="004E24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Руководитель проекта Исполнителя</w:t>
            </w:r>
          </w:p>
        </w:tc>
        <w:tc>
          <w:tcPr>
            <w:tcW w:w="1364" w:type="dxa"/>
            <w:textDirection w:val="btLr"/>
            <w:vAlign w:val="center"/>
          </w:tcPr>
          <w:p w14:paraId="277652FD" w14:textId="77777777" w:rsidR="004B3562" w:rsidRPr="00136F57" w:rsidRDefault="004B3562" w:rsidP="004B3562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Функциональный архитектор</w:t>
            </w:r>
          </w:p>
        </w:tc>
        <w:tc>
          <w:tcPr>
            <w:tcW w:w="1365" w:type="dxa"/>
            <w:textDirection w:val="btLr"/>
            <w:vAlign w:val="center"/>
          </w:tcPr>
          <w:p w14:paraId="015A8729" w14:textId="77777777" w:rsidR="004B3562" w:rsidRPr="00136F57" w:rsidRDefault="004B3562" w:rsidP="004B3562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Технический архитектор</w:t>
            </w:r>
          </w:p>
        </w:tc>
      </w:tr>
      <w:tr w:rsidR="004B3562" w:rsidRPr="007F2333" w14:paraId="69C3A9F6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5AA0323F" w14:textId="77777777" w:rsidR="004B3562" w:rsidRPr="007C2093" w:rsidRDefault="004B3562" w:rsidP="00C23576">
            <w:pPr>
              <w:pStyle w:val="a9"/>
              <w:numPr>
                <w:ilvl w:val="0"/>
                <w:numId w:val="51"/>
              </w:numPr>
              <w:rPr>
                <w:b w:val="0"/>
              </w:rPr>
            </w:pPr>
            <w:r w:rsidRPr="007C2093">
              <w:rPr>
                <w:b w:val="0"/>
              </w:rPr>
              <w:t>Базовый план-график проекта</w:t>
            </w:r>
          </w:p>
        </w:tc>
        <w:tc>
          <w:tcPr>
            <w:tcW w:w="1364" w:type="dxa"/>
          </w:tcPr>
          <w:p w14:paraId="4EB47A02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7CB97C15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72DA3E44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5" w:type="dxa"/>
          </w:tcPr>
          <w:p w14:paraId="3993B4A9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728677E8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2BB2E82F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4" w:type="dxa"/>
          </w:tcPr>
          <w:p w14:paraId="098211F1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5" w:type="dxa"/>
          </w:tcPr>
          <w:p w14:paraId="5DF70D3C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</w:tr>
      <w:tr w:rsidR="007B0DD3" w:rsidRPr="007F2333" w14:paraId="7DE43AF2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125C232D" w14:textId="77777777" w:rsidR="007B0DD3" w:rsidRPr="007C2093" w:rsidRDefault="007B0DD3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  <w:bCs w:val="0"/>
              </w:rPr>
              <w:t xml:space="preserve">Детальный план-график проекта на этап </w:t>
            </w:r>
          </w:p>
        </w:tc>
        <w:tc>
          <w:tcPr>
            <w:tcW w:w="1364" w:type="dxa"/>
          </w:tcPr>
          <w:p w14:paraId="73BE42E5" w14:textId="77777777" w:rsidR="007B0DD3" w:rsidRDefault="00590DB2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65194B51" w14:textId="77777777" w:rsidR="007B0DD3" w:rsidRDefault="00590DB2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166B53A5" w14:textId="77777777" w:rsidR="007B0DD3" w:rsidRDefault="00590DB2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5" w:type="dxa"/>
          </w:tcPr>
          <w:p w14:paraId="2E74A607" w14:textId="77777777" w:rsidR="007B0DD3" w:rsidRDefault="00590DB2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4C122027" w14:textId="77777777" w:rsidR="007B0DD3" w:rsidRDefault="00590DB2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6E684830" w14:textId="77777777" w:rsidR="007B0DD3" w:rsidRDefault="00590DB2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4" w:type="dxa"/>
          </w:tcPr>
          <w:p w14:paraId="31A65957" w14:textId="77777777" w:rsidR="007B0DD3" w:rsidRDefault="00590DB2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5" w:type="dxa"/>
          </w:tcPr>
          <w:p w14:paraId="55BE3AD7" w14:textId="77777777" w:rsidR="007B0DD3" w:rsidRDefault="00590DB2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</w:tr>
      <w:tr w:rsidR="004B3562" w:rsidRPr="007F2333" w14:paraId="34A20E93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37B644E2" w14:textId="77777777" w:rsidR="004B3562" w:rsidRPr="007C2093" w:rsidRDefault="00BA1FF6" w:rsidP="007C2093">
            <w:pPr>
              <w:pStyle w:val="a9"/>
              <w:rPr>
                <w:b w:val="0"/>
              </w:rPr>
            </w:pPr>
            <w:r>
              <w:rPr>
                <w:b w:val="0"/>
              </w:rPr>
              <w:t>Протоколы</w:t>
            </w:r>
            <w:r w:rsidR="004B3562" w:rsidRPr="007C2093">
              <w:rPr>
                <w:b w:val="0"/>
              </w:rPr>
              <w:t xml:space="preserve"> обследовани</w:t>
            </w:r>
            <w:r>
              <w:rPr>
                <w:b w:val="0"/>
              </w:rPr>
              <w:t>я</w:t>
            </w:r>
          </w:p>
        </w:tc>
        <w:tc>
          <w:tcPr>
            <w:tcW w:w="1364" w:type="dxa"/>
          </w:tcPr>
          <w:p w14:paraId="667D6C63" w14:textId="77777777" w:rsidR="004B3562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74B40D72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3A74B571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2A61809A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798F5188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0A37DA73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1BC433FD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510B2BF4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4B3562" w:rsidRPr="007F2333" w14:paraId="2E48C207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4815FC90" w14:textId="77777777" w:rsidR="004B3562" w:rsidRPr="007C2093" w:rsidRDefault="004B3562" w:rsidP="007C2093">
            <w:pPr>
              <w:pStyle w:val="a9"/>
              <w:rPr>
                <w:b w:val="0"/>
              </w:rPr>
            </w:pPr>
            <w:r w:rsidRPr="007C2093">
              <w:rPr>
                <w:b w:val="0"/>
              </w:rPr>
              <w:t>Регламент разработки</w:t>
            </w:r>
          </w:p>
        </w:tc>
        <w:tc>
          <w:tcPr>
            <w:tcW w:w="1364" w:type="dxa"/>
          </w:tcPr>
          <w:p w14:paraId="0E86EE04" w14:textId="77777777" w:rsidR="004B3562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6965D0CA" w14:textId="77777777" w:rsidR="004B3562" w:rsidRPr="00A34179" w:rsidRDefault="004527EF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0207BE36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5" w:type="dxa"/>
          </w:tcPr>
          <w:p w14:paraId="7E18D583" w14:textId="77777777" w:rsidR="004B3562" w:rsidRPr="00A34179" w:rsidRDefault="004527EF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19C3EFC4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0CD1EF46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6CD50554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5" w:type="dxa"/>
          </w:tcPr>
          <w:p w14:paraId="433A4A7F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4B3562" w:rsidRPr="007F2333" w14:paraId="55E3BB20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384862DB" w14:textId="77777777" w:rsidR="004B3562" w:rsidRPr="007C2093" w:rsidRDefault="004B3562" w:rsidP="007C2093">
            <w:pPr>
              <w:pStyle w:val="a9"/>
              <w:rPr>
                <w:b w:val="0"/>
              </w:rPr>
            </w:pPr>
            <w:r w:rsidRPr="007C2093">
              <w:rPr>
                <w:b w:val="0"/>
              </w:rPr>
              <w:t>Соглашение о моделировании</w:t>
            </w:r>
          </w:p>
        </w:tc>
        <w:tc>
          <w:tcPr>
            <w:tcW w:w="1364" w:type="dxa"/>
          </w:tcPr>
          <w:p w14:paraId="4C053D01" w14:textId="77777777" w:rsidR="004B3562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00023A37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70800434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7A2E2FE1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58EFD594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03E17EF0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7CCF6D70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3CA660FE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</w:tr>
      <w:tr w:rsidR="004B3562" w:rsidRPr="007F2333" w14:paraId="6C052E80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1C8EA613" w14:textId="77777777" w:rsidR="004B3562" w:rsidRPr="007C2093" w:rsidRDefault="004B3562" w:rsidP="007C2093">
            <w:pPr>
              <w:pStyle w:val="a9"/>
              <w:rPr>
                <w:b w:val="0"/>
              </w:rPr>
            </w:pPr>
            <w:r w:rsidRPr="007C2093">
              <w:rPr>
                <w:b w:val="0"/>
              </w:rPr>
              <w:t>Функционально-технические требования к системе</w:t>
            </w:r>
          </w:p>
        </w:tc>
        <w:tc>
          <w:tcPr>
            <w:tcW w:w="1364" w:type="dxa"/>
          </w:tcPr>
          <w:p w14:paraId="2785EC83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57CF2D9D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4215B993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567D1890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18243630" w14:textId="77777777" w:rsidR="004B3562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403F9C2A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6356D118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14A07DC2" w14:textId="77777777" w:rsidR="004B3562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625CB3" w:rsidRPr="007F2333" w14:paraId="780112E0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1DD5D917" w14:textId="77777777" w:rsidR="00625CB3" w:rsidRPr="007C2093" w:rsidRDefault="00625CB3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Концептуальный проект</w:t>
            </w:r>
          </w:p>
        </w:tc>
        <w:tc>
          <w:tcPr>
            <w:tcW w:w="1364" w:type="dxa"/>
          </w:tcPr>
          <w:p w14:paraId="2FF6131C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0E47E527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772EC3AF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58160B75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60C25D25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0E6A2A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1B7C45E3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0991C918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38DC56F7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625CB3" w:rsidRPr="007F2333" w14:paraId="4C68A69A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5C3E10B6" w14:textId="77777777" w:rsidR="00625CB3" w:rsidRPr="007C2093" w:rsidRDefault="00625CB3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Концепция интеграции</w:t>
            </w:r>
          </w:p>
        </w:tc>
        <w:tc>
          <w:tcPr>
            <w:tcW w:w="1364" w:type="dxa"/>
          </w:tcPr>
          <w:p w14:paraId="54140157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1E843DAD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523ECBDF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4E20026D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3D09F653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0E6A2A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423BA91E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05D3AB02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24542DAA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625CB3" w:rsidRPr="007F2333" w14:paraId="5DC533FD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65CC4599" w14:textId="77777777" w:rsidR="00625CB3" w:rsidRPr="007C2093" w:rsidRDefault="00625CB3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Концепция миграции</w:t>
            </w:r>
          </w:p>
        </w:tc>
        <w:tc>
          <w:tcPr>
            <w:tcW w:w="1364" w:type="dxa"/>
          </w:tcPr>
          <w:p w14:paraId="6896EEBF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0152125F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44977917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020D3224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4F49324B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0E6A2A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461B4F53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20BEF919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5966F4AB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625CB3" w:rsidRPr="007F2333" w14:paraId="504E4539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71685204" w14:textId="77777777" w:rsidR="00625CB3" w:rsidRPr="007C2093" w:rsidRDefault="00625CB3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Концепция обучения</w:t>
            </w:r>
          </w:p>
        </w:tc>
        <w:tc>
          <w:tcPr>
            <w:tcW w:w="1364" w:type="dxa"/>
          </w:tcPr>
          <w:p w14:paraId="4A1F4CE0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2DD51D18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63C9F4E3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55C49A21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7259D2E1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0E6A2A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7AFBFB58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2FE657AE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32BE79AA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625CB3" w:rsidRPr="007F2333" w14:paraId="74F4AA60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65C28D12" w14:textId="77777777" w:rsidR="00625CB3" w:rsidRPr="007C2093" w:rsidRDefault="00625CB3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Концепция ролей и полномочий</w:t>
            </w:r>
          </w:p>
        </w:tc>
        <w:tc>
          <w:tcPr>
            <w:tcW w:w="1364" w:type="dxa"/>
          </w:tcPr>
          <w:p w14:paraId="73AAE4EC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7E1D1576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3CCD4714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2A2CA3CE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0D94F200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0E6A2A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2614AD83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02514752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0329C845" w14:textId="77777777" w:rsidR="00625CB3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910D27" w:rsidRPr="007F2333" w14:paraId="0D5FA6F9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69391543" w14:textId="77777777" w:rsidR="00910D27" w:rsidRPr="007C2093" w:rsidRDefault="00625CB3" w:rsidP="00625CB3">
            <w:pPr>
              <w:pStyle w:val="a9"/>
              <w:rPr>
                <w:b w:val="0"/>
                <w:bCs w:val="0"/>
              </w:rPr>
            </w:pPr>
            <w:r>
              <w:rPr>
                <w:b w:val="0"/>
              </w:rPr>
              <w:t>Методологические п</w:t>
            </w:r>
            <w:r w:rsidR="00910D27" w:rsidRPr="007C2093">
              <w:rPr>
                <w:b w:val="0"/>
              </w:rPr>
              <w:t>роектные решения по функциональным блокам</w:t>
            </w:r>
          </w:p>
        </w:tc>
        <w:tc>
          <w:tcPr>
            <w:tcW w:w="1364" w:type="dxa"/>
          </w:tcPr>
          <w:p w14:paraId="4DF18F5E" w14:textId="77777777" w:rsidR="00910D27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4715F5CB" w14:textId="77777777" w:rsidR="00910D27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3083551F" w14:textId="77777777" w:rsidR="00910D27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39656113" w14:textId="77777777" w:rsidR="00910D27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0149F571" w14:textId="77777777" w:rsidR="00910D27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0D5993DF" w14:textId="77777777" w:rsidR="00910D27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408A7EBF" w14:textId="77777777" w:rsidR="00910D27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1C2D353A" w14:textId="77777777" w:rsidR="00910D27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</w:tr>
      <w:tr w:rsidR="00910D27" w:rsidRPr="007F2333" w14:paraId="6AF1B05F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29955B13" w14:textId="77777777" w:rsidR="00910D27" w:rsidRPr="007C2093" w:rsidRDefault="00625CB3" w:rsidP="007C2093">
            <w:pPr>
              <w:pStyle w:val="a9"/>
              <w:rPr>
                <w:b w:val="0"/>
              </w:rPr>
            </w:pPr>
            <w:r>
              <w:rPr>
                <w:b w:val="0"/>
              </w:rPr>
              <w:t>Методологические п</w:t>
            </w:r>
            <w:r w:rsidRPr="007C2093">
              <w:rPr>
                <w:b w:val="0"/>
              </w:rPr>
              <w:t>роектные</w:t>
            </w:r>
            <w:r w:rsidR="00910D27" w:rsidRPr="007C2093">
              <w:rPr>
                <w:b w:val="0"/>
              </w:rPr>
              <w:t xml:space="preserve"> решения по нефункциональным блокам</w:t>
            </w:r>
          </w:p>
        </w:tc>
        <w:tc>
          <w:tcPr>
            <w:tcW w:w="1364" w:type="dxa"/>
          </w:tcPr>
          <w:p w14:paraId="61D3BFB7" w14:textId="77777777" w:rsidR="00910D27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136ECB31" w14:textId="77777777" w:rsidR="00910D27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1C75C602" w14:textId="77777777" w:rsidR="00910D27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6D39FED5" w14:textId="77777777" w:rsidR="00910D27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64F235DA" w14:textId="77777777" w:rsidR="00910D27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3B08CB6E" w14:textId="77777777" w:rsidR="00910D27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5B710FA1" w14:textId="77777777" w:rsidR="00910D27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1B717712" w14:textId="77777777" w:rsidR="00910D27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</w:tr>
      <w:tr w:rsidR="00625CB3" w:rsidRPr="007F2333" w14:paraId="08704D8A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55082D9D" w14:textId="77777777" w:rsidR="00625CB3" w:rsidRDefault="00625CB3" w:rsidP="007C2093">
            <w:pPr>
              <w:pStyle w:val="a9"/>
              <w:rPr>
                <w:b w:val="0"/>
              </w:rPr>
            </w:pPr>
            <w:r>
              <w:rPr>
                <w:b w:val="0"/>
              </w:rPr>
              <w:t>Технические п</w:t>
            </w:r>
            <w:r w:rsidRPr="007C2093">
              <w:rPr>
                <w:b w:val="0"/>
              </w:rPr>
              <w:t>роектные решения по функциональным блокам</w:t>
            </w:r>
          </w:p>
        </w:tc>
        <w:tc>
          <w:tcPr>
            <w:tcW w:w="1364" w:type="dxa"/>
          </w:tcPr>
          <w:p w14:paraId="35CAB8AD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3D1B9A1E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66F43F7F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5" w:type="dxa"/>
          </w:tcPr>
          <w:p w14:paraId="4334D9BB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5D91B8AB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3A665AE1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03B92CA7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5" w:type="dxa"/>
          </w:tcPr>
          <w:p w14:paraId="71F2BE02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625CB3" w:rsidRPr="007F2333" w14:paraId="6764236B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575B4F85" w14:textId="77777777" w:rsidR="00625CB3" w:rsidRDefault="00625CB3" w:rsidP="007C2093">
            <w:pPr>
              <w:pStyle w:val="a9"/>
              <w:rPr>
                <w:b w:val="0"/>
              </w:rPr>
            </w:pPr>
            <w:r>
              <w:rPr>
                <w:b w:val="0"/>
              </w:rPr>
              <w:t>Технические п</w:t>
            </w:r>
            <w:r w:rsidRPr="007C2093">
              <w:rPr>
                <w:b w:val="0"/>
              </w:rPr>
              <w:t>роектные решения по нефункциональным блокам</w:t>
            </w:r>
          </w:p>
        </w:tc>
        <w:tc>
          <w:tcPr>
            <w:tcW w:w="1364" w:type="dxa"/>
          </w:tcPr>
          <w:p w14:paraId="6506777B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4422A58A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003582A4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5" w:type="dxa"/>
          </w:tcPr>
          <w:p w14:paraId="1FE18973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2A62B947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286A9902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1C7CAEC1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5" w:type="dxa"/>
          </w:tcPr>
          <w:p w14:paraId="7648F176" w14:textId="77777777" w:rsidR="00625CB3" w:rsidRPr="00910D27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910D27" w:rsidRPr="007F2333" w14:paraId="5443FA4E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07AF9AEA" w14:textId="77777777" w:rsidR="00910D27" w:rsidRPr="007C2093" w:rsidRDefault="00910D27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lastRenderedPageBreak/>
              <w:t>ПиМИ</w:t>
            </w:r>
          </w:p>
        </w:tc>
        <w:tc>
          <w:tcPr>
            <w:tcW w:w="1364" w:type="dxa"/>
          </w:tcPr>
          <w:p w14:paraId="76D6AAB7" w14:textId="77777777" w:rsidR="00910D27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24603906" w14:textId="77777777" w:rsidR="00910D27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1A786F7A" w14:textId="77777777" w:rsidR="00910D27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19595C10" w14:textId="77777777" w:rsidR="00910D27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142D82E5" w14:textId="77777777" w:rsidR="00910D27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31033DB2" w14:textId="77777777" w:rsidR="00910D27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64629979" w14:textId="77777777" w:rsidR="00910D27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35A69F8F" w14:textId="77777777" w:rsidR="00910D27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910D27" w:rsidRPr="007F2333" w14:paraId="209906BA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4EE65581" w14:textId="77777777" w:rsidR="00910D27" w:rsidRPr="007C2093" w:rsidRDefault="00910D27" w:rsidP="002D60E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П</w:t>
            </w:r>
            <w:r w:rsidR="00625CB3">
              <w:rPr>
                <w:b w:val="0"/>
              </w:rPr>
              <w:t>лан</w:t>
            </w:r>
            <w:r w:rsidRPr="007C2093">
              <w:rPr>
                <w:b w:val="0"/>
              </w:rPr>
              <w:t xml:space="preserve"> организационных изменений у Заказчика</w:t>
            </w:r>
          </w:p>
        </w:tc>
        <w:tc>
          <w:tcPr>
            <w:tcW w:w="1364" w:type="dxa"/>
          </w:tcPr>
          <w:p w14:paraId="756B2787" w14:textId="77777777" w:rsidR="00910D27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2AD854F0" w14:textId="77777777" w:rsidR="00910D27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483F4E6F" w14:textId="77777777" w:rsidR="00910D27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3FB0CA99" w14:textId="77777777" w:rsidR="00910D27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7C5913FD" w14:textId="77777777" w:rsidR="00910D27" w:rsidRPr="00910D27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0060CAE6" w14:textId="77777777" w:rsidR="00910D27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1C5481F2" w14:textId="77777777" w:rsidR="00910D27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7109D0B8" w14:textId="77777777" w:rsidR="00910D27" w:rsidRPr="00A34179" w:rsidRDefault="00910D2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B6179C" w:rsidRPr="007F2333" w14:paraId="3CE16EEA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29A3C5FE" w14:textId="77777777" w:rsidR="00B6179C" w:rsidRPr="007C2093" w:rsidRDefault="00B6179C" w:rsidP="00625CB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Сценарии тестирования</w:t>
            </w:r>
          </w:p>
        </w:tc>
        <w:tc>
          <w:tcPr>
            <w:tcW w:w="1364" w:type="dxa"/>
          </w:tcPr>
          <w:p w14:paraId="0AEF7280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1F084815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1BC20E38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7EA843D8" w14:textId="77777777" w:rsidR="00B6179C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183FBCF1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60402C9C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18FC4C51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22088BA1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B6179C" w:rsidRPr="007F2333" w14:paraId="168DE054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2F68CF2A" w14:textId="77777777" w:rsidR="00B6179C" w:rsidRPr="007C2093" w:rsidRDefault="00B6179C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Эксплуатационная документация – Технологические инструкции, Инструкции пользователей, Инструкции администраторов</w:t>
            </w:r>
          </w:p>
        </w:tc>
        <w:tc>
          <w:tcPr>
            <w:tcW w:w="1364" w:type="dxa"/>
          </w:tcPr>
          <w:p w14:paraId="62E05506" w14:textId="77777777" w:rsidR="00B6179C" w:rsidRPr="00B6179C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B6179C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532AAE0E" w14:textId="77777777" w:rsidR="00B6179C" w:rsidRPr="00A34179" w:rsidRDefault="00185C8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276437FD" w14:textId="77777777" w:rsidR="00B6179C" w:rsidRPr="00A34179" w:rsidRDefault="00185C8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5" w:type="dxa"/>
          </w:tcPr>
          <w:p w14:paraId="4AC4A3C6" w14:textId="77777777" w:rsidR="00B6179C" w:rsidRPr="00A34179" w:rsidRDefault="00185C8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74CBCBFA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495D28FC" w14:textId="77777777" w:rsidR="00B6179C" w:rsidRPr="00A34179" w:rsidRDefault="00185C8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15FA2C6F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39874C7B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B6179C" w:rsidRPr="007F2333" w14:paraId="36620FA8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5BE3C198" w14:textId="77777777" w:rsidR="00B6179C" w:rsidRPr="007C2093" w:rsidRDefault="00B6179C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Протоколы предварительных испытаний по функциональным и нефункциональным блокам</w:t>
            </w:r>
          </w:p>
        </w:tc>
        <w:tc>
          <w:tcPr>
            <w:tcW w:w="1364" w:type="dxa"/>
          </w:tcPr>
          <w:p w14:paraId="4B86BE35" w14:textId="77777777" w:rsidR="00B6179C" w:rsidRPr="00B6179C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0B3BD6DE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11AEAD70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75404A4C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3E6F30AF" w14:textId="77777777" w:rsidR="00B6179C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4AAB72C7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2E5F27E4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138A2960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B6179C" w:rsidRPr="007F2333" w14:paraId="2BE528E3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6AFF7A51" w14:textId="77777777" w:rsidR="00B6179C" w:rsidRPr="007C2093" w:rsidRDefault="00B6179C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Программа обучения</w:t>
            </w:r>
          </w:p>
        </w:tc>
        <w:tc>
          <w:tcPr>
            <w:tcW w:w="1364" w:type="dxa"/>
          </w:tcPr>
          <w:p w14:paraId="660470E8" w14:textId="77777777" w:rsidR="00B6179C" w:rsidRPr="00B6179C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536C5B4F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7EF7B62B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001492FA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30571DF8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19257FD3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4EA582C4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3E966D20" w14:textId="77777777" w:rsidR="00B6179C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</w:tr>
      <w:tr w:rsidR="00B6179C" w:rsidRPr="007F2333" w14:paraId="131A6B9E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115E5227" w14:textId="77777777" w:rsidR="00B6179C" w:rsidRPr="007C2093" w:rsidRDefault="00B6179C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Протоколы обучения и протоколы тестирования</w:t>
            </w:r>
          </w:p>
        </w:tc>
        <w:tc>
          <w:tcPr>
            <w:tcW w:w="1364" w:type="dxa"/>
          </w:tcPr>
          <w:p w14:paraId="6A8252CB" w14:textId="77777777" w:rsidR="00B6179C" w:rsidRPr="00B6179C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24AF3188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700BE494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134CE81F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0871A589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0AE83C0F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0A54C346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70D41444" w14:textId="77777777" w:rsidR="00B6179C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</w:tr>
      <w:tr w:rsidR="00B6179C" w:rsidRPr="007F2333" w14:paraId="65BEDCBC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779F4A10" w14:textId="77777777" w:rsidR="00B6179C" w:rsidRPr="007C2093" w:rsidRDefault="00B6179C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Отчет по результатам обучения</w:t>
            </w:r>
          </w:p>
        </w:tc>
        <w:tc>
          <w:tcPr>
            <w:tcW w:w="1364" w:type="dxa"/>
          </w:tcPr>
          <w:p w14:paraId="34E93476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718E5507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7C60D64A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2A09D2B0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55E482E0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3A7DBC84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04B5F870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5408840E" w14:textId="77777777" w:rsidR="00B6179C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</w:tr>
      <w:tr w:rsidR="00B6179C" w:rsidRPr="007F2333" w14:paraId="04E0006A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6626F55B" w14:textId="77777777" w:rsidR="00B6179C" w:rsidRPr="007C2093" w:rsidRDefault="00B6179C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Протокол загрузки НСИ и исходных данных</w:t>
            </w:r>
          </w:p>
        </w:tc>
        <w:tc>
          <w:tcPr>
            <w:tcW w:w="1364" w:type="dxa"/>
          </w:tcPr>
          <w:p w14:paraId="7F9F94D2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281D4AA8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06C5C702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6C703F23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29331063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27086462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07FFC2D8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79E297A1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B6179C" w:rsidRPr="007F2333" w14:paraId="5DDD09D8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207C9EFA" w14:textId="77777777" w:rsidR="00B6179C" w:rsidRPr="007C2093" w:rsidRDefault="00B6179C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Протокол выверки НСИ и исходных данных</w:t>
            </w:r>
          </w:p>
        </w:tc>
        <w:tc>
          <w:tcPr>
            <w:tcW w:w="1364" w:type="dxa"/>
          </w:tcPr>
          <w:p w14:paraId="67EBA6B3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5666FE9D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4842A1DB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3F4819B6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4C0F3C13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7F808063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7FCA4DD9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910D27"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0F196FA7" w14:textId="77777777" w:rsidR="00B6179C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</w:tr>
      <w:tr w:rsidR="007B0DD3" w:rsidRPr="007F2333" w14:paraId="3738D1F2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03CF9BCF" w14:textId="77777777" w:rsidR="00B6179C" w:rsidRPr="007C2093" w:rsidRDefault="00B6179C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Программа проведения ОПЭ</w:t>
            </w:r>
          </w:p>
        </w:tc>
        <w:tc>
          <w:tcPr>
            <w:tcW w:w="1364" w:type="dxa"/>
          </w:tcPr>
          <w:p w14:paraId="4E98FCBC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5E249C66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3D90E8AB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7B3ACC5F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19BF5A11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5CEEF3E6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560FA176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30B1FCB7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7B0DD3" w:rsidRPr="007F2333" w14:paraId="36967062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19DB061C" w14:textId="77777777" w:rsidR="00B6179C" w:rsidRPr="007C2093" w:rsidRDefault="00B6179C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Регламент поддержки</w:t>
            </w:r>
          </w:p>
        </w:tc>
        <w:tc>
          <w:tcPr>
            <w:tcW w:w="1364" w:type="dxa"/>
          </w:tcPr>
          <w:p w14:paraId="028627CF" w14:textId="77777777" w:rsidR="00B6179C" w:rsidRPr="00B6179C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i w:val="0"/>
                <w:color w:val="auto"/>
                <w:highlight w:val="yellow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6FB1D62F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1472CCCE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5" w:type="dxa"/>
          </w:tcPr>
          <w:p w14:paraId="1327AB78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73E9C9A5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6AE9C1D7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24BE3B89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30FEB5EF" w14:textId="77777777" w:rsidR="00B6179C" w:rsidRPr="00A34179" w:rsidRDefault="00B6179C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6B17E7" w:rsidRPr="007F2333" w14:paraId="31E73EC4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44624248" w14:textId="77777777" w:rsidR="006B17E7" w:rsidRPr="007C2093" w:rsidRDefault="006B17E7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 xml:space="preserve">Протокол готовности ИС к </w:t>
            </w:r>
            <w:r>
              <w:rPr>
                <w:b w:val="0"/>
              </w:rPr>
              <w:t>ОПЭ</w:t>
            </w:r>
          </w:p>
        </w:tc>
        <w:tc>
          <w:tcPr>
            <w:tcW w:w="1364" w:type="dxa"/>
          </w:tcPr>
          <w:p w14:paraId="0895A677" w14:textId="77777777" w:rsidR="006B17E7" w:rsidRPr="00B6179C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701FE2B1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12489ABD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0664F0A6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6970B551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23E8DA4A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4" w:type="dxa"/>
          </w:tcPr>
          <w:p w14:paraId="370B1802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5" w:type="dxa"/>
          </w:tcPr>
          <w:p w14:paraId="3FA4D75F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</w:tr>
      <w:tr w:rsidR="006B17E7" w:rsidRPr="007F2333" w14:paraId="54A632ED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0F5FA439" w14:textId="77777777" w:rsidR="006B17E7" w:rsidRPr="007C2093" w:rsidRDefault="006B17E7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Журнал проведения ОП</w:t>
            </w:r>
            <w:r>
              <w:rPr>
                <w:b w:val="0"/>
              </w:rPr>
              <w:t>Э</w:t>
            </w:r>
          </w:p>
        </w:tc>
        <w:tc>
          <w:tcPr>
            <w:tcW w:w="1364" w:type="dxa"/>
          </w:tcPr>
          <w:p w14:paraId="632BC8F7" w14:textId="77777777" w:rsidR="006B17E7" w:rsidRPr="00B6179C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 w:rsidRPr="00B6179C"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21C996A8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4DA56639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5D4F8594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4EC455AF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5D17E906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79536BD6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105CD6B9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6B17E7" w:rsidRPr="007F2333" w14:paraId="74D3FC11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06FC7F06" w14:textId="77777777" w:rsidR="006B17E7" w:rsidRPr="007C2093" w:rsidRDefault="006B17E7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>Протокол устранения замечаний, выявленных в процессе ОПЭ</w:t>
            </w:r>
          </w:p>
        </w:tc>
        <w:tc>
          <w:tcPr>
            <w:tcW w:w="1364" w:type="dxa"/>
          </w:tcPr>
          <w:p w14:paraId="1FA1C340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1BCC3F53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05A61B2A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506CBCB9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7690F453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31F9FC4E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5E510264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5" w:type="dxa"/>
          </w:tcPr>
          <w:p w14:paraId="64D5B029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</w:tr>
      <w:tr w:rsidR="006B17E7" w:rsidRPr="007F2333" w14:paraId="51F65DA0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037A1CF4" w14:textId="77777777" w:rsidR="006B17E7" w:rsidRPr="007C2093" w:rsidRDefault="006B17E7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lastRenderedPageBreak/>
              <w:t>Протокол приемочных испытаний</w:t>
            </w:r>
          </w:p>
        </w:tc>
        <w:tc>
          <w:tcPr>
            <w:tcW w:w="1364" w:type="dxa"/>
          </w:tcPr>
          <w:p w14:paraId="7EB56B05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10D7895E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37BD9A04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7FCA4E23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0F2487E2" w14:textId="77777777" w:rsidR="006B17E7" w:rsidRPr="00A34179" w:rsidRDefault="00625CB3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077DA3A0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4" w:type="dxa"/>
          </w:tcPr>
          <w:p w14:paraId="79FADF47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5" w:type="dxa"/>
          </w:tcPr>
          <w:p w14:paraId="2854A2CD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</w:tr>
      <w:tr w:rsidR="006B17E7" w:rsidRPr="007F2333" w14:paraId="2AC52F5F" w14:textId="77777777" w:rsidTr="00611FA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7372A414" w14:textId="77777777" w:rsidR="006B17E7" w:rsidRPr="007C2093" w:rsidRDefault="006B17E7" w:rsidP="007C2093">
            <w:pPr>
              <w:pStyle w:val="a9"/>
              <w:rPr>
                <w:b w:val="0"/>
                <w:bCs w:val="0"/>
              </w:rPr>
            </w:pPr>
            <w:r w:rsidRPr="007C2093">
              <w:rPr>
                <w:b w:val="0"/>
              </w:rPr>
              <w:t xml:space="preserve">Протокол о готовности ИС к </w:t>
            </w:r>
            <w:r>
              <w:rPr>
                <w:b w:val="0"/>
              </w:rPr>
              <w:t>ПЭ</w:t>
            </w:r>
          </w:p>
        </w:tc>
        <w:tc>
          <w:tcPr>
            <w:tcW w:w="1364" w:type="dxa"/>
          </w:tcPr>
          <w:p w14:paraId="100D951F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  <w:highlight w:val="yellow"/>
              </w:rPr>
            </w:pPr>
            <w:r>
              <w:rPr>
                <w:rFonts w:cs="Times New Roman"/>
                <w:i w:val="0"/>
                <w:color w:val="auto"/>
              </w:rPr>
              <w:t>У</w:t>
            </w:r>
          </w:p>
        </w:tc>
        <w:tc>
          <w:tcPr>
            <w:tcW w:w="1364" w:type="dxa"/>
          </w:tcPr>
          <w:p w14:paraId="741E717E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4EF4E78F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5" w:type="dxa"/>
          </w:tcPr>
          <w:p w14:paraId="24642B4C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С</w:t>
            </w:r>
          </w:p>
        </w:tc>
        <w:tc>
          <w:tcPr>
            <w:tcW w:w="1364" w:type="dxa"/>
          </w:tcPr>
          <w:p w14:paraId="31DDCDFD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4" w:type="dxa"/>
          </w:tcPr>
          <w:p w14:paraId="25343269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Р</w:t>
            </w:r>
          </w:p>
        </w:tc>
        <w:tc>
          <w:tcPr>
            <w:tcW w:w="1364" w:type="dxa"/>
          </w:tcPr>
          <w:p w14:paraId="5E7EB544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  <w:tc>
          <w:tcPr>
            <w:tcW w:w="1365" w:type="dxa"/>
          </w:tcPr>
          <w:p w14:paraId="3DFCEAB6" w14:textId="77777777" w:rsidR="006B17E7" w:rsidRPr="00A34179" w:rsidRDefault="006B17E7" w:rsidP="00A732C7">
            <w:pPr>
              <w:pStyle w:val="affff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 w:val="0"/>
                <w:color w:val="auto"/>
              </w:rPr>
            </w:pPr>
            <w:r>
              <w:rPr>
                <w:rFonts w:cs="Times New Roman"/>
                <w:i w:val="0"/>
                <w:color w:val="auto"/>
              </w:rPr>
              <w:t>И</w:t>
            </w:r>
          </w:p>
        </w:tc>
      </w:tr>
    </w:tbl>
    <w:p w14:paraId="69B70E86" w14:textId="77777777" w:rsidR="00A732C7" w:rsidRPr="00DF0190" w:rsidRDefault="00A732C7" w:rsidP="00A732C7">
      <w:pPr>
        <w:rPr>
          <w:i/>
        </w:rPr>
      </w:pPr>
      <w:r w:rsidRPr="00DF0190">
        <w:rPr>
          <w:i/>
        </w:rPr>
        <w:t>Р = разрабатывает, С = согласовывает, У = утверждает, И = информируется</w:t>
      </w:r>
    </w:p>
    <w:p w14:paraId="2EB521AB" w14:textId="77777777" w:rsidR="00A732C7" w:rsidRPr="00F36378" w:rsidRDefault="00A732C7" w:rsidP="00A732C7"/>
    <w:p w14:paraId="75D961AD" w14:textId="77777777" w:rsidR="00A732C7" w:rsidRDefault="00A732C7" w:rsidP="00A732C7">
      <w:pPr>
        <w:pStyle w:val="a8"/>
      </w:pPr>
      <w:r>
        <w:t>Процедура согласования и утверждения проектной документации</w:t>
      </w:r>
    </w:p>
    <w:tbl>
      <w:tblPr>
        <w:tblStyle w:val="-1110"/>
        <w:tblW w:w="14850" w:type="dxa"/>
        <w:tblLook w:val="04A0" w:firstRow="1" w:lastRow="0" w:firstColumn="1" w:lastColumn="0" w:noHBand="0" w:noVBand="1"/>
      </w:tblPr>
      <w:tblGrid>
        <w:gridCol w:w="5211"/>
        <w:gridCol w:w="2728"/>
        <w:gridCol w:w="2091"/>
        <w:gridCol w:w="2694"/>
        <w:gridCol w:w="2126"/>
      </w:tblGrid>
      <w:tr w:rsidR="00A732C7" w14:paraId="316625CD" w14:textId="77777777" w:rsidTr="00044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  <w:vMerge w:val="restart"/>
          </w:tcPr>
          <w:p w14:paraId="2F8531C5" w14:textId="77777777" w:rsidR="00A732C7" w:rsidRPr="00745B9A" w:rsidRDefault="00A732C7" w:rsidP="00A732C7">
            <w:pPr>
              <w:rPr>
                <w:bCs w:val="0"/>
              </w:rPr>
            </w:pPr>
            <w:r w:rsidRPr="00745B9A">
              <w:t>Документ</w:t>
            </w:r>
          </w:p>
          <w:p w14:paraId="23D3193A" w14:textId="77777777" w:rsidR="00A732C7" w:rsidRPr="00745B9A" w:rsidRDefault="00A732C7" w:rsidP="00A732C7"/>
        </w:tc>
        <w:tc>
          <w:tcPr>
            <w:tcW w:w="4819" w:type="dxa"/>
            <w:gridSpan w:val="2"/>
          </w:tcPr>
          <w:p w14:paraId="747B848F" w14:textId="77777777" w:rsidR="00A732C7" w:rsidRPr="00745B9A" w:rsidRDefault="00A732C7" w:rsidP="00A732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5B9A">
              <w:t xml:space="preserve">Рассмотрение и согласование </w:t>
            </w:r>
          </w:p>
        </w:tc>
        <w:tc>
          <w:tcPr>
            <w:tcW w:w="4820" w:type="dxa"/>
            <w:gridSpan w:val="2"/>
          </w:tcPr>
          <w:p w14:paraId="41994E85" w14:textId="77777777" w:rsidR="00A732C7" w:rsidRPr="00745B9A" w:rsidRDefault="00A732C7" w:rsidP="00A732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5B9A">
              <w:t>Утверждение</w:t>
            </w:r>
          </w:p>
        </w:tc>
      </w:tr>
      <w:tr w:rsidR="00A732C7" w14:paraId="0C5909E9" w14:textId="77777777" w:rsidTr="00044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  <w:vMerge/>
          </w:tcPr>
          <w:p w14:paraId="36C4E903" w14:textId="77777777" w:rsidR="00A732C7" w:rsidRPr="00745B9A" w:rsidRDefault="00A732C7" w:rsidP="00A732C7"/>
        </w:tc>
        <w:tc>
          <w:tcPr>
            <w:tcW w:w="2728" w:type="dxa"/>
          </w:tcPr>
          <w:p w14:paraId="3B2BF321" w14:textId="77777777" w:rsidR="00A732C7" w:rsidRPr="00745B9A" w:rsidRDefault="00A732C7" w:rsidP="00A732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5B9A">
              <w:t>Процедура согласования</w:t>
            </w:r>
          </w:p>
        </w:tc>
        <w:tc>
          <w:tcPr>
            <w:tcW w:w="2091" w:type="dxa"/>
          </w:tcPr>
          <w:p w14:paraId="201B0711" w14:textId="77777777" w:rsidR="00A732C7" w:rsidRPr="00745B9A" w:rsidRDefault="00A732C7" w:rsidP="00A732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5B9A">
              <w:t>Срок в днях (раб.)</w:t>
            </w:r>
          </w:p>
        </w:tc>
        <w:tc>
          <w:tcPr>
            <w:tcW w:w="2694" w:type="dxa"/>
          </w:tcPr>
          <w:p w14:paraId="47EAD4FE" w14:textId="77777777" w:rsidR="00A732C7" w:rsidRPr="00745B9A" w:rsidRDefault="00A732C7" w:rsidP="00A732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5B9A">
              <w:t>Процедура утверждения</w:t>
            </w:r>
          </w:p>
        </w:tc>
        <w:tc>
          <w:tcPr>
            <w:tcW w:w="2126" w:type="dxa"/>
          </w:tcPr>
          <w:p w14:paraId="16F9E87F" w14:textId="77777777" w:rsidR="00A732C7" w:rsidRPr="00745B9A" w:rsidRDefault="00A732C7" w:rsidP="00A732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5B9A">
              <w:t>Срок в днях (раб.)</w:t>
            </w:r>
          </w:p>
        </w:tc>
      </w:tr>
      <w:tr w:rsidR="007C2093" w14:paraId="12D3FF8E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4EDDE4D8" w14:textId="77777777" w:rsidR="007C2093" w:rsidRPr="007C2093" w:rsidRDefault="007C2093" w:rsidP="00C23576">
            <w:pPr>
              <w:pStyle w:val="a9"/>
              <w:numPr>
                <w:ilvl w:val="0"/>
                <w:numId w:val="52"/>
              </w:numPr>
              <w:rPr>
                <w:b w:val="0"/>
                <w:lang w:val="en-US"/>
              </w:rPr>
            </w:pPr>
            <w:r w:rsidRPr="007C2093">
              <w:rPr>
                <w:b w:val="0"/>
              </w:rPr>
              <w:t>Базовый план-график проекта</w:t>
            </w:r>
          </w:p>
        </w:tc>
        <w:tc>
          <w:tcPr>
            <w:tcW w:w="2728" w:type="dxa"/>
            <w:vAlign w:val="center"/>
          </w:tcPr>
          <w:p w14:paraId="31A10AF6" w14:textId="77777777" w:rsidR="007C2093" w:rsidRPr="00C1248F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0A2E46B4" w14:textId="77777777" w:rsidR="007C2093" w:rsidRPr="00C1248F" w:rsidRDefault="004527E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</w:t>
            </w:r>
            <w:r w:rsidR="00C1248F">
              <w:rPr>
                <w:i w:val="0"/>
                <w:color w:val="auto"/>
              </w:rPr>
              <w:t xml:space="preserve"> дня</w:t>
            </w:r>
          </w:p>
        </w:tc>
        <w:tc>
          <w:tcPr>
            <w:tcW w:w="2694" w:type="dxa"/>
            <w:vAlign w:val="center"/>
          </w:tcPr>
          <w:p w14:paraId="2C5B17DF" w14:textId="77777777" w:rsidR="007C2093" w:rsidRPr="00C1248F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3DAF8D7E" w14:textId="77777777" w:rsidR="007C2093" w:rsidRPr="00C1248F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5 дней</w:t>
            </w:r>
          </w:p>
        </w:tc>
      </w:tr>
      <w:tr w:rsidR="00C1248F" w14:paraId="1CAC1221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69FFA9D3" w14:textId="77777777" w:rsidR="00C1248F" w:rsidRPr="007C2093" w:rsidRDefault="00C1248F" w:rsidP="007C2093">
            <w:pPr>
              <w:pStyle w:val="a9"/>
              <w:rPr>
                <w:b w:val="0"/>
              </w:rPr>
            </w:pPr>
            <w:r w:rsidRPr="007C2093">
              <w:rPr>
                <w:b w:val="0"/>
                <w:bCs w:val="0"/>
              </w:rPr>
              <w:t xml:space="preserve">Детальный план-график проекта на этап </w:t>
            </w:r>
          </w:p>
        </w:tc>
        <w:tc>
          <w:tcPr>
            <w:tcW w:w="2728" w:type="dxa"/>
            <w:vAlign w:val="center"/>
          </w:tcPr>
          <w:p w14:paraId="1022E92F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26586846" w14:textId="77777777" w:rsidR="00C1248F" w:rsidRPr="007C2093" w:rsidRDefault="004527E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</w:t>
            </w:r>
            <w:r w:rsidR="00C1248F">
              <w:rPr>
                <w:i w:val="0"/>
                <w:color w:val="auto"/>
              </w:rPr>
              <w:t xml:space="preserve"> дня</w:t>
            </w:r>
          </w:p>
        </w:tc>
        <w:tc>
          <w:tcPr>
            <w:tcW w:w="2694" w:type="dxa"/>
            <w:vAlign w:val="center"/>
          </w:tcPr>
          <w:p w14:paraId="28A501C0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5D40DEB1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5 дней</w:t>
            </w:r>
          </w:p>
        </w:tc>
      </w:tr>
      <w:tr w:rsidR="00C1248F" w14:paraId="0B48FA7A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10405010" w14:textId="77777777" w:rsidR="00C1248F" w:rsidRPr="007C2093" w:rsidRDefault="00BA1FF6" w:rsidP="007C2093">
            <w:pPr>
              <w:pStyle w:val="a9"/>
              <w:rPr>
                <w:b w:val="0"/>
                <w:lang w:val="en-US"/>
              </w:rPr>
            </w:pPr>
            <w:r>
              <w:rPr>
                <w:b w:val="0"/>
              </w:rPr>
              <w:t>Протоколы</w:t>
            </w:r>
            <w:r w:rsidRPr="007C2093">
              <w:rPr>
                <w:b w:val="0"/>
              </w:rPr>
              <w:t xml:space="preserve"> обследовани</w:t>
            </w:r>
            <w:r>
              <w:rPr>
                <w:b w:val="0"/>
              </w:rPr>
              <w:t>я</w:t>
            </w:r>
          </w:p>
        </w:tc>
        <w:tc>
          <w:tcPr>
            <w:tcW w:w="2728" w:type="dxa"/>
            <w:vAlign w:val="center"/>
          </w:tcPr>
          <w:p w14:paraId="0E4C21A6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19B39AC0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1A446921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4D81E55D" w14:textId="77777777" w:rsidR="00C1248F" w:rsidRPr="007C2093" w:rsidRDefault="00C1248F" w:rsidP="00C1248F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3 дня</w:t>
            </w:r>
          </w:p>
        </w:tc>
      </w:tr>
      <w:tr w:rsidR="00C1248F" w14:paraId="508C0190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09BDDE0F" w14:textId="77777777" w:rsidR="00C1248F" w:rsidRPr="007C2093" w:rsidRDefault="00C1248F" w:rsidP="007C2093">
            <w:pPr>
              <w:pStyle w:val="a9"/>
              <w:rPr>
                <w:b w:val="0"/>
                <w:lang w:val="en-US"/>
              </w:rPr>
            </w:pPr>
            <w:r w:rsidRPr="007C2093">
              <w:rPr>
                <w:b w:val="0"/>
              </w:rPr>
              <w:t>Регламент разработки</w:t>
            </w:r>
          </w:p>
        </w:tc>
        <w:tc>
          <w:tcPr>
            <w:tcW w:w="2728" w:type="dxa"/>
            <w:vAlign w:val="center"/>
          </w:tcPr>
          <w:p w14:paraId="53FCA0B7" w14:textId="77777777" w:rsidR="00C1248F" w:rsidRPr="007C2093" w:rsidRDefault="004527E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-</w:t>
            </w:r>
          </w:p>
        </w:tc>
        <w:tc>
          <w:tcPr>
            <w:tcW w:w="2091" w:type="dxa"/>
            <w:vAlign w:val="center"/>
          </w:tcPr>
          <w:p w14:paraId="1DAE8052" w14:textId="77777777" w:rsidR="00C1248F" w:rsidRPr="007C2093" w:rsidRDefault="004527E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-</w:t>
            </w:r>
          </w:p>
        </w:tc>
        <w:tc>
          <w:tcPr>
            <w:tcW w:w="2694" w:type="dxa"/>
            <w:vAlign w:val="center"/>
          </w:tcPr>
          <w:p w14:paraId="4A7D9C96" w14:textId="77777777" w:rsidR="00C1248F" w:rsidRPr="007C2093" w:rsidRDefault="004527E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-</w:t>
            </w:r>
          </w:p>
        </w:tc>
        <w:tc>
          <w:tcPr>
            <w:tcW w:w="2126" w:type="dxa"/>
            <w:vAlign w:val="center"/>
          </w:tcPr>
          <w:p w14:paraId="4FECF551" w14:textId="77777777" w:rsidR="00C1248F" w:rsidRPr="007C2093" w:rsidRDefault="004527E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-</w:t>
            </w:r>
          </w:p>
        </w:tc>
      </w:tr>
      <w:tr w:rsidR="00C1248F" w14:paraId="38FB23AF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2624C2B0" w14:textId="77777777" w:rsidR="00C1248F" w:rsidRPr="007C2093" w:rsidRDefault="00C1248F" w:rsidP="007C2093">
            <w:pPr>
              <w:pStyle w:val="a9"/>
              <w:rPr>
                <w:b w:val="0"/>
                <w:lang w:val="en-US"/>
              </w:rPr>
            </w:pPr>
            <w:r w:rsidRPr="007C2093">
              <w:rPr>
                <w:b w:val="0"/>
              </w:rPr>
              <w:t>Соглашение о моделировании</w:t>
            </w:r>
          </w:p>
        </w:tc>
        <w:tc>
          <w:tcPr>
            <w:tcW w:w="2728" w:type="dxa"/>
            <w:vAlign w:val="center"/>
          </w:tcPr>
          <w:p w14:paraId="6B4D9774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1AB81BDA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24114474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457BC9D7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3 дня</w:t>
            </w:r>
          </w:p>
        </w:tc>
      </w:tr>
      <w:tr w:rsidR="00C1248F" w14:paraId="3E7E8023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1594BD9A" w14:textId="77777777" w:rsidR="00C1248F" w:rsidRPr="007C2093" w:rsidRDefault="00C1248F" w:rsidP="007C2093">
            <w:pPr>
              <w:pStyle w:val="a9"/>
              <w:rPr>
                <w:b w:val="0"/>
              </w:rPr>
            </w:pPr>
            <w:r w:rsidRPr="007C2093">
              <w:rPr>
                <w:b w:val="0"/>
              </w:rPr>
              <w:t>Функционально-технические требования к системе</w:t>
            </w:r>
          </w:p>
        </w:tc>
        <w:tc>
          <w:tcPr>
            <w:tcW w:w="2728" w:type="dxa"/>
            <w:vAlign w:val="center"/>
          </w:tcPr>
          <w:p w14:paraId="063A8C4C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0F2500CD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3 дня</w:t>
            </w:r>
          </w:p>
        </w:tc>
        <w:tc>
          <w:tcPr>
            <w:tcW w:w="2694" w:type="dxa"/>
            <w:vAlign w:val="center"/>
          </w:tcPr>
          <w:p w14:paraId="199C6D00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210E5924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5 дней</w:t>
            </w:r>
          </w:p>
        </w:tc>
      </w:tr>
      <w:tr w:rsidR="00C1248F" w14:paraId="4E12214A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16069230" w14:textId="77777777" w:rsidR="00C1248F" w:rsidRPr="007C2093" w:rsidRDefault="00C1248F" w:rsidP="007C2093">
            <w:pPr>
              <w:pStyle w:val="a9"/>
              <w:rPr>
                <w:b w:val="0"/>
                <w:lang w:val="en-US"/>
              </w:rPr>
            </w:pPr>
            <w:r w:rsidRPr="007C2093">
              <w:rPr>
                <w:b w:val="0"/>
              </w:rPr>
              <w:t>Концептуальный проект</w:t>
            </w:r>
          </w:p>
        </w:tc>
        <w:tc>
          <w:tcPr>
            <w:tcW w:w="2728" w:type="dxa"/>
            <w:vAlign w:val="center"/>
          </w:tcPr>
          <w:p w14:paraId="1522FC41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7A3401A8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3 дня</w:t>
            </w:r>
          </w:p>
        </w:tc>
        <w:tc>
          <w:tcPr>
            <w:tcW w:w="2694" w:type="dxa"/>
            <w:vAlign w:val="center"/>
          </w:tcPr>
          <w:p w14:paraId="38308524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38707A57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5 дней</w:t>
            </w:r>
          </w:p>
        </w:tc>
      </w:tr>
      <w:tr w:rsidR="00C1248F" w14:paraId="5E72F6D4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2893EAE0" w14:textId="77777777" w:rsidR="00C1248F" w:rsidRPr="007C2093" w:rsidRDefault="00C1248F" w:rsidP="007C2093">
            <w:pPr>
              <w:pStyle w:val="a9"/>
              <w:rPr>
                <w:b w:val="0"/>
                <w:lang w:val="en-US"/>
              </w:rPr>
            </w:pPr>
            <w:r w:rsidRPr="007C2093">
              <w:rPr>
                <w:b w:val="0"/>
              </w:rPr>
              <w:t>Концепция интеграции</w:t>
            </w:r>
          </w:p>
        </w:tc>
        <w:tc>
          <w:tcPr>
            <w:tcW w:w="2728" w:type="dxa"/>
            <w:vAlign w:val="center"/>
          </w:tcPr>
          <w:p w14:paraId="4DA668CB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040F1049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3 дня</w:t>
            </w:r>
          </w:p>
        </w:tc>
        <w:tc>
          <w:tcPr>
            <w:tcW w:w="2694" w:type="dxa"/>
            <w:vAlign w:val="center"/>
          </w:tcPr>
          <w:p w14:paraId="50F08082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357ED9B6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5 дней</w:t>
            </w:r>
          </w:p>
        </w:tc>
      </w:tr>
      <w:tr w:rsidR="00C1248F" w14:paraId="56FC6870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7B740970" w14:textId="77777777" w:rsidR="00C1248F" w:rsidRPr="007C2093" w:rsidRDefault="00C1248F" w:rsidP="007C2093">
            <w:pPr>
              <w:pStyle w:val="a9"/>
              <w:rPr>
                <w:b w:val="0"/>
                <w:lang w:val="en-US"/>
              </w:rPr>
            </w:pPr>
            <w:r w:rsidRPr="007C2093">
              <w:rPr>
                <w:b w:val="0"/>
              </w:rPr>
              <w:t>Концепция миграции</w:t>
            </w:r>
          </w:p>
        </w:tc>
        <w:tc>
          <w:tcPr>
            <w:tcW w:w="2728" w:type="dxa"/>
            <w:vAlign w:val="center"/>
          </w:tcPr>
          <w:p w14:paraId="2D9B1981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322E419B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3 дня</w:t>
            </w:r>
          </w:p>
        </w:tc>
        <w:tc>
          <w:tcPr>
            <w:tcW w:w="2694" w:type="dxa"/>
            <w:vAlign w:val="center"/>
          </w:tcPr>
          <w:p w14:paraId="3397A5AF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5BBC0443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5 дней</w:t>
            </w:r>
          </w:p>
        </w:tc>
      </w:tr>
      <w:tr w:rsidR="00C1248F" w14:paraId="7E99E640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2C3F7252" w14:textId="77777777" w:rsidR="00C1248F" w:rsidRPr="007C2093" w:rsidRDefault="00C1248F" w:rsidP="007C2093">
            <w:pPr>
              <w:pStyle w:val="a9"/>
              <w:rPr>
                <w:b w:val="0"/>
                <w:lang w:val="en-US"/>
              </w:rPr>
            </w:pPr>
            <w:r w:rsidRPr="007C2093">
              <w:rPr>
                <w:b w:val="0"/>
              </w:rPr>
              <w:t>Концепция обучения</w:t>
            </w:r>
          </w:p>
        </w:tc>
        <w:tc>
          <w:tcPr>
            <w:tcW w:w="2728" w:type="dxa"/>
            <w:vAlign w:val="center"/>
          </w:tcPr>
          <w:p w14:paraId="19118145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4F98E080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3 дня</w:t>
            </w:r>
          </w:p>
        </w:tc>
        <w:tc>
          <w:tcPr>
            <w:tcW w:w="2694" w:type="dxa"/>
            <w:vAlign w:val="center"/>
          </w:tcPr>
          <w:p w14:paraId="36E95D53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31AE164A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5 дней</w:t>
            </w:r>
          </w:p>
        </w:tc>
      </w:tr>
      <w:tr w:rsidR="00C1248F" w14:paraId="30F96852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71232F7D" w14:textId="77777777" w:rsidR="00C1248F" w:rsidRPr="007C2093" w:rsidRDefault="00C1248F" w:rsidP="007C2093">
            <w:pPr>
              <w:pStyle w:val="a9"/>
              <w:rPr>
                <w:b w:val="0"/>
                <w:lang w:val="en-US"/>
              </w:rPr>
            </w:pPr>
            <w:r w:rsidRPr="007C2093">
              <w:rPr>
                <w:b w:val="0"/>
              </w:rPr>
              <w:t>Концепция ролей и полномочий</w:t>
            </w:r>
          </w:p>
        </w:tc>
        <w:tc>
          <w:tcPr>
            <w:tcW w:w="2728" w:type="dxa"/>
            <w:vAlign w:val="center"/>
          </w:tcPr>
          <w:p w14:paraId="6DE1D38E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0B7DE640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3 дня</w:t>
            </w:r>
          </w:p>
        </w:tc>
        <w:tc>
          <w:tcPr>
            <w:tcW w:w="2694" w:type="dxa"/>
            <w:vAlign w:val="center"/>
          </w:tcPr>
          <w:p w14:paraId="77F6DBDF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545DE3CF" w14:textId="77777777" w:rsidR="00C1248F" w:rsidRPr="007C2093" w:rsidRDefault="00C1248F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5 дней</w:t>
            </w:r>
          </w:p>
        </w:tc>
      </w:tr>
      <w:tr w:rsidR="00783FF0" w14:paraId="085A0531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6B23EFBF" w14:textId="77777777" w:rsidR="00783FF0" w:rsidRPr="007C2093" w:rsidRDefault="00783FF0" w:rsidP="007C2093">
            <w:pPr>
              <w:pStyle w:val="a9"/>
              <w:rPr>
                <w:b w:val="0"/>
              </w:rPr>
            </w:pPr>
            <w:r>
              <w:rPr>
                <w:b w:val="0"/>
              </w:rPr>
              <w:t>Методологические п</w:t>
            </w:r>
            <w:r w:rsidRPr="007C2093">
              <w:rPr>
                <w:b w:val="0"/>
              </w:rPr>
              <w:t>роектные решения по функциональным блокам</w:t>
            </w:r>
          </w:p>
        </w:tc>
        <w:tc>
          <w:tcPr>
            <w:tcW w:w="2728" w:type="dxa"/>
            <w:vAlign w:val="center"/>
          </w:tcPr>
          <w:p w14:paraId="5CB16A0C" w14:textId="77777777" w:rsidR="00783FF0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1D3E2B59" w14:textId="77777777" w:rsidR="00783FF0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3 дня</w:t>
            </w:r>
          </w:p>
        </w:tc>
        <w:tc>
          <w:tcPr>
            <w:tcW w:w="2694" w:type="dxa"/>
            <w:vAlign w:val="center"/>
          </w:tcPr>
          <w:p w14:paraId="7511B8C4" w14:textId="77777777" w:rsidR="00783FF0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43EA2353" w14:textId="77777777" w:rsidR="00783FF0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5 дней</w:t>
            </w:r>
          </w:p>
        </w:tc>
      </w:tr>
      <w:tr w:rsidR="00783FF0" w14:paraId="152577DB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0085DAB5" w14:textId="77777777" w:rsidR="00783FF0" w:rsidRPr="00625CB3" w:rsidRDefault="00783FF0" w:rsidP="007C2093">
            <w:pPr>
              <w:pStyle w:val="a9"/>
              <w:rPr>
                <w:b w:val="0"/>
              </w:rPr>
            </w:pPr>
            <w:r>
              <w:rPr>
                <w:b w:val="0"/>
              </w:rPr>
              <w:t>Методологические п</w:t>
            </w:r>
            <w:r w:rsidRPr="007C2093">
              <w:rPr>
                <w:b w:val="0"/>
              </w:rPr>
              <w:t>роектные решения по нефункциональным блокам</w:t>
            </w:r>
          </w:p>
        </w:tc>
        <w:tc>
          <w:tcPr>
            <w:tcW w:w="2728" w:type="dxa"/>
            <w:vAlign w:val="center"/>
          </w:tcPr>
          <w:p w14:paraId="2A24042F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42C13BEB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3 дня</w:t>
            </w:r>
          </w:p>
        </w:tc>
        <w:tc>
          <w:tcPr>
            <w:tcW w:w="2694" w:type="dxa"/>
            <w:vAlign w:val="center"/>
          </w:tcPr>
          <w:p w14:paraId="0A24783C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3425471A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5 дней</w:t>
            </w:r>
          </w:p>
        </w:tc>
      </w:tr>
      <w:tr w:rsidR="00783FF0" w14:paraId="7AD53360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5973C401" w14:textId="77777777" w:rsidR="00783FF0" w:rsidRPr="007C2093" w:rsidRDefault="00783FF0" w:rsidP="007C2093">
            <w:pPr>
              <w:pStyle w:val="a9"/>
              <w:rPr>
                <w:b w:val="0"/>
              </w:rPr>
            </w:pPr>
            <w:r>
              <w:rPr>
                <w:b w:val="0"/>
              </w:rPr>
              <w:lastRenderedPageBreak/>
              <w:t>Технические п</w:t>
            </w:r>
            <w:r w:rsidRPr="007C2093">
              <w:rPr>
                <w:b w:val="0"/>
              </w:rPr>
              <w:t>роектные решения по функциональным блокам</w:t>
            </w:r>
          </w:p>
        </w:tc>
        <w:tc>
          <w:tcPr>
            <w:tcW w:w="2728" w:type="dxa"/>
            <w:vAlign w:val="center"/>
          </w:tcPr>
          <w:p w14:paraId="49334416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4EC7E525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65AE9E85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77044B99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3 дня</w:t>
            </w:r>
          </w:p>
        </w:tc>
      </w:tr>
      <w:tr w:rsidR="00783FF0" w14:paraId="6D9DDFBD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6020E162" w14:textId="77777777" w:rsidR="00783FF0" w:rsidRPr="007C2093" w:rsidRDefault="00783FF0" w:rsidP="007C2093">
            <w:pPr>
              <w:pStyle w:val="a9"/>
              <w:rPr>
                <w:b w:val="0"/>
              </w:rPr>
            </w:pPr>
            <w:r>
              <w:rPr>
                <w:b w:val="0"/>
              </w:rPr>
              <w:t>Технические п</w:t>
            </w:r>
            <w:r w:rsidRPr="007C2093">
              <w:rPr>
                <w:b w:val="0"/>
              </w:rPr>
              <w:t>роектные решения по нефункциональным блокам</w:t>
            </w:r>
          </w:p>
        </w:tc>
        <w:tc>
          <w:tcPr>
            <w:tcW w:w="2728" w:type="dxa"/>
            <w:vAlign w:val="center"/>
          </w:tcPr>
          <w:p w14:paraId="68736203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2D83FF22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3BDF805C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084C2E6E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3 дня</w:t>
            </w:r>
          </w:p>
        </w:tc>
      </w:tr>
      <w:tr w:rsidR="00783FF0" w14:paraId="20F2132F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5C9D5530" w14:textId="77777777" w:rsidR="00783FF0" w:rsidRPr="007C2093" w:rsidRDefault="00783FF0" w:rsidP="007C2093">
            <w:pPr>
              <w:pStyle w:val="a9"/>
              <w:rPr>
                <w:b w:val="0"/>
                <w:lang w:val="en-US"/>
              </w:rPr>
            </w:pPr>
            <w:r w:rsidRPr="007C2093">
              <w:rPr>
                <w:b w:val="0"/>
              </w:rPr>
              <w:t>ПиМИ</w:t>
            </w:r>
          </w:p>
        </w:tc>
        <w:tc>
          <w:tcPr>
            <w:tcW w:w="2728" w:type="dxa"/>
            <w:vAlign w:val="center"/>
          </w:tcPr>
          <w:p w14:paraId="1AD9F246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3630271F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3 дня</w:t>
            </w:r>
          </w:p>
        </w:tc>
        <w:tc>
          <w:tcPr>
            <w:tcW w:w="2694" w:type="dxa"/>
            <w:vAlign w:val="center"/>
          </w:tcPr>
          <w:p w14:paraId="705992DF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37646136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5 дней</w:t>
            </w:r>
          </w:p>
        </w:tc>
      </w:tr>
      <w:tr w:rsidR="00783FF0" w14:paraId="44F165E2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01D6BF41" w14:textId="77777777" w:rsidR="00783FF0" w:rsidRPr="007C2093" w:rsidRDefault="00783FF0" w:rsidP="002D60E3">
            <w:pPr>
              <w:pStyle w:val="a9"/>
              <w:rPr>
                <w:b w:val="0"/>
              </w:rPr>
            </w:pPr>
            <w:r w:rsidRPr="007C2093">
              <w:rPr>
                <w:b w:val="0"/>
              </w:rPr>
              <w:t>П</w:t>
            </w:r>
            <w:r>
              <w:rPr>
                <w:b w:val="0"/>
              </w:rPr>
              <w:t>лан</w:t>
            </w:r>
            <w:r w:rsidRPr="007C2093">
              <w:rPr>
                <w:b w:val="0"/>
              </w:rPr>
              <w:t xml:space="preserve"> организационных изменений у Заказчика</w:t>
            </w:r>
          </w:p>
        </w:tc>
        <w:tc>
          <w:tcPr>
            <w:tcW w:w="2728" w:type="dxa"/>
            <w:vAlign w:val="center"/>
          </w:tcPr>
          <w:p w14:paraId="2673D78A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45208215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3 дня</w:t>
            </w:r>
          </w:p>
        </w:tc>
        <w:tc>
          <w:tcPr>
            <w:tcW w:w="2694" w:type="dxa"/>
            <w:vAlign w:val="center"/>
          </w:tcPr>
          <w:p w14:paraId="0B2B2BE9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124039AD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5 дней</w:t>
            </w:r>
          </w:p>
        </w:tc>
      </w:tr>
      <w:tr w:rsidR="00783FF0" w14:paraId="3C594FE4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7BDE663D" w14:textId="77777777" w:rsidR="00783FF0" w:rsidRPr="007C2093" w:rsidRDefault="00783FF0" w:rsidP="00625CB3">
            <w:pPr>
              <w:pStyle w:val="a9"/>
              <w:rPr>
                <w:b w:val="0"/>
              </w:rPr>
            </w:pPr>
            <w:r w:rsidRPr="007C2093">
              <w:rPr>
                <w:b w:val="0"/>
              </w:rPr>
              <w:t>Сценарии тестирования</w:t>
            </w:r>
          </w:p>
        </w:tc>
        <w:tc>
          <w:tcPr>
            <w:tcW w:w="2728" w:type="dxa"/>
            <w:vAlign w:val="center"/>
          </w:tcPr>
          <w:p w14:paraId="1E053BE1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49D6FB2F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576F08BF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59AF7CF3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3 дня</w:t>
            </w:r>
          </w:p>
        </w:tc>
      </w:tr>
      <w:tr w:rsidR="00783FF0" w14:paraId="37FBFAB6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495AC0F5" w14:textId="77777777" w:rsidR="00783FF0" w:rsidRPr="007C2093" w:rsidRDefault="00783FF0" w:rsidP="007C2093">
            <w:pPr>
              <w:pStyle w:val="a9"/>
              <w:rPr>
                <w:b w:val="0"/>
              </w:rPr>
            </w:pPr>
            <w:r w:rsidRPr="007C2093">
              <w:rPr>
                <w:b w:val="0"/>
              </w:rPr>
              <w:t>Эксплуатационная документация – Технологические инструкции, Инструкции пользователей, Инструкции администраторов</w:t>
            </w:r>
          </w:p>
        </w:tc>
        <w:tc>
          <w:tcPr>
            <w:tcW w:w="2728" w:type="dxa"/>
            <w:vAlign w:val="center"/>
          </w:tcPr>
          <w:p w14:paraId="39A95CC2" w14:textId="77777777" w:rsidR="00783FF0" w:rsidRPr="007C2093" w:rsidRDefault="005B20CC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-</w:t>
            </w:r>
          </w:p>
        </w:tc>
        <w:tc>
          <w:tcPr>
            <w:tcW w:w="2091" w:type="dxa"/>
            <w:vAlign w:val="center"/>
          </w:tcPr>
          <w:p w14:paraId="31584B94" w14:textId="77777777" w:rsidR="00783FF0" w:rsidRPr="007C2093" w:rsidRDefault="005B20CC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-</w:t>
            </w:r>
          </w:p>
        </w:tc>
        <w:tc>
          <w:tcPr>
            <w:tcW w:w="2694" w:type="dxa"/>
            <w:vAlign w:val="center"/>
          </w:tcPr>
          <w:p w14:paraId="23584316" w14:textId="77777777" w:rsidR="00783FF0" w:rsidRPr="007C2093" w:rsidRDefault="005B20CC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-</w:t>
            </w:r>
          </w:p>
        </w:tc>
        <w:tc>
          <w:tcPr>
            <w:tcW w:w="2126" w:type="dxa"/>
            <w:vAlign w:val="center"/>
          </w:tcPr>
          <w:p w14:paraId="0C126010" w14:textId="77777777" w:rsidR="00783FF0" w:rsidRPr="007C2093" w:rsidRDefault="005B20CC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-</w:t>
            </w:r>
          </w:p>
        </w:tc>
      </w:tr>
      <w:tr w:rsidR="00783FF0" w14:paraId="6A400D3E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58CDFB19" w14:textId="77777777" w:rsidR="00783FF0" w:rsidRPr="007C2093" w:rsidRDefault="00783FF0" w:rsidP="007C2093">
            <w:pPr>
              <w:pStyle w:val="a9"/>
              <w:rPr>
                <w:b w:val="0"/>
              </w:rPr>
            </w:pPr>
            <w:r w:rsidRPr="007C2093">
              <w:rPr>
                <w:b w:val="0"/>
              </w:rPr>
              <w:t>Протоколы предварительных испытаний по функциональным и нефункциональным блокам</w:t>
            </w:r>
          </w:p>
        </w:tc>
        <w:tc>
          <w:tcPr>
            <w:tcW w:w="2728" w:type="dxa"/>
            <w:vAlign w:val="center"/>
          </w:tcPr>
          <w:p w14:paraId="7126C5E5" w14:textId="77777777" w:rsidR="00783FF0" w:rsidRPr="007C2093" w:rsidRDefault="00783FF0" w:rsidP="00C1248F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091" w:type="dxa"/>
            <w:vAlign w:val="center"/>
          </w:tcPr>
          <w:p w14:paraId="7782DDE5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72879632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5699EDAE" w14:textId="77777777" w:rsidR="00783FF0" w:rsidRPr="007C2093" w:rsidRDefault="00783FF0" w:rsidP="00C1248F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</w:tr>
      <w:tr w:rsidR="00783FF0" w14:paraId="39873E58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3648E5FB" w14:textId="77777777" w:rsidR="00783FF0" w:rsidRPr="007C2093" w:rsidRDefault="00783FF0" w:rsidP="007C2093">
            <w:pPr>
              <w:pStyle w:val="a9"/>
              <w:rPr>
                <w:b w:val="0"/>
                <w:lang w:val="en-US"/>
              </w:rPr>
            </w:pPr>
            <w:r w:rsidRPr="007C2093">
              <w:rPr>
                <w:b w:val="0"/>
              </w:rPr>
              <w:t>Программа обучения</w:t>
            </w:r>
          </w:p>
        </w:tc>
        <w:tc>
          <w:tcPr>
            <w:tcW w:w="2728" w:type="dxa"/>
            <w:vAlign w:val="center"/>
          </w:tcPr>
          <w:p w14:paraId="25AB9B96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437C9552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1D793DBD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4F42320F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3 дня</w:t>
            </w:r>
          </w:p>
        </w:tc>
      </w:tr>
      <w:tr w:rsidR="00783FF0" w14:paraId="62CD3047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146F8818" w14:textId="77777777" w:rsidR="00783FF0" w:rsidRPr="007C2093" w:rsidRDefault="00783FF0" w:rsidP="007C2093">
            <w:pPr>
              <w:pStyle w:val="a9"/>
              <w:rPr>
                <w:b w:val="0"/>
              </w:rPr>
            </w:pPr>
            <w:r w:rsidRPr="007C2093">
              <w:rPr>
                <w:b w:val="0"/>
              </w:rPr>
              <w:t>Протоколы обучения и протоколы тестирования</w:t>
            </w:r>
          </w:p>
        </w:tc>
        <w:tc>
          <w:tcPr>
            <w:tcW w:w="2728" w:type="dxa"/>
            <w:vAlign w:val="center"/>
          </w:tcPr>
          <w:p w14:paraId="15C4B732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091" w:type="dxa"/>
            <w:vAlign w:val="center"/>
          </w:tcPr>
          <w:p w14:paraId="36B4AEAA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4C9D7DC2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50EE58B0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</w:tr>
      <w:tr w:rsidR="00783FF0" w14:paraId="605EE1CB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74C1F38C" w14:textId="77777777" w:rsidR="00783FF0" w:rsidRPr="007C2093" w:rsidRDefault="00783FF0" w:rsidP="007C2093">
            <w:pPr>
              <w:pStyle w:val="a9"/>
              <w:rPr>
                <w:b w:val="0"/>
                <w:lang w:val="en-US"/>
              </w:rPr>
            </w:pPr>
            <w:r w:rsidRPr="007C2093">
              <w:rPr>
                <w:b w:val="0"/>
              </w:rPr>
              <w:t>Отчет по результатам обучения</w:t>
            </w:r>
          </w:p>
        </w:tc>
        <w:tc>
          <w:tcPr>
            <w:tcW w:w="2728" w:type="dxa"/>
            <w:vAlign w:val="center"/>
          </w:tcPr>
          <w:p w14:paraId="4FA9474E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091" w:type="dxa"/>
            <w:vAlign w:val="center"/>
          </w:tcPr>
          <w:p w14:paraId="2C216882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18B30FA8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286C5E00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дня</w:t>
            </w:r>
          </w:p>
        </w:tc>
      </w:tr>
      <w:tr w:rsidR="00783FF0" w14:paraId="26712032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330900A3" w14:textId="77777777" w:rsidR="00783FF0" w:rsidRPr="007C2093" w:rsidRDefault="00783FF0" w:rsidP="007C2093">
            <w:pPr>
              <w:pStyle w:val="a9"/>
              <w:rPr>
                <w:b w:val="0"/>
              </w:rPr>
            </w:pPr>
            <w:r w:rsidRPr="007C2093">
              <w:rPr>
                <w:b w:val="0"/>
              </w:rPr>
              <w:t>Протокол загрузки НСИ и исходных данных</w:t>
            </w:r>
          </w:p>
        </w:tc>
        <w:tc>
          <w:tcPr>
            <w:tcW w:w="2728" w:type="dxa"/>
            <w:vAlign w:val="center"/>
          </w:tcPr>
          <w:p w14:paraId="7B6A4986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091" w:type="dxa"/>
            <w:vAlign w:val="center"/>
          </w:tcPr>
          <w:p w14:paraId="3793917E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33415355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6C26C56F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</w:tr>
      <w:tr w:rsidR="00783FF0" w14:paraId="7D641B39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5CECF528" w14:textId="77777777" w:rsidR="00783FF0" w:rsidRPr="007C2093" w:rsidRDefault="00783FF0" w:rsidP="007C2093">
            <w:pPr>
              <w:pStyle w:val="a9"/>
              <w:rPr>
                <w:b w:val="0"/>
              </w:rPr>
            </w:pPr>
            <w:r w:rsidRPr="007C2093">
              <w:rPr>
                <w:b w:val="0"/>
              </w:rPr>
              <w:t>Протокол выверки НСИ и исходных данных</w:t>
            </w:r>
          </w:p>
        </w:tc>
        <w:tc>
          <w:tcPr>
            <w:tcW w:w="2728" w:type="dxa"/>
            <w:vAlign w:val="center"/>
          </w:tcPr>
          <w:p w14:paraId="0985D4F4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091" w:type="dxa"/>
            <w:vAlign w:val="center"/>
          </w:tcPr>
          <w:p w14:paraId="6E474AD0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400DF3EA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725336A4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</w:tr>
      <w:tr w:rsidR="00783FF0" w14:paraId="7000B356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04755E69" w14:textId="77777777" w:rsidR="00783FF0" w:rsidRPr="007C2093" w:rsidRDefault="00783FF0" w:rsidP="007C2093">
            <w:pPr>
              <w:pStyle w:val="a9"/>
              <w:rPr>
                <w:b w:val="0"/>
                <w:lang w:val="en-US"/>
              </w:rPr>
            </w:pPr>
            <w:r w:rsidRPr="007C2093">
              <w:rPr>
                <w:b w:val="0"/>
              </w:rPr>
              <w:t>Программа проведения ОПЭ</w:t>
            </w:r>
          </w:p>
        </w:tc>
        <w:tc>
          <w:tcPr>
            <w:tcW w:w="2728" w:type="dxa"/>
            <w:vAlign w:val="center"/>
          </w:tcPr>
          <w:p w14:paraId="25B389A2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73B3DB1F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55EA3B35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15EE3F57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3 дня</w:t>
            </w:r>
          </w:p>
        </w:tc>
      </w:tr>
      <w:tr w:rsidR="00783FF0" w14:paraId="1B52795D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65ECD610" w14:textId="77777777" w:rsidR="00783FF0" w:rsidRPr="007C2093" w:rsidRDefault="00783FF0" w:rsidP="007C2093">
            <w:pPr>
              <w:pStyle w:val="a9"/>
              <w:rPr>
                <w:b w:val="0"/>
                <w:lang w:val="en-US"/>
              </w:rPr>
            </w:pPr>
            <w:r w:rsidRPr="007C2093">
              <w:rPr>
                <w:b w:val="0"/>
              </w:rPr>
              <w:t>Регламент поддержки</w:t>
            </w:r>
          </w:p>
        </w:tc>
        <w:tc>
          <w:tcPr>
            <w:tcW w:w="2728" w:type="dxa"/>
            <w:vAlign w:val="center"/>
          </w:tcPr>
          <w:p w14:paraId="49DD0C56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402F27FE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3 дня</w:t>
            </w:r>
          </w:p>
        </w:tc>
        <w:tc>
          <w:tcPr>
            <w:tcW w:w="2694" w:type="dxa"/>
            <w:vAlign w:val="center"/>
          </w:tcPr>
          <w:p w14:paraId="6C1E1290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58BB0F9A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5 дней</w:t>
            </w:r>
          </w:p>
        </w:tc>
      </w:tr>
      <w:tr w:rsidR="00783FF0" w14:paraId="6C84FE89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4606A646" w14:textId="77777777" w:rsidR="00783FF0" w:rsidRPr="007C2093" w:rsidRDefault="00783FF0" w:rsidP="006B17E7">
            <w:pPr>
              <w:pStyle w:val="a9"/>
              <w:rPr>
                <w:b w:val="0"/>
              </w:rPr>
            </w:pPr>
            <w:r w:rsidRPr="007C2093">
              <w:rPr>
                <w:b w:val="0"/>
              </w:rPr>
              <w:t xml:space="preserve">Протокол готовности ИС к </w:t>
            </w:r>
            <w:r>
              <w:rPr>
                <w:b w:val="0"/>
              </w:rPr>
              <w:t>ОПЭ</w:t>
            </w:r>
          </w:p>
        </w:tc>
        <w:tc>
          <w:tcPr>
            <w:tcW w:w="2728" w:type="dxa"/>
            <w:vAlign w:val="center"/>
          </w:tcPr>
          <w:p w14:paraId="08259BD5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091" w:type="dxa"/>
            <w:vAlign w:val="center"/>
          </w:tcPr>
          <w:p w14:paraId="25D7EA09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673A22D3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3C56E466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</w:tr>
      <w:tr w:rsidR="00783FF0" w14:paraId="18A6C45E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4525B3AC" w14:textId="77777777" w:rsidR="00783FF0" w:rsidRPr="007C2093" w:rsidRDefault="00783FF0" w:rsidP="007C2093">
            <w:pPr>
              <w:pStyle w:val="a9"/>
              <w:rPr>
                <w:b w:val="0"/>
                <w:lang w:val="en-US"/>
              </w:rPr>
            </w:pPr>
            <w:r w:rsidRPr="007C2093">
              <w:rPr>
                <w:b w:val="0"/>
              </w:rPr>
              <w:t>Журнал проведения ОП</w:t>
            </w:r>
            <w:r>
              <w:rPr>
                <w:b w:val="0"/>
              </w:rPr>
              <w:t>Э</w:t>
            </w:r>
          </w:p>
        </w:tc>
        <w:tc>
          <w:tcPr>
            <w:tcW w:w="2728" w:type="dxa"/>
            <w:vAlign w:val="center"/>
          </w:tcPr>
          <w:p w14:paraId="526AA885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версии</w:t>
            </w:r>
          </w:p>
        </w:tc>
        <w:tc>
          <w:tcPr>
            <w:tcW w:w="2091" w:type="dxa"/>
            <w:vAlign w:val="center"/>
          </w:tcPr>
          <w:p w14:paraId="60CFEAC1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236DD24B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47295B77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3 дня</w:t>
            </w:r>
          </w:p>
        </w:tc>
      </w:tr>
      <w:tr w:rsidR="00783FF0" w14:paraId="08B34522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50C7FF59" w14:textId="77777777" w:rsidR="00783FF0" w:rsidRPr="007C2093" w:rsidRDefault="00783FF0" w:rsidP="007C2093">
            <w:pPr>
              <w:pStyle w:val="a9"/>
              <w:rPr>
                <w:b w:val="0"/>
              </w:rPr>
            </w:pPr>
            <w:r w:rsidRPr="007C2093">
              <w:rPr>
                <w:b w:val="0"/>
              </w:rPr>
              <w:t>Протокол устранения замечаний, выявленных в процессе ОПЭ</w:t>
            </w:r>
          </w:p>
        </w:tc>
        <w:tc>
          <w:tcPr>
            <w:tcW w:w="2728" w:type="dxa"/>
            <w:vAlign w:val="center"/>
          </w:tcPr>
          <w:p w14:paraId="239BD1D3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091" w:type="dxa"/>
            <w:vAlign w:val="center"/>
          </w:tcPr>
          <w:p w14:paraId="2BCD52FC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7EF56463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271917D0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</w:tr>
      <w:tr w:rsidR="00783FF0" w14:paraId="6BACEA14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606FD02A" w14:textId="77777777" w:rsidR="00783FF0" w:rsidRPr="007C2093" w:rsidRDefault="00783FF0" w:rsidP="007C2093">
            <w:pPr>
              <w:pStyle w:val="a9"/>
              <w:rPr>
                <w:b w:val="0"/>
                <w:lang w:val="en-US"/>
              </w:rPr>
            </w:pPr>
            <w:r w:rsidRPr="007C2093">
              <w:rPr>
                <w:b w:val="0"/>
              </w:rPr>
              <w:t>Протокол приемочных испытаний</w:t>
            </w:r>
          </w:p>
        </w:tc>
        <w:tc>
          <w:tcPr>
            <w:tcW w:w="2728" w:type="dxa"/>
            <w:vAlign w:val="center"/>
          </w:tcPr>
          <w:p w14:paraId="3C91B88B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091" w:type="dxa"/>
            <w:vAlign w:val="center"/>
          </w:tcPr>
          <w:p w14:paraId="3D618BCE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623D3979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61D2B66A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  <w:lang w:val="en-US"/>
              </w:rPr>
            </w:pPr>
            <w:r>
              <w:rPr>
                <w:i w:val="0"/>
                <w:color w:val="auto"/>
              </w:rPr>
              <w:t>2 дня</w:t>
            </w:r>
          </w:p>
        </w:tc>
      </w:tr>
      <w:tr w:rsidR="00783FF0" w14:paraId="745F4B5F" w14:textId="77777777" w:rsidTr="00044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639CFED8" w14:textId="77777777" w:rsidR="00783FF0" w:rsidRPr="007C2093" w:rsidRDefault="00783FF0" w:rsidP="006B17E7">
            <w:pPr>
              <w:pStyle w:val="a9"/>
              <w:rPr>
                <w:b w:val="0"/>
              </w:rPr>
            </w:pPr>
            <w:r w:rsidRPr="007C2093">
              <w:rPr>
                <w:b w:val="0"/>
              </w:rPr>
              <w:t xml:space="preserve">Протокол о готовности ИС к </w:t>
            </w:r>
            <w:r>
              <w:rPr>
                <w:b w:val="0"/>
              </w:rPr>
              <w:t>ПЭ</w:t>
            </w:r>
          </w:p>
        </w:tc>
        <w:tc>
          <w:tcPr>
            <w:tcW w:w="2728" w:type="dxa"/>
            <w:vAlign w:val="center"/>
          </w:tcPr>
          <w:p w14:paraId="18E98ECB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091" w:type="dxa"/>
            <w:vAlign w:val="center"/>
          </w:tcPr>
          <w:p w14:paraId="5317D1EB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  <w:tc>
          <w:tcPr>
            <w:tcW w:w="2694" w:type="dxa"/>
            <w:vAlign w:val="center"/>
          </w:tcPr>
          <w:p w14:paraId="53DD0BD9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 версия</w:t>
            </w:r>
          </w:p>
        </w:tc>
        <w:tc>
          <w:tcPr>
            <w:tcW w:w="2126" w:type="dxa"/>
            <w:vAlign w:val="center"/>
          </w:tcPr>
          <w:p w14:paraId="621C57C0" w14:textId="77777777" w:rsidR="00783FF0" w:rsidRPr="007C2093" w:rsidRDefault="00783FF0" w:rsidP="00A732C7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2 дня</w:t>
            </w:r>
          </w:p>
        </w:tc>
      </w:tr>
    </w:tbl>
    <w:p w14:paraId="06DB6790" w14:textId="77777777" w:rsidR="00A732C7" w:rsidRPr="00745B9A" w:rsidRDefault="00A732C7" w:rsidP="00A732C7"/>
    <w:bookmarkEnd w:id="71"/>
    <w:p w14:paraId="2A20B018" w14:textId="77777777" w:rsidR="00A732C7" w:rsidRDefault="00A732C7" w:rsidP="00A732C7"/>
    <w:p w14:paraId="431045B6" w14:textId="77777777" w:rsidR="00A732C7" w:rsidRPr="007F2333" w:rsidRDefault="00A732C7" w:rsidP="00A732C7">
      <w:pPr>
        <w:sectPr w:rsidR="00A732C7" w:rsidRPr="007F2333" w:rsidSect="00A732C7">
          <w:headerReference w:type="default" r:id="rId22"/>
          <w:footerReference w:type="default" r:id="rId23"/>
          <w:headerReference w:type="first" r:id="rId24"/>
          <w:footerReference w:type="first" r:id="rId25"/>
          <w:pgSz w:w="16838" w:h="11906" w:orient="landscape" w:code="9"/>
          <w:pgMar w:top="1701" w:right="1134" w:bottom="1134" w:left="1134" w:header="709" w:footer="709" w:gutter="0"/>
          <w:cols w:space="708"/>
          <w:titlePg/>
          <w:docGrid w:linePitch="360"/>
        </w:sectPr>
      </w:pPr>
    </w:p>
    <w:p w14:paraId="624F2B69" w14:textId="77777777" w:rsidR="00A732C7" w:rsidRDefault="00785A3D" w:rsidP="00A732C7">
      <w:pPr>
        <w:pStyle w:val="2"/>
        <w:ind w:left="576" w:hanging="576"/>
      </w:pPr>
      <w:bookmarkStart w:id="72" w:name="_Порядок_выполнения_работ"/>
      <w:bookmarkStart w:id="73" w:name="_Toc339638161"/>
      <w:bookmarkStart w:id="74" w:name="_Toc12010669"/>
      <w:bookmarkStart w:id="75" w:name="_Toc17120084"/>
      <w:bookmarkEnd w:id="72"/>
      <w:r>
        <w:lastRenderedPageBreak/>
        <w:t>Порядок выполнения работ в рамках Опытно-промышленной эксплуатации</w:t>
      </w:r>
      <w:bookmarkEnd w:id="73"/>
      <w:bookmarkEnd w:id="74"/>
      <w:bookmarkEnd w:id="75"/>
    </w:p>
    <w:p w14:paraId="12414240" w14:textId="77777777" w:rsidR="00785A3D" w:rsidRDefault="00785A3D" w:rsidP="00785A3D">
      <w:r w:rsidRPr="003B5092">
        <w:rPr>
          <w:iCs/>
        </w:rPr>
        <w:t>Опытн</w:t>
      </w:r>
      <w:r>
        <w:rPr>
          <w:iCs/>
        </w:rPr>
        <w:t>о-промышленная</w:t>
      </w:r>
      <w:r w:rsidRPr="003B5092">
        <w:rPr>
          <w:iCs/>
        </w:rPr>
        <w:t xml:space="preserve"> эксплуатация</w:t>
      </w:r>
      <w:r w:rsidRPr="003B5092">
        <w:rPr>
          <w:i/>
          <w:iCs/>
        </w:rPr>
        <w:t xml:space="preserve"> </w:t>
      </w:r>
      <w:r w:rsidRPr="003B5092">
        <w:t xml:space="preserve">системы проводится с целью определения </w:t>
      </w:r>
      <w:r>
        <w:t xml:space="preserve">фактических </w:t>
      </w:r>
      <w:r w:rsidRPr="003B5092">
        <w:t xml:space="preserve">характеристик </w:t>
      </w:r>
      <w:r w:rsidR="00DA0C98">
        <w:t>ИС</w:t>
      </w:r>
      <w:r w:rsidRPr="003B5092">
        <w:t xml:space="preserve"> и готовности сотрудников предприятия к рабо</w:t>
      </w:r>
      <w:r>
        <w:t xml:space="preserve">те в условиях функционирования </w:t>
      </w:r>
      <w:r w:rsidR="00DA0C98">
        <w:t>ИС</w:t>
      </w:r>
      <w:r w:rsidRPr="003B5092">
        <w:t xml:space="preserve">, определения фактической эффективности </w:t>
      </w:r>
      <w:r w:rsidR="00DA0C98">
        <w:t>ИС</w:t>
      </w:r>
      <w:r w:rsidRPr="003B5092">
        <w:t xml:space="preserve">, корректировке (при необходимости) </w:t>
      </w:r>
      <w:r>
        <w:t xml:space="preserve">проектной </w:t>
      </w:r>
      <w:r w:rsidRPr="003B5092">
        <w:t>документации</w:t>
      </w:r>
      <w:r>
        <w:t>.</w:t>
      </w:r>
    </w:p>
    <w:p w14:paraId="6C974253" w14:textId="77777777" w:rsidR="00785A3D" w:rsidRDefault="00785A3D" w:rsidP="00785A3D">
      <w:r>
        <w:t>П</w:t>
      </w:r>
      <w:r w:rsidRPr="003B5092">
        <w:t xml:space="preserve">роверка работоспособности </w:t>
      </w:r>
      <w:r w:rsidR="00DA0C98">
        <w:t>ИС</w:t>
      </w:r>
      <w:r w:rsidRPr="003B5092">
        <w:t xml:space="preserve"> </w:t>
      </w:r>
      <w:r>
        <w:t xml:space="preserve">проводится </w:t>
      </w:r>
      <w:r w:rsidRPr="003B5092">
        <w:t>на реальном объеме данных в режиме реальной работы пользователей</w:t>
      </w:r>
      <w:r>
        <w:t>, с учетом следующих условий:</w:t>
      </w:r>
    </w:p>
    <w:p w14:paraId="01D86962" w14:textId="77777777" w:rsidR="00785A3D" w:rsidRDefault="00785A3D" w:rsidP="00785A3D">
      <w:pPr>
        <w:pStyle w:val="a5"/>
      </w:pPr>
      <w:r>
        <w:t>Ввод данных осуществляется ключевыми пользователями Заказчика при консультационной поддержке Исполнителя;</w:t>
      </w:r>
    </w:p>
    <w:p w14:paraId="664F988F" w14:textId="77777777" w:rsidR="00785A3D" w:rsidRPr="006B17E7" w:rsidRDefault="00785A3D" w:rsidP="00785A3D">
      <w:pPr>
        <w:pStyle w:val="a5"/>
      </w:pPr>
      <w:r>
        <w:t xml:space="preserve">Для ввода используются данные периода: </w:t>
      </w:r>
      <w:r w:rsidR="006B17E7" w:rsidRPr="006B17E7">
        <w:t>01.08.2019 – 30.09.2019</w:t>
      </w:r>
      <w:r w:rsidR="006B17E7">
        <w:t>;</w:t>
      </w:r>
    </w:p>
    <w:p w14:paraId="169C9C7E" w14:textId="77777777" w:rsidR="00785A3D" w:rsidRDefault="00785A3D" w:rsidP="00785A3D">
      <w:pPr>
        <w:pStyle w:val="a5"/>
      </w:pPr>
      <w:r>
        <w:t xml:space="preserve">Ввод данных в </w:t>
      </w:r>
      <w:r w:rsidR="006B17E7">
        <w:t>ИС</w:t>
      </w:r>
      <w:r>
        <w:t xml:space="preserve"> производится в объеме необходимом и достаточном для проведения тестирования функционала </w:t>
      </w:r>
      <w:r w:rsidR="006B17E7">
        <w:t>ИС</w:t>
      </w:r>
      <w:r>
        <w:t>;</w:t>
      </w:r>
    </w:p>
    <w:p w14:paraId="112C3F87" w14:textId="77777777" w:rsidR="00785A3D" w:rsidRPr="00585BC6" w:rsidRDefault="00785A3D" w:rsidP="00785A3D">
      <w:pPr>
        <w:pStyle w:val="a5"/>
      </w:pPr>
      <w:r>
        <w:t xml:space="preserve">Непроведение работ по тестированию интеграционных механизмов и выгрузке данных из смежных </w:t>
      </w:r>
      <w:r w:rsidR="006B17E7">
        <w:t>с</w:t>
      </w:r>
      <w:r>
        <w:t>истем в силу незавершения работ по доработке смежных систем, и как следствие механизмов интеграции со смежными системами, не являются основанием для незавершения работ в рамках Опытно-промышленной эксплуатации.</w:t>
      </w:r>
    </w:p>
    <w:p w14:paraId="698DE8E5" w14:textId="77777777" w:rsidR="00785A3D" w:rsidRDefault="00785A3D" w:rsidP="00785A3D">
      <w:r>
        <w:t>В рамках проведения Опытно-промышленной эксплуатации устанавливается следующий порядок работ:</w:t>
      </w:r>
    </w:p>
    <w:p w14:paraId="042C84A4" w14:textId="77777777" w:rsidR="00785A3D" w:rsidRDefault="006B17E7" w:rsidP="00C23576">
      <w:pPr>
        <w:pStyle w:val="aff7"/>
        <w:numPr>
          <w:ilvl w:val="0"/>
          <w:numId w:val="53"/>
        </w:numPr>
      </w:pPr>
      <w:r>
        <w:t>В</w:t>
      </w:r>
      <w:r w:rsidR="00785A3D">
        <w:t xml:space="preserve"> ходе проведения Опытно-промышленной эксплуатации системы пользователями ведется </w:t>
      </w:r>
      <w:r w:rsidR="00785A3D" w:rsidRPr="003B5092">
        <w:t xml:space="preserve">Журнал </w:t>
      </w:r>
      <w:r w:rsidR="00785A3D">
        <w:t>проведения ОПЭ</w:t>
      </w:r>
      <w:r w:rsidR="00785A3D" w:rsidRPr="003B5092">
        <w:t xml:space="preserve"> в формате </w:t>
      </w:r>
      <w:r w:rsidR="00785A3D" w:rsidRPr="00585BC6">
        <w:rPr>
          <w:lang w:val="en-US"/>
        </w:rPr>
        <w:t>Excel</w:t>
      </w:r>
      <w:r w:rsidR="00785A3D">
        <w:t>. Замечания фиксируются в Журнале проведения ОПЭ с указанием даты и ответственных лиц;</w:t>
      </w:r>
    </w:p>
    <w:p w14:paraId="3AE94D30" w14:textId="77777777" w:rsidR="00785A3D" w:rsidRPr="00C9208F" w:rsidRDefault="00785A3D" w:rsidP="00C23576">
      <w:pPr>
        <w:pStyle w:val="aff7"/>
        <w:numPr>
          <w:ilvl w:val="0"/>
          <w:numId w:val="53"/>
        </w:numPr>
      </w:pPr>
      <w:r w:rsidRPr="003B5092">
        <w:t xml:space="preserve">Для каждого из замечаний устанавливается критичность (необходимость) его устранения в рамках </w:t>
      </w:r>
      <w:r>
        <w:t>Опытно-промышленной</w:t>
      </w:r>
      <w:r w:rsidRPr="003B5092">
        <w:t xml:space="preserve"> эксплуатации до передачи системы в ПЭ. Критичность </w:t>
      </w:r>
      <w:r w:rsidRPr="00C9208F">
        <w:t>замечаний определяется по согласованию Сторон</w:t>
      </w:r>
      <w:r>
        <w:t xml:space="preserve"> согласно положениям Регламента поддержки</w:t>
      </w:r>
      <w:r w:rsidRPr="00C9208F">
        <w:t>;</w:t>
      </w:r>
    </w:p>
    <w:p w14:paraId="2342FA77" w14:textId="77777777" w:rsidR="00785A3D" w:rsidRPr="00C9208F" w:rsidRDefault="00785A3D" w:rsidP="00C23576">
      <w:pPr>
        <w:pStyle w:val="aff7"/>
        <w:numPr>
          <w:ilvl w:val="0"/>
          <w:numId w:val="53"/>
        </w:numPr>
      </w:pPr>
      <w:r w:rsidRPr="00C9208F">
        <w:t>Исполнитель устраняет критичные замечания, зафиксированные в Журнале проведения О</w:t>
      </w:r>
      <w:r>
        <w:t>П</w:t>
      </w:r>
      <w:r w:rsidRPr="00C9208F">
        <w:t>Э и входящие в объем, определенный в рамках Этапа 2 «</w:t>
      </w:r>
      <w:r>
        <w:t>П</w:t>
      </w:r>
      <w:r w:rsidRPr="00C9208F">
        <w:t>роектирование</w:t>
      </w:r>
      <w:r>
        <w:t xml:space="preserve"> ИС</w:t>
      </w:r>
      <w:r w:rsidRPr="00C9208F">
        <w:t>» и зафиксированный в проектной документации;</w:t>
      </w:r>
    </w:p>
    <w:p w14:paraId="5B8F5A68" w14:textId="77777777" w:rsidR="00785A3D" w:rsidRPr="00C9208F" w:rsidRDefault="00785A3D" w:rsidP="00C23576">
      <w:pPr>
        <w:pStyle w:val="aff7"/>
        <w:numPr>
          <w:ilvl w:val="0"/>
          <w:numId w:val="53"/>
        </w:numPr>
      </w:pPr>
      <w:r w:rsidRPr="00C9208F">
        <w:t>Замечания, не входящие в объем, определенный в рамках Этапа 2 «</w:t>
      </w:r>
      <w:r>
        <w:t>П</w:t>
      </w:r>
      <w:r w:rsidRPr="00C9208F">
        <w:t>роектирование</w:t>
      </w:r>
      <w:r>
        <w:t xml:space="preserve"> ИС</w:t>
      </w:r>
      <w:r w:rsidRPr="00C9208F">
        <w:t xml:space="preserve">» и </w:t>
      </w:r>
      <w:r w:rsidR="00351724">
        <w:t xml:space="preserve">не </w:t>
      </w:r>
      <w:r w:rsidRPr="00C9208F">
        <w:t xml:space="preserve">зафиксированный в проектной документации, квалифицируются как Запрос на изменение и подлежат согласованию в рамках </w:t>
      </w:r>
      <w:r>
        <w:t xml:space="preserve">процедуры </w:t>
      </w:r>
      <w:r w:rsidR="00236F41">
        <w:t>«У</w:t>
      </w:r>
      <w:r w:rsidR="00236F41" w:rsidRPr="00B3089B">
        <w:t>правлени</w:t>
      </w:r>
      <w:r w:rsidR="00236F41">
        <w:t>е</w:t>
      </w:r>
      <w:r w:rsidR="00236F41" w:rsidRPr="00B3089B">
        <w:t xml:space="preserve"> изменениями</w:t>
      </w:r>
      <w:r w:rsidR="00236F41">
        <w:t>»,</w:t>
      </w:r>
      <w:r w:rsidR="00236F41" w:rsidRPr="00031A50">
        <w:t xml:space="preserve"> </w:t>
      </w:r>
      <w:r w:rsidR="00236F41" w:rsidRPr="00C44659">
        <w:t xml:space="preserve">описанной в </w:t>
      </w:r>
      <w:hyperlink w:anchor="_Управление_изменениями" w:history="1">
        <w:r w:rsidR="00236F41" w:rsidRPr="00AF619E">
          <w:rPr>
            <w:rStyle w:val="afc"/>
          </w:rPr>
          <w:t>п.</w:t>
        </w:r>
        <w:r w:rsidR="00236F41">
          <w:rPr>
            <w:rStyle w:val="afc"/>
          </w:rPr>
          <w:t>8</w:t>
        </w:r>
        <w:r w:rsidR="00236F41" w:rsidRPr="00AF619E">
          <w:rPr>
            <w:rStyle w:val="afc"/>
          </w:rPr>
          <w:t>.5. «Управление изменениями»</w:t>
        </w:r>
      </w:hyperlink>
      <w:r w:rsidRPr="00C9208F">
        <w:t>;</w:t>
      </w:r>
    </w:p>
    <w:p w14:paraId="258C23F2" w14:textId="77777777" w:rsidR="00785A3D" w:rsidRDefault="00785A3D" w:rsidP="00C23576">
      <w:pPr>
        <w:pStyle w:val="aff7"/>
        <w:numPr>
          <w:ilvl w:val="0"/>
          <w:numId w:val="53"/>
        </w:numPr>
      </w:pPr>
      <w:r w:rsidRPr="00C9208F">
        <w:t>Заказчик осуществляет проверку устранения замечаний, зафиксированных в Журнале проведения</w:t>
      </w:r>
      <w:r>
        <w:t xml:space="preserve"> ОПЭ</w:t>
      </w:r>
      <w:r w:rsidRPr="003B5092">
        <w:t>, после чего Сторонами производится согласование Протокола устранения замечаний</w:t>
      </w:r>
      <w:r w:rsidR="00236F41">
        <w:t>, выявленных</w:t>
      </w:r>
      <w:r w:rsidRPr="003B5092">
        <w:t xml:space="preserve"> в процессе О</w:t>
      </w:r>
      <w:r>
        <w:t>ПЭ;</w:t>
      </w:r>
    </w:p>
    <w:p w14:paraId="0C4BBE6E" w14:textId="77777777" w:rsidR="00785A3D" w:rsidRDefault="00785A3D" w:rsidP="00C23576">
      <w:pPr>
        <w:pStyle w:val="aff7"/>
        <w:numPr>
          <w:ilvl w:val="0"/>
          <w:numId w:val="53"/>
        </w:numPr>
      </w:pPr>
      <w:r>
        <w:t xml:space="preserve">Отсутствие в </w:t>
      </w:r>
      <w:r w:rsidRPr="003B5092">
        <w:t xml:space="preserve">Журнале </w:t>
      </w:r>
      <w:r>
        <w:t xml:space="preserve">проведения ОПЭ, критичных для начала работ по запуску </w:t>
      </w:r>
      <w:r w:rsidR="00236F41">
        <w:t>ИС</w:t>
      </w:r>
      <w:r>
        <w:t xml:space="preserve"> в </w:t>
      </w:r>
      <w:r w:rsidR="00236F41">
        <w:t>ПЭ</w:t>
      </w:r>
      <w:r>
        <w:t xml:space="preserve"> является основанием д</w:t>
      </w:r>
      <w:r w:rsidRPr="00C816D5">
        <w:rPr>
          <w:rFonts w:cs="Times New Roman"/>
        </w:rPr>
        <w:t xml:space="preserve">ля допуска </w:t>
      </w:r>
      <w:r w:rsidR="00236F41">
        <w:rPr>
          <w:rFonts w:cs="Times New Roman"/>
        </w:rPr>
        <w:t>ИС</w:t>
      </w:r>
      <w:r w:rsidRPr="00C816D5">
        <w:rPr>
          <w:rFonts w:cs="Times New Roman"/>
        </w:rPr>
        <w:t xml:space="preserve"> в целом и отдельных ее подсистем </w:t>
      </w:r>
      <w:r>
        <w:rPr>
          <w:rFonts w:cs="Times New Roman"/>
        </w:rPr>
        <w:t>к</w:t>
      </w:r>
      <w:r w:rsidRPr="00C816D5">
        <w:rPr>
          <w:rFonts w:cs="Times New Roman"/>
        </w:rPr>
        <w:t xml:space="preserve"> приемочны</w:t>
      </w:r>
      <w:r>
        <w:rPr>
          <w:rFonts w:cs="Times New Roman"/>
        </w:rPr>
        <w:t>м</w:t>
      </w:r>
      <w:r w:rsidRPr="00C816D5">
        <w:rPr>
          <w:rFonts w:cs="Times New Roman"/>
        </w:rPr>
        <w:t xml:space="preserve"> испытания</w:t>
      </w:r>
      <w:r>
        <w:rPr>
          <w:rFonts w:cs="Times New Roman"/>
        </w:rPr>
        <w:t>м</w:t>
      </w:r>
      <w:r w:rsidR="00351724">
        <w:t>.</w:t>
      </w:r>
    </w:p>
    <w:p w14:paraId="50D52853" w14:textId="77777777" w:rsidR="00785A3D" w:rsidRDefault="00785A3D" w:rsidP="00785A3D">
      <w:pPr>
        <w:pStyle w:val="aff7"/>
      </w:pPr>
      <w:r>
        <w:t>Для не критичных замечаний (в случае их наличия) устанавливаются сроки их устранения в рамках последующих этапов работ.</w:t>
      </w:r>
    </w:p>
    <w:p w14:paraId="1C78D1FE" w14:textId="77777777" w:rsidR="00A732C7" w:rsidRDefault="00A732C7" w:rsidP="00A732C7">
      <w:pPr>
        <w:pStyle w:val="2"/>
        <w:ind w:left="576" w:hanging="576"/>
      </w:pPr>
      <w:bookmarkStart w:id="76" w:name="_Toc17120085"/>
      <w:r>
        <w:lastRenderedPageBreak/>
        <w:t>Порядок проведения испытаний</w:t>
      </w:r>
      <w:bookmarkEnd w:id="69"/>
      <w:r>
        <w:t xml:space="preserve"> системы</w:t>
      </w:r>
      <w:bookmarkEnd w:id="76"/>
    </w:p>
    <w:p w14:paraId="621CCEF2" w14:textId="77777777" w:rsidR="00700F70" w:rsidRDefault="00700F70" w:rsidP="00700F70">
      <w:r>
        <w:t>Испытания системы проводятся с целью проверки соответствия создаваемой ИС</w:t>
      </w:r>
      <w:r w:rsidRPr="00AB0615">
        <w:t xml:space="preserve"> </w:t>
      </w:r>
      <w:r>
        <w:t>функциональным и нефункциональным требованиям</w:t>
      </w:r>
      <w:r w:rsidRPr="00AB0615">
        <w:t xml:space="preserve">, которые были определены </w:t>
      </w:r>
      <w:r>
        <w:t>в рамках Этапа 2 «Проектирование ИС» и зафиксированы в проектной документации.</w:t>
      </w:r>
    </w:p>
    <w:p w14:paraId="063BF34F" w14:textId="77777777" w:rsidR="00700F70" w:rsidRDefault="00700F70" w:rsidP="00700F70">
      <w:r>
        <w:t>Испытания системы представляют собой процесс проверки выполнения заданных функций системы, определения и проверки соответствия требованиям проектной документации, выявления и устранения недостатков в действиях ИС и в разработанной документации.</w:t>
      </w:r>
    </w:p>
    <w:p w14:paraId="44F1C590" w14:textId="77777777" w:rsidR="00700F70" w:rsidRDefault="00700F70" w:rsidP="00700F70">
      <w:r>
        <w:t>Для ИС устанавливаются следующие виды испытаний:</w:t>
      </w:r>
    </w:p>
    <w:p w14:paraId="0A34F112" w14:textId="77777777" w:rsidR="00700F70" w:rsidRDefault="00700F70" w:rsidP="00700F70">
      <w:pPr>
        <w:pStyle w:val="a5"/>
      </w:pPr>
      <w:r>
        <w:t>Предварительные испытания;</w:t>
      </w:r>
    </w:p>
    <w:p w14:paraId="2C10E528" w14:textId="77777777" w:rsidR="00700F70" w:rsidRDefault="00700F70" w:rsidP="00700F70">
      <w:pPr>
        <w:pStyle w:val="a5"/>
      </w:pPr>
      <w:r>
        <w:t>Приемочные испытания.</w:t>
      </w:r>
    </w:p>
    <w:p w14:paraId="1F33EA0D" w14:textId="77777777" w:rsidR="00700F70" w:rsidRDefault="00700F70" w:rsidP="00700F70">
      <w:r>
        <w:t xml:space="preserve">Перед началом проведения всех видов испытаний разрабатывается Программа и методика испытаний, устанавливающая необходимый и достаточный объем испытаний и обеспечивающая заданную достоверность получаемых результатов. В качестве приложения к Программе и методике испытаний включаются Сценарии тестирования. </w:t>
      </w:r>
    </w:p>
    <w:p w14:paraId="25A6C93E" w14:textId="77777777" w:rsidR="00700F70" w:rsidRPr="00573B63" w:rsidRDefault="00700F70" w:rsidP="00700F70">
      <w:pPr>
        <w:jc w:val="both"/>
        <w:rPr>
          <w:rStyle w:val="affe"/>
        </w:rPr>
      </w:pPr>
      <w:r w:rsidRPr="00573B63">
        <w:rPr>
          <w:rStyle w:val="affe"/>
        </w:rPr>
        <w:t>Предварительные испытания</w:t>
      </w:r>
    </w:p>
    <w:p w14:paraId="0A83252C" w14:textId="77777777" w:rsidR="00700F70" w:rsidRDefault="00700F70" w:rsidP="00700F70">
      <w:pPr>
        <w:jc w:val="both"/>
      </w:pPr>
      <w:r w:rsidRPr="00D65074">
        <w:t xml:space="preserve">Предварительные испытания </w:t>
      </w:r>
      <w:r>
        <w:t>с</w:t>
      </w:r>
      <w:r w:rsidRPr="00D65074">
        <w:t>истемы провод</w:t>
      </w:r>
      <w:r>
        <w:t>я</w:t>
      </w:r>
      <w:r w:rsidRPr="00D65074">
        <w:t xml:space="preserve">тся для определения ее работоспособности и решения вопроса о </w:t>
      </w:r>
      <w:r>
        <w:t>готовности ИС к передаче в ОПЭ</w:t>
      </w:r>
      <w:r w:rsidRPr="00D65074">
        <w:t xml:space="preserve">. Предварительные испытания </w:t>
      </w:r>
      <w:r>
        <w:t>системы выполняю</w:t>
      </w:r>
      <w:r w:rsidRPr="00D65074">
        <w:t>тся после проведения</w:t>
      </w:r>
      <w:r>
        <w:t xml:space="preserve"> командой проекта со стороны</w:t>
      </w:r>
      <w:r w:rsidRPr="00D65074">
        <w:t xml:space="preserve"> Исполнителя отладки и тестирования про</w:t>
      </w:r>
      <w:r>
        <w:t>граммных и технических средств с</w:t>
      </w:r>
      <w:r w:rsidRPr="00D65074">
        <w:t xml:space="preserve">истемы и представления соответствующей документации о готовности </w:t>
      </w:r>
      <w:r>
        <w:t>к началу проведения испытаний (П</w:t>
      </w:r>
      <w:r w:rsidRPr="00D65074">
        <w:t>рограмма и методика</w:t>
      </w:r>
      <w:r>
        <w:t xml:space="preserve"> испытаний, Сценарии тестирования), а также после ознакомления ключевых пользователей ИС с </w:t>
      </w:r>
      <w:r w:rsidR="00351724">
        <w:t>э</w:t>
      </w:r>
      <w:r>
        <w:t>ксплуатационной документацией.</w:t>
      </w:r>
    </w:p>
    <w:p w14:paraId="6435ADB3" w14:textId="77777777" w:rsidR="00700F70" w:rsidRDefault="00700F70" w:rsidP="00700F70">
      <w:r>
        <w:t xml:space="preserve">Предварительные испытания системы проводятся путем выполнения контрольных примеров. </w:t>
      </w:r>
    </w:p>
    <w:p w14:paraId="7A558603" w14:textId="77777777" w:rsidR="00700F70" w:rsidRDefault="00700F70" w:rsidP="00700F70">
      <w:r>
        <w:t xml:space="preserve">Основные требования к контрольным примерам: </w:t>
      </w:r>
    </w:p>
    <w:p w14:paraId="3E032710" w14:textId="77777777" w:rsidR="00700F70" w:rsidRDefault="00700F70" w:rsidP="00700F70">
      <w:pPr>
        <w:pStyle w:val="a5"/>
      </w:pPr>
      <w:r>
        <w:t xml:space="preserve">Пример должен представлять логически связанную последовательность действий, обеспечивающую </w:t>
      </w:r>
      <w:r w:rsidRPr="00700F70">
        <w:t>реализацию процесса/функции;</w:t>
      </w:r>
      <w:r>
        <w:t xml:space="preserve"> </w:t>
      </w:r>
    </w:p>
    <w:p w14:paraId="19FE61F6" w14:textId="77777777" w:rsidR="00700F70" w:rsidRDefault="00700F70" w:rsidP="00700F70">
      <w:pPr>
        <w:pStyle w:val="a5"/>
      </w:pPr>
      <w:r>
        <w:t xml:space="preserve">Пример должен обеспечивать проверку выполнения функций ИС во всех режимах функционирования, установленных в проектной документации на ИС; </w:t>
      </w:r>
    </w:p>
    <w:p w14:paraId="4F00E957" w14:textId="77777777" w:rsidR="00700F70" w:rsidRDefault="00700F70" w:rsidP="00700F70">
      <w:pPr>
        <w:pStyle w:val="a5"/>
      </w:pPr>
      <w:r>
        <w:t xml:space="preserve">Пример должен обеспечивать проверку реакции ИС на некорректную информацию и аварийные ситуации. </w:t>
      </w:r>
    </w:p>
    <w:p w14:paraId="710499AD" w14:textId="77777777" w:rsidR="00700F70" w:rsidRPr="00C44659" w:rsidRDefault="00700F70" w:rsidP="00700F70">
      <w:r w:rsidRPr="00C44659">
        <w:t xml:space="preserve">Подготовка </w:t>
      </w:r>
      <w:r>
        <w:t>контрольных</w:t>
      </w:r>
      <w:r w:rsidRPr="00C44659">
        <w:t xml:space="preserve"> пример</w:t>
      </w:r>
      <w:r>
        <w:t>ов</w:t>
      </w:r>
      <w:r w:rsidRPr="00C44659">
        <w:t xml:space="preserve"> осуществляется силами Исполнителя при участии Заказчика</w:t>
      </w:r>
      <w:r>
        <w:t>:</w:t>
      </w:r>
    </w:p>
    <w:p w14:paraId="58887157" w14:textId="77777777" w:rsidR="00700F70" w:rsidRPr="00C44659" w:rsidRDefault="00700F70" w:rsidP="00700F70">
      <w:pPr>
        <w:pStyle w:val="a5"/>
      </w:pPr>
      <w:r w:rsidRPr="00C44659">
        <w:t xml:space="preserve">Заказчиком определяются данные для формирования </w:t>
      </w:r>
      <w:r>
        <w:t>контрольного</w:t>
      </w:r>
      <w:r w:rsidRPr="00C44659">
        <w:t xml:space="preserve"> примера;</w:t>
      </w:r>
    </w:p>
    <w:p w14:paraId="0570FB3D" w14:textId="77777777" w:rsidR="00700F70" w:rsidRPr="00C44659" w:rsidRDefault="00700F70" w:rsidP="00700F70">
      <w:pPr>
        <w:pStyle w:val="a5"/>
      </w:pPr>
      <w:r w:rsidRPr="00C44659">
        <w:t xml:space="preserve">Формирование </w:t>
      </w:r>
      <w:r>
        <w:t>контрольного</w:t>
      </w:r>
      <w:r w:rsidRPr="00C44659">
        <w:t xml:space="preserve"> примера производится Исполнителем;</w:t>
      </w:r>
    </w:p>
    <w:p w14:paraId="5A630476" w14:textId="77777777" w:rsidR="00700F70" w:rsidRPr="00C44659" w:rsidRDefault="00700F70" w:rsidP="00700F70">
      <w:pPr>
        <w:pStyle w:val="a5"/>
      </w:pPr>
      <w:r w:rsidRPr="00C44659">
        <w:t xml:space="preserve">Исполнителем формируется </w:t>
      </w:r>
      <w:r>
        <w:t>бланк Протокола</w:t>
      </w:r>
      <w:r w:rsidRPr="00692504">
        <w:t xml:space="preserve"> предварительных испытаний</w:t>
      </w:r>
      <w:r>
        <w:t xml:space="preserve"> согласно функциональным и нефункциональным требованиям</w:t>
      </w:r>
      <w:r w:rsidRPr="00AB0615">
        <w:t xml:space="preserve">, которые были определены </w:t>
      </w:r>
      <w:r>
        <w:t>в рамках Этапа 2 «Проектирование ИС» и зафиксированы в проектной документации</w:t>
      </w:r>
      <w:r w:rsidRPr="00C44659">
        <w:t>.</w:t>
      </w:r>
    </w:p>
    <w:p w14:paraId="23AF10A4" w14:textId="77777777" w:rsidR="00700F70" w:rsidRDefault="00700F70" w:rsidP="00700F70">
      <w:r w:rsidRPr="00C44659">
        <w:t xml:space="preserve">Протокол </w:t>
      </w:r>
      <w:r w:rsidRPr="00692504">
        <w:t>предварительных испытаний</w:t>
      </w:r>
      <w:r w:rsidRPr="00C44659">
        <w:t xml:space="preserve"> заполняется в ходе проведения </w:t>
      </w:r>
      <w:r w:rsidRPr="00692504">
        <w:t>предварительных испытаний</w:t>
      </w:r>
      <w:r>
        <w:t xml:space="preserve"> и подписывается обеими С</w:t>
      </w:r>
      <w:r w:rsidRPr="00C44659">
        <w:t>торонами:</w:t>
      </w:r>
    </w:p>
    <w:p w14:paraId="0E1E1B07" w14:textId="77777777" w:rsidR="00700F70" w:rsidRDefault="00700F70" w:rsidP="00700F70">
      <w:r>
        <w:lastRenderedPageBreak/>
        <w:t>По факту демонстрации Исполнителем функции из контрольного примера по Сценарию тестирования, в Протоколе предварительных испытаний функции выставляется одна из оценок, приведенных в таблице:</w:t>
      </w:r>
    </w:p>
    <w:tbl>
      <w:tblPr>
        <w:tblStyle w:val="-1110"/>
        <w:tblW w:w="9750" w:type="dxa"/>
        <w:tblLayout w:type="fixed"/>
        <w:tblLook w:val="00A0" w:firstRow="1" w:lastRow="0" w:firstColumn="1" w:lastColumn="0" w:noHBand="0" w:noVBand="0"/>
      </w:tblPr>
      <w:tblGrid>
        <w:gridCol w:w="567"/>
        <w:gridCol w:w="1702"/>
        <w:gridCol w:w="3121"/>
        <w:gridCol w:w="4360"/>
      </w:tblGrid>
      <w:tr w:rsidR="00700F70" w14:paraId="3ED84EF4" w14:textId="77777777" w:rsidTr="008B4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hideMark/>
          </w:tcPr>
          <w:p w14:paraId="33FF9EE8" w14:textId="77777777" w:rsidR="00700F70" w:rsidRPr="00DA4DCA" w:rsidRDefault="00700F70" w:rsidP="008B4C65">
            <w:pPr>
              <w:pStyle w:val="afffff7"/>
              <w:jc w:val="both"/>
            </w:pPr>
            <w:r w:rsidRPr="00DA4DCA">
              <w:t>№</w:t>
            </w:r>
          </w:p>
        </w:tc>
        <w:tc>
          <w:tcPr>
            <w:tcW w:w="1701" w:type="dxa"/>
            <w:hideMark/>
          </w:tcPr>
          <w:p w14:paraId="707FE912" w14:textId="77777777" w:rsidR="00700F70" w:rsidRPr="00DA4DCA" w:rsidRDefault="00700F70" w:rsidP="008B4C65">
            <w:pPr>
              <w:pStyle w:val="afffff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4DCA">
              <w:t>Оценка</w:t>
            </w:r>
          </w:p>
        </w:tc>
        <w:tc>
          <w:tcPr>
            <w:tcW w:w="3119" w:type="dxa"/>
            <w:hideMark/>
          </w:tcPr>
          <w:p w14:paraId="761D399E" w14:textId="77777777" w:rsidR="00700F70" w:rsidRPr="00DA4DCA" w:rsidRDefault="00700F70" w:rsidP="008B4C65">
            <w:pPr>
              <w:pStyle w:val="afffff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4DCA">
              <w:t>Критерий принятия решения</w:t>
            </w:r>
          </w:p>
        </w:tc>
        <w:tc>
          <w:tcPr>
            <w:tcW w:w="4358" w:type="dxa"/>
            <w:hideMark/>
          </w:tcPr>
          <w:p w14:paraId="5A3859C2" w14:textId="77777777" w:rsidR="00700F70" w:rsidRPr="00DA4DCA" w:rsidRDefault="00700F70" w:rsidP="008B4C65">
            <w:pPr>
              <w:pStyle w:val="afffff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4DCA">
              <w:t>Решение</w:t>
            </w:r>
          </w:p>
        </w:tc>
      </w:tr>
      <w:tr w:rsidR="00700F70" w14:paraId="4A497A0A" w14:textId="77777777" w:rsidTr="008B4C65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hideMark/>
          </w:tcPr>
          <w:p w14:paraId="0B59BA90" w14:textId="77777777" w:rsidR="00700F70" w:rsidRDefault="00700F70" w:rsidP="008B4C65">
            <w:pPr>
              <w:pStyle w:val="afffff3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01" w:type="dxa"/>
            <w:hideMark/>
          </w:tcPr>
          <w:p w14:paraId="0C56EA93" w14:textId="77777777" w:rsidR="00700F70" w:rsidRDefault="00700F70" w:rsidP="008B4C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Принято</w:t>
            </w:r>
          </w:p>
        </w:tc>
        <w:tc>
          <w:tcPr>
            <w:tcW w:w="3119" w:type="dxa"/>
            <w:hideMark/>
          </w:tcPr>
          <w:p w14:paraId="7D71CF15" w14:textId="77777777" w:rsidR="00700F70" w:rsidRDefault="00700F70" w:rsidP="008B4C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Функция выполнена полностью</w:t>
            </w:r>
          </w:p>
        </w:tc>
        <w:tc>
          <w:tcPr>
            <w:tcW w:w="4358" w:type="dxa"/>
            <w:hideMark/>
          </w:tcPr>
          <w:p w14:paraId="122255FD" w14:textId="77777777" w:rsidR="00700F70" w:rsidRDefault="00700F70" w:rsidP="008B4C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Функция системы прошла предварительные испытания без замечаний</w:t>
            </w:r>
          </w:p>
        </w:tc>
      </w:tr>
      <w:tr w:rsidR="00700F70" w14:paraId="51B89728" w14:textId="77777777" w:rsidTr="008B4C65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hideMark/>
          </w:tcPr>
          <w:p w14:paraId="7FDBB522" w14:textId="77777777" w:rsidR="00700F70" w:rsidRDefault="00700F70" w:rsidP="008B4C65">
            <w:pPr>
              <w:pStyle w:val="afffff3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701" w:type="dxa"/>
            <w:hideMark/>
          </w:tcPr>
          <w:p w14:paraId="2AC0E1F3" w14:textId="77777777" w:rsidR="00700F70" w:rsidRDefault="00700F70" w:rsidP="008B4C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Принято с некритичным замечаниями</w:t>
            </w:r>
          </w:p>
        </w:tc>
        <w:tc>
          <w:tcPr>
            <w:tcW w:w="3119" w:type="dxa"/>
            <w:hideMark/>
          </w:tcPr>
          <w:p w14:paraId="44A8DFD9" w14:textId="77777777" w:rsidR="00700F70" w:rsidRDefault="00C90B60" w:rsidP="00C90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Функция выполнена в ИС </w:t>
            </w:r>
            <w:r w:rsidR="00700F70">
              <w:t xml:space="preserve">с несущественными замечаниями, не влияющими на ее работоспособность </w:t>
            </w:r>
          </w:p>
        </w:tc>
        <w:tc>
          <w:tcPr>
            <w:tcW w:w="4358" w:type="dxa"/>
            <w:hideMark/>
          </w:tcPr>
          <w:p w14:paraId="1DA066FE" w14:textId="77777777" w:rsidR="00700F70" w:rsidRDefault="00700F70" w:rsidP="008B4C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Функция системы прошла предварительные испытания с некритичным для запуска в ОПЭ замечанием.</w:t>
            </w:r>
          </w:p>
          <w:p w14:paraId="2D9BEBFA" w14:textId="77777777" w:rsidR="00700F70" w:rsidRDefault="00700F70" w:rsidP="008B4C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Замечание заносится реестр, устанавливается срок его устранения, в т.ч. в рамках ОПЭ</w:t>
            </w:r>
          </w:p>
        </w:tc>
      </w:tr>
      <w:tr w:rsidR="00700F70" w14:paraId="10C5DB91" w14:textId="77777777" w:rsidTr="008B4C65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hideMark/>
          </w:tcPr>
          <w:p w14:paraId="318BC25B" w14:textId="77777777" w:rsidR="00700F70" w:rsidRDefault="00700F70" w:rsidP="008B4C65">
            <w:pPr>
              <w:pStyle w:val="afffff3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1" w:type="dxa"/>
            <w:hideMark/>
          </w:tcPr>
          <w:p w14:paraId="59ABFB51" w14:textId="77777777" w:rsidR="00700F70" w:rsidRDefault="00700F70" w:rsidP="008B4C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принято.</w:t>
            </w:r>
          </w:p>
          <w:p w14:paraId="35D53F99" w14:textId="77777777" w:rsidR="00700F70" w:rsidRDefault="00700F70" w:rsidP="008B4C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Замечание критично</w:t>
            </w:r>
          </w:p>
        </w:tc>
        <w:tc>
          <w:tcPr>
            <w:tcW w:w="3119" w:type="dxa"/>
            <w:hideMark/>
          </w:tcPr>
          <w:p w14:paraId="50F59D02" w14:textId="77777777" w:rsidR="00700F70" w:rsidRDefault="00700F70" w:rsidP="008B4C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Функция не выполнена или выполнена с явными отклонениями от утвержденных в проектной документации требований</w:t>
            </w:r>
          </w:p>
        </w:tc>
        <w:tc>
          <w:tcPr>
            <w:tcW w:w="4358" w:type="dxa"/>
            <w:hideMark/>
          </w:tcPr>
          <w:p w14:paraId="79953A0D" w14:textId="77777777" w:rsidR="00700F70" w:rsidRDefault="00700F70" w:rsidP="008B4C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Функция системы не прошла предварительные испытания.</w:t>
            </w:r>
          </w:p>
          <w:p w14:paraId="6CE10D3D" w14:textId="77777777" w:rsidR="00700F70" w:rsidRDefault="00700F70" w:rsidP="008B4C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Замечание заносится реестр, устанавливается срок его устранения до запуска в ОПЭ и повторной сдачи-приемки</w:t>
            </w:r>
          </w:p>
        </w:tc>
      </w:tr>
    </w:tbl>
    <w:p w14:paraId="11850DA4" w14:textId="77777777" w:rsidR="00700F70" w:rsidRDefault="00700F70" w:rsidP="00700F70">
      <w:pPr>
        <w:pStyle w:val="afffff3"/>
        <w:ind w:firstLine="0"/>
      </w:pPr>
    </w:p>
    <w:p w14:paraId="3868F664" w14:textId="77777777" w:rsidR="00700F70" w:rsidRPr="00C44659" w:rsidRDefault="00700F70" w:rsidP="00700F70">
      <w:pPr>
        <w:pStyle w:val="a5"/>
      </w:pPr>
      <w:r>
        <w:t xml:space="preserve">Протокол предварительных испытаний с оценками «Принято» и «Принято с некритичными замечаниями» является подтверждением успешного проведения предварительных испытаний. </w:t>
      </w:r>
      <w:r w:rsidR="00C90B60">
        <w:t>ИС</w:t>
      </w:r>
      <w:r>
        <w:t xml:space="preserve"> считается</w:t>
      </w:r>
      <w:r w:rsidRPr="00C44659">
        <w:t xml:space="preserve"> соответствующ</w:t>
      </w:r>
      <w:r>
        <w:t>ей</w:t>
      </w:r>
      <w:r w:rsidRPr="00C44659">
        <w:t xml:space="preserve"> </w:t>
      </w:r>
      <w:r>
        <w:t>функциональным и нефункциональным требованиям</w:t>
      </w:r>
      <w:r w:rsidRPr="00AB0615">
        <w:t xml:space="preserve">, которые были определены </w:t>
      </w:r>
      <w:r>
        <w:t>в рамках Этапа 2 «Проектирование ИС» и зафиксированы в проектной документации</w:t>
      </w:r>
      <w:r w:rsidRPr="00C44659">
        <w:t xml:space="preserve"> и </w:t>
      </w:r>
      <w:r>
        <w:t xml:space="preserve">готовой к переводу в </w:t>
      </w:r>
      <w:r w:rsidR="00C90B60">
        <w:t>ОПЭ</w:t>
      </w:r>
      <w:r w:rsidR="00351724">
        <w:t>.</w:t>
      </w:r>
    </w:p>
    <w:p w14:paraId="2DC11B71" w14:textId="77777777" w:rsidR="00700F70" w:rsidRPr="00C44659" w:rsidRDefault="00700F70" w:rsidP="00700F70">
      <w:pPr>
        <w:pStyle w:val="a5"/>
      </w:pPr>
      <w:r w:rsidRPr="00C44659">
        <w:t xml:space="preserve">В случае выявления и фиксации в Протоколе </w:t>
      </w:r>
      <w:r w:rsidRPr="00692504">
        <w:t>предварительных испытаний</w:t>
      </w:r>
      <w:r w:rsidRPr="00C44659">
        <w:t xml:space="preserve"> замечаний </w:t>
      </w:r>
      <w:r>
        <w:t xml:space="preserve">с оценками «Не принято. Замечание критично» </w:t>
      </w:r>
      <w:r w:rsidRPr="00C44659">
        <w:t>Исполнитель проводит их устранени</w:t>
      </w:r>
      <w:r>
        <w:t>е</w:t>
      </w:r>
      <w:r w:rsidRPr="00C44659">
        <w:t xml:space="preserve">, после чего проводятся повторные </w:t>
      </w:r>
      <w:r>
        <w:t xml:space="preserve">предварительные </w:t>
      </w:r>
      <w:r w:rsidRPr="00C44659">
        <w:t>испытания.</w:t>
      </w:r>
    </w:p>
    <w:p w14:paraId="644691F8" w14:textId="77777777" w:rsidR="00700F70" w:rsidRDefault="00700F70" w:rsidP="00700F70">
      <w:r w:rsidRPr="00C44659">
        <w:t xml:space="preserve">Протокол </w:t>
      </w:r>
      <w:r w:rsidRPr="00692504">
        <w:t>предварительных испытаний</w:t>
      </w:r>
      <w:r w:rsidRPr="00C44659">
        <w:t>, подписанный обеими Сторонами без замечаний</w:t>
      </w:r>
      <w:r w:rsidRPr="00D21211">
        <w:t xml:space="preserve"> </w:t>
      </w:r>
      <w:r>
        <w:t xml:space="preserve">с </w:t>
      </w:r>
      <w:r w:rsidRPr="00C90B60">
        <w:t xml:space="preserve">оценками «Не принято. Замечание критично», является основанием для формирования </w:t>
      </w:r>
      <w:r w:rsidR="00C90B60" w:rsidRPr="00C90B60">
        <w:t>Протокола готовности ИС к ОПЭ</w:t>
      </w:r>
      <w:r w:rsidRPr="00C90B60">
        <w:t>.</w:t>
      </w:r>
    </w:p>
    <w:p w14:paraId="025AC1B9" w14:textId="77777777" w:rsidR="00700F70" w:rsidRDefault="00700F70" w:rsidP="00700F70">
      <w:pPr>
        <w:rPr>
          <w:rStyle w:val="affe"/>
        </w:rPr>
      </w:pPr>
      <w:r w:rsidRPr="00EC6D61">
        <w:rPr>
          <w:rStyle w:val="affe"/>
        </w:rPr>
        <w:t>Приемочные испытания</w:t>
      </w:r>
    </w:p>
    <w:p w14:paraId="6EC67586" w14:textId="77777777" w:rsidR="00700F70" w:rsidRDefault="00700F70" w:rsidP="00700F70">
      <w:r w:rsidRPr="00495B65">
        <w:rPr>
          <w:iCs/>
        </w:rPr>
        <w:t xml:space="preserve">Приемочные испытания </w:t>
      </w:r>
      <w:r w:rsidRPr="00495B65">
        <w:t>системы проводятся для определения</w:t>
      </w:r>
      <w:r>
        <w:t>:</w:t>
      </w:r>
    </w:p>
    <w:p w14:paraId="4E979309" w14:textId="77777777" w:rsidR="00700F70" w:rsidRDefault="00700F70" w:rsidP="00700F70">
      <w:pPr>
        <w:pStyle w:val="a5"/>
      </w:pPr>
      <w:r>
        <w:t>С</w:t>
      </w:r>
      <w:r w:rsidRPr="00495B65">
        <w:t xml:space="preserve">оответствия </w:t>
      </w:r>
      <w:r w:rsidR="00F624CA">
        <w:t>ИС</w:t>
      </w:r>
      <w:r w:rsidRPr="00495B65">
        <w:t xml:space="preserve"> </w:t>
      </w:r>
      <w:r>
        <w:t>функциональным и нефункциональным требованиям</w:t>
      </w:r>
      <w:r w:rsidRPr="00AB0615">
        <w:t xml:space="preserve">, которые были определены </w:t>
      </w:r>
      <w:r>
        <w:t>в рамках Этапа 2 «Проектирование ИС» и зафиксированы в проектной документации;</w:t>
      </w:r>
    </w:p>
    <w:p w14:paraId="27F0ACB1" w14:textId="77777777" w:rsidR="00700F70" w:rsidRPr="009E3E37" w:rsidRDefault="00700F70" w:rsidP="00700F70">
      <w:pPr>
        <w:pStyle w:val="a5"/>
      </w:pPr>
      <w:r>
        <w:rPr>
          <w:rFonts w:ascii="inherit" w:hAnsi="inherit"/>
          <w:color w:val="212121"/>
        </w:rPr>
        <w:t>Комплектности и качества эксплуатационной документации;</w:t>
      </w:r>
    </w:p>
    <w:p w14:paraId="571DD5C5" w14:textId="77777777" w:rsidR="00700F70" w:rsidRDefault="00700F70" w:rsidP="00700F70">
      <w:pPr>
        <w:pStyle w:val="a5"/>
      </w:pPr>
      <w:r>
        <w:t xml:space="preserve">Оценки качества проведения </w:t>
      </w:r>
      <w:r w:rsidR="00F624CA">
        <w:t>ОПЭ</w:t>
      </w:r>
      <w:r>
        <w:t>;</w:t>
      </w:r>
    </w:p>
    <w:p w14:paraId="2E9ECDBE" w14:textId="77777777" w:rsidR="00700F70" w:rsidRDefault="00700F70" w:rsidP="00700F70">
      <w:pPr>
        <w:pStyle w:val="a5"/>
      </w:pPr>
      <w:r>
        <w:t xml:space="preserve">Решения вопроса о готовности </w:t>
      </w:r>
      <w:r w:rsidR="00F624CA">
        <w:t>ИС</w:t>
      </w:r>
      <w:r>
        <w:t xml:space="preserve"> к передаче в </w:t>
      </w:r>
      <w:r w:rsidR="00F624CA">
        <w:t>ПЭ</w:t>
      </w:r>
      <w:r>
        <w:t xml:space="preserve">. </w:t>
      </w:r>
    </w:p>
    <w:p w14:paraId="1D47D06F" w14:textId="77777777" w:rsidR="00700F70" w:rsidRDefault="00700F70" w:rsidP="00700F70">
      <w:r>
        <w:t>Приемочным испытаниям предшествует Опытно-промышленная эксплуатация системы в реальных условиях на предприятии Заказчика.</w:t>
      </w:r>
    </w:p>
    <w:p w14:paraId="67140711" w14:textId="77777777" w:rsidR="00700F70" w:rsidRDefault="00700F70" w:rsidP="00700F70">
      <w:pPr>
        <w:jc w:val="both"/>
      </w:pPr>
      <w:r>
        <w:t>При Приемочных испытаниях системы проверяются:</w:t>
      </w:r>
    </w:p>
    <w:p w14:paraId="066001BA" w14:textId="77777777" w:rsidR="00700F70" w:rsidRDefault="00700F70" w:rsidP="00700F70">
      <w:pPr>
        <w:pStyle w:val="a5"/>
        <w:rPr>
          <w:rFonts w:eastAsia="Arial Unicode MS"/>
        </w:rPr>
      </w:pPr>
      <w:r>
        <w:t xml:space="preserve">Качество выполнения комплексом программных и технических средств автоматических функций во всех режимах функционирования </w:t>
      </w:r>
      <w:r w:rsidR="00F624CA">
        <w:t>ИС</w:t>
      </w:r>
      <w:r>
        <w:t xml:space="preserve"> согласно функциональным и </w:t>
      </w:r>
      <w:r>
        <w:lastRenderedPageBreak/>
        <w:t>нефункциональным требованиям</w:t>
      </w:r>
      <w:r w:rsidRPr="00AB0615">
        <w:t xml:space="preserve">, которые были определены </w:t>
      </w:r>
      <w:r>
        <w:t xml:space="preserve">в рамках Этапа 2 «Проектирование ИС» и зафиксированы в проектной документации; </w:t>
      </w:r>
    </w:p>
    <w:p w14:paraId="2C2EFB49" w14:textId="77777777" w:rsidR="00700F70" w:rsidRDefault="00700F70" w:rsidP="00700F70">
      <w:pPr>
        <w:pStyle w:val="a5"/>
        <w:rPr>
          <w:rFonts w:eastAsia="Times New Roman"/>
        </w:rPr>
      </w:pPr>
      <w:r>
        <w:t xml:space="preserve">Знание </w:t>
      </w:r>
      <w:r w:rsidR="00F624CA">
        <w:t>пользователями ИС</w:t>
      </w:r>
      <w:r>
        <w:t xml:space="preserve"> эксплуатационной документации и наличие у них навыков, необходимых для выполнения установленных функций во всех режимах функционирования </w:t>
      </w:r>
      <w:r w:rsidR="00F624CA">
        <w:t>ИС</w:t>
      </w:r>
      <w:r>
        <w:t xml:space="preserve"> согласно проектной документации;</w:t>
      </w:r>
    </w:p>
    <w:p w14:paraId="216AFAA2" w14:textId="77777777" w:rsidR="00700F70" w:rsidRDefault="00700F70" w:rsidP="00700F70">
      <w:pPr>
        <w:pStyle w:val="a5"/>
      </w:pPr>
      <w:r>
        <w:t>Полнота и комплектность эксплуатационной документации;</w:t>
      </w:r>
    </w:p>
    <w:p w14:paraId="201DEDE6" w14:textId="77777777" w:rsidR="00700F70" w:rsidRDefault="00700F70" w:rsidP="00700F70">
      <w:pPr>
        <w:pStyle w:val="a5"/>
      </w:pPr>
      <w:r>
        <w:t xml:space="preserve">Другие параметры </w:t>
      </w:r>
      <w:r w:rsidR="00F624CA">
        <w:t>ИС</w:t>
      </w:r>
      <w:r>
        <w:t>, которым она должна соответствовать в соответствии с проектной документацией.</w:t>
      </w:r>
    </w:p>
    <w:p w14:paraId="373C4A40" w14:textId="77777777" w:rsidR="00700F70" w:rsidRDefault="00700F70" w:rsidP="00700F70">
      <w:pPr>
        <w:rPr>
          <w:rFonts w:cs="Times New Roman"/>
        </w:rPr>
      </w:pPr>
      <w:r>
        <w:t>В ходе проведения Приемочных испытаний заполняется Протокол приемочных испытаний,</w:t>
      </w:r>
      <w:r w:rsidRPr="0067061E">
        <w:rPr>
          <w:rFonts w:cs="Times New Roman"/>
        </w:rPr>
        <w:t xml:space="preserve"> </w:t>
      </w:r>
      <w:r>
        <w:rPr>
          <w:rFonts w:cs="Times New Roman"/>
        </w:rPr>
        <w:t xml:space="preserve">содержащий следующие разделы: </w:t>
      </w:r>
    </w:p>
    <w:p w14:paraId="1EF94DD9" w14:textId="77777777" w:rsidR="00700F70" w:rsidRDefault="00700F70" w:rsidP="00700F70">
      <w:pPr>
        <w:pStyle w:val="a5"/>
        <w:rPr>
          <w:rFonts w:cs="Times New Roman"/>
        </w:rPr>
      </w:pPr>
      <w:r>
        <w:t xml:space="preserve">Назначение испытаний; </w:t>
      </w:r>
    </w:p>
    <w:p w14:paraId="5D2C3414" w14:textId="77777777" w:rsidR="00700F70" w:rsidRDefault="00700F70" w:rsidP="00700F70">
      <w:pPr>
        <w:pStyle w:val="a5"/>
      </w:pPr>
      <w:r>
        <w:t xml:space="preserve">Состав технических и программных средств, используемых при испытаниях; </w:t>
      </w:r>
    </w:p>
    <w:p w14:paraId="03D6D097" w14:textId="77777777" w:rsidR="00700F70" w:rsidRDefault="00700F70" w:rsidP="00700F70">
      <w:pPr>
        <w:pStyle w:val="a5"/>
      </w:pPr>
      <w:r>
        <w:t xml:space="preserve">Указание методик, в соответствии с которыми проводились испытания, обработка и оценка результатов; </w:t>
      </w:r>
    </w:p>
    <w:p w14:paraId="630CE4DB" w14:textId="77777777" w:rsidR="00700F70" w:rsidRDefault="00700F70" w:rsidP="00700F70">
      <w:pPr>
        <w:pStyle w:val="a5"/>
      </w:pPr>
      <w:r>
        <w:t xml:space="preserve">Условия проведения испытаний и характеристики исходных данных; </w:t>
      </w:r>
    </w:p>
    <w:p w14:paraId="00B481A6" w14:textId="77777777" w:rsidR="00700F70" w:rsidRDefault="00700F70" w:rsidP="00700F70">
      <w:pPr>
        <w:pStyle w:val="a5"/>
      </w:pPr>
      <w:r>
        <w:t xml:space="preserve">Обобщенные результаты испытаний; </w:t>
      </w:r>
    </w:p>
    <w:p w14:paraId="27DE79D9" w14:textId="77777777" w:rsidR="00700F70" w:rsidRDefault="00700F70" w:rsidP="00700F70">
      <w:pPr>
        <w:pStyle w:val="a5"/>
      </w:pPr>
      <w:r>
        <w:t xml:space="preserve">Выводы о результатах испытаний и соответствии созданной </w:t>
      </w:r>
      <w:r w:rsidR="00F624CA">
        <w:t>ИС</w:t>
      </w:r>
      <w:r>
        <w:t xml:space="preserve"> проектной документации.</w:t>
      </w:r>
    </w:p>
    <w:p w14:paraId="1CF54AAF" w14:textId="77777777" w:rsidR="00700F70" w:rsidRDefault="00700F70" w:rsidP="00700F70">
      <w:r>
        <w:t xml:space="preserve">На основании протокола Приемочных испытаний системы представители Заказчика делают заключение о соответствии </w:t>
      </w:r>
      <w:r w:rsidR="00F624CA">
        <w:t>ИС</w:t>
      </w:r>
      <w:r>
        <w:t xml:space="preserve"> требованиям проектной документации и возможности </w:t>
      </w:r>
      <w:r w:rsidRPr="00F624CA">
        <w:t xml:space="preserve">оформления </w:t>
      </w:r>
      <w:r w:rsidR="00F624CA" w:rsidRPr="00F624CA">
        <w:t>Протокол о готовности ИС к ПЭ.</w:t>
      </w:r>
    </w:p>
    <w:p w14:paraId="093EDA2E" w14:textId="77777777" w:rsidR="009C6025" w:rsidRDefault="009C6025" w:rsidP="009C6025">
      <w:pPr>
        <w:pStyle w:val="2"/>
        <w:ind w:left="576" w:hanging="576"/>
      </w:pPr>
      <w:bookmarkStart w:id="77" w:name="_Toc339638162"/>
      <w:bookmarkStart w:id="78" w:name="_Toc12010671"/>
      <w:bookmarkStart w:id="79" w:name="_Toc17120086"/>
      <w:r>
        <w:t xml:space="preserve">Порядок приемки работ по загрузке и выверке НСИ и </w:t>
      </w:r>
      <w:bookmarkEnd w:id="77"/>
      <w:r>
        <w:t>исходных данных</w:t>
      </w:r>
      <w:bookmarkEnd w:id="78"/>
      <w:bookmarkEnd w:id="79"/>
    </w:p>
    <w:p w14:paraId="4B44D430" w14:textId="77777777" w:rsidR="009C6025" w:rsidRPr="00C44659" w:rsidRDefault="009C6025" w:rsidP="009C6025">
      <w:r w:rsidRPr="00C44659">
        <w:t>Операци</w:t>
      </w:r>
      <w:r>
        <w:t>и по загрузке</w:t>
      </w:r>
      <w:r w:rsidRPr="00C44659">
        <w:t xml:space="preserve"> </w:t>
      </w:r>
      <w:r>
        <w:t>НСИ и исходных данных</w:t>
      </w:r>
      <w:r w:rsidRPr="00C44659">
        <w:t xml:space="preserve"> проводятся Исполнителем при взаимодействии с Заказчиком.</w:t>
      </w:r>
    </w:p>
    <w:p w14:paraId="2A8D23D9" w14:textId="77777777" w:rsidR="009C6025" w:rsidRPr="00C44659" w:rsidRDefault="009C6025" w:rsidP="009C6025">
      <w:r w:rsidRPr="00C44659">
        <w:t>В рамки ответственности Исполнителя входит:</w:t>
      </w:r>
    </w:p>
    <w:p w14:paraId="03A4F4EE" w14:textId="77777777" w:rsidR="009C6025" w:rsidRPr="00C44659" w:rsidRDefault="009C6025" w:rsidP="009C6025">
      <w:pPr>
        <w:pStyle w:val="a5"/>
      </w:pPr>
      <w:r>
        <w:t>П</w:t>
      </w:r>
      <w:r w:rsidRPr="00C44659">
        <w:t xml:space="preserve">одготовка форматов предоставления информации для загрузки </w:t>
      </w:r>
      <w:r>
        <w:t>НСИ и исходных данных в ИС</w:t>
      </w:r>
      <w:r w:rsidRPr="00C44659">
        <w:t>;</w:t>
      </w:r>
    </w:p>
    <w:p w14:paraId="6A5511AB" w14:textId="77777777" w:rsidR="009C6025" w:rsidRPr="00C44659" w:rsidRDefault="009C6025" w:rsidP="009C6025">
      <w:pPr>
        <w:pStyle w:val="a5"/>
      </w:pPr>
      <w:r>
        <w:t>Создание механизмов</w:t>
      </w:r>
      <w:r w:rsidRPr="00C44659">
        <w:t xml:space="preserve"> по загрузке </w:t>
      </w:r>
      <w:r>
        <w:t>НСИ и исходных данных в ИС</w:t>
      </w:r>
      <w:r w:rsidRPr="00C44659">
        <w:t>;</w:t>
      </w:r>
    </w:p>
    <w:p w14:paraId="5C93CAB3" w14:textId="77777777" w:rsidR="009C6025" w:rsidRPr="00C44659" w:rsidRDefault="009C6025" w:rsidP="009C6025">
      <w:pPr>
        <w:pStyle w:val="a5"/>
      </w:pPr>
      <w:r>
        <w:t>З</w:t>
      </w:r>
      <w:r w:rsidRPr="00C44659">
        <w:t xml:space="preserve">агрузка </w:t>
      </w:r>
      <w:r>
        <w:t>НСИ и исходных данных в ИС.</w:t>
      </w:r>
    </w:p>
    <w:p w14:paraId="2CD41F5A" w14:textId="77777777" w:rsidR="009C6025" w:rsidRPr="00C44659" w:rsidRDefault="009C6025" w:rsidP="009C6025">
      <w:r w:rsidRPr="00C44659">
        <w:t>В рамки ответственности Заказчика входит:</w:t>
      </w:r>
    </w:p>
    <w:p w14:paraId="60C38FDE" w14:textId="77777777" w:rsidR="009C6025" w:rsidRPr="00F55D2F" w:rsidRDefault="009C6025" w:rsidP="009C6025">
      <w:pPr>
        <w:pStyle w:val="a5"/>
      </w:pPr>
      <w:r>
        <w:t>Выверка и нормализация НСИ и исходных данных для загрузки в ИС;</w:t>
      </w:r>
    </w:p>
    <w:p w14:paraId="49731F20" w14:textId="77777777" w:rsidR="009C6025" w:rsidRDefault="009C6025" w:rsidP="009C6025">
      <w:pPr>
        <w:pStyle w:val="a5"/>
      </w:pPr>
      <w:r>
        <w:t>П</w:t>
      </w:r>
      <w:r w:rsidRPr="00F55D2F">
        <w:t>одготовка инф</w:t>
      </w:r>
      <w:r>
        <w:t>ормации, подлежащей загрузке в ИС</w:t>
      </w:r>
      <w:r w:rsidRPr="00F55D2F">
        <w:t>, в формате, разработанном Исполнителем;</w:t>
      </w:r>
    </w:p>
    <w:p w14:paraId="607DE28B" w14:textId="77777777" w:rsidR="009C6025" w:rsidRPr="00F55D2F" w:rsidRDefault="009C6025" w:rsidP="009C6025">
      <w:pPr>
        <w:pStyle w:val="a5"/>
      </w:pPr>
      <w:r>
        <w:t>Ручной ввод НСИ и исходных данных, неподлежащих автоматическому переносу в ИС;</w:t>
      </w:r>
    </w:p>
    <w:p w14:paraId="5868D91E" w14:textId="77777777" w:rsidR="009C6025" w:rsidRDefault="009C6025" w:rsidP="009C6025">
      <w:pPr>
        <w:pStyle w:val="a5"/>
      </w:pPr>
      <w:r>
        <w:t>В</w:t>
      </w:r>
      <w:r w:rsidRPr="00F55D2F">
        <w:t>ыверка, контроль и</w:t>
      </w:r>
      <w:r>
        <w:t>, при необходимости, корректировка загруженных в ИС НСИ и исходных данных.</w:t>
      </w:r>
    </w:p>
    <w:p w14:paraId="495E3FF2" w14:textId="77777777" w:rsidR="009C6025" w:rsidRPr="00351724" w:rsidRDefault="009C6025" w:rsidP="009C6025">
      <w:pPr>
        <w:rPr>
          <w:b/>
        </w:rPr>
      </w:pPr>
      <w:r w:rsidRPr="00351724">
        <w:rPr>
          <w:b/>
        </w:rPr>
        <w:t>Приемка работ по переносу НСИ и исходных данных в ИС:</w:t>
      </w:r>
    </w:p>
    <w:p w14:paraId="3FC7FDE8" w14:textId="77777777" w:rsidR="009C6025" w:rsidRDefault="009C6025" w:rsidP="00351724">
      <w:r w:rsidRPr="00C44659">
        <w:lastRenderedPageBreak/>
        <w:t xml:space="preserve">Основанием приема работ по </w:t>
      </w:r>
      <w:r>
        <w:t>загрузке</w:t>
      </w:r>
      <w:r w:rsidRPr="00C44659">
        <w:t xml:space="preserve"> </w:t>
      </w:r>
      <w:r>
        <w:t>НСИ и исходных данных в ИС</w:t>
      </w:r>
      <w:r w:rsidRPr="00C44659">
        <w:t xml:space="preserve"> является </w:t>
      </w:r>
      <w:r w:rsidRPr="00351724">
        <w:t>сходимость данных, предоставленных Заказчиком для загрузки в ИС, в формате, подготовленном Исполнителем, и данных присутствующих в ИС на дату загрузки НСИ и исходных</w:t>
      </w:r>
      <w:r>
        <w:t xml:space="preserve"> данных;</w:t>
      </w:r>
    </w:p>
    <w:p w14:paraId="766482B2" w14:textId="77777777" w:rsidR="009C6025" w:rsidRPr="00091B7A" w:rsidRDefault="009C6025" w:rsidP="00351724">
      <w:r w:rsidRPr="00C44659">
        <w:t xml:space="preserve">В случае обнаружения некорректности учета в </w:t>
      </w:r>
      <w:r>
        <w:t xml:space="preserve">эксплуатируемых </w:t>
      </w:r>
      <w:r w:rsidRPr="00C44659">
        <w:t xml:space="preserve">информационных </w:t>
      </w:r>
      <w:r>
        <w:t>системах</w:t>
      </w:r>
      <w:r w:rsidRPr="00C44659">
        <w:t xml:space="preserve">, входящих в организационный объем </w:t>
      </w:r>
      <w:r w:rsidR="00351724">
        <w:t>п</w:t>
      </w:r>
      <w:r>
        <w:t>роекта</w:t>
      </w:r>
      <w:r w:rsidRPr="00C44659">
        <w:t>, Исполнитель в письменном виде информирует об</w:t>
      </w:r>
      <w:r>
        <w:t xml:space="preserve"> этом Заказчика.</w:t>
      </w:r>
    </w:p>
    <w:p w14:paraId="08F6E991" w14:textId="77777777" w:rsidR="009C6025" w:rsidRDefault="009C6025" w:rsidP="009C6025">
      <w:r>
        <w:t>Документами, подтверждающими завершение мероприятий по загрузке НСИ и исходных данных в ИС (сходимость данных) являются Протокол загрузки НСИ и исходных данных и Протокол выверки НСИ и исходных данных.</w:t>
      </w:r>
    </w:p>
    <w:p w14:paraId="036B1FBE" w14:textId="77777777" w:rsidR="009C6025" w:rsidRPr="00E53955" w:rsidRDefault="009C6025" w:rsidP="009C6025">
      <w:r>
        <w:t>Протокол загрузки НСИ и исходных данных и Протокол выверки НСИ и исходных данных,</w:t>
      </w:r>
      <w:r w:rsidRPr="00E53955">
        <w:t xml:space="preserve"> </w:t>
      </w:r>
      <w:r w:rsidRPr="00C44659">
        <w:t>подписанны</w:t>
      </w:r>
      <w:r>
        <w:t>е</w:t>
      </w:r>
      <w:r w:rsidRPr="00C44659">
        <w:t xml:space="preserve"> обеими Сторонами без замечаний, </w:t>
      </w:r>
      <w:r>
        <w:t>являются</w:t>
      </w:r>
      <w:r w:rsidRPr="00E53955">
        <w:t xml:space="preserve"> одним из оснований для формирования </w:t>
      </w:r>
      <w:r w:rsidRPr="00F624CA">
        <w:t xml:space="preserve">Протокол о готовности ИС к </w:t>
      </w:r>
      <w:r>
        <w:t>О</w:t>
      </w:r>
      <w:r w:rsidRPr="00F624CA">
        <w:t>ПЭ</w:t>
      </w:r>
      <w:r>
        <w:t>.</w:t>
      </w:r>
    </w:p>
    <w:p w14:paraId="3FAD7B1D" w14:textId="77777777" w:rsidR="00A732C7" w:rsidRPr="004E5535" w:rsidRDefault="00A732C7" w:rsidP="00A732C7"/>
    <w:p w14:paraId="7D58DF1F" w14:textId="77777777" w:rsidR="00A732C7" w:rsidRDefault="00A732C7" w:rsidP="00A732C7">
      <w:pPr>
        <w:pStyle w:val="1"/>
        <w:ind w:left="432" w:hanging="432"/>
      </w:pPr>
      <w:bookmarkStart w:id="80" w:name="_Toc17120087"/>
      <w:r>
        <w:lastRenderedPageBreak/>
        <w:t>Организационная структура проекта</w:t>
      </w:r>
      <w:bookmarkEnd w:id="80"/>
    </w:p>
    <w:p w14:paraId="5574B56D" w14:textId="77777777" w:rsidR="008B4C65" w:rsidRDefault="008B4C65" w:rsidP="008B4C65">
      <w:pPr>
        <w:pStyle w:val="2"/>
        <w:ind w:left="576" w:hanging="576"/>
      </w:pPr>
      <w:bookmarkStart w:id="81" w:name="_Toc12010673"/>
      <w:bookmarkStart w:id="82" w:name="_Toc17120088"/>
      <w:r>
        <w:t>Заинтересованные стороны проекта</w:t>
      </w:r>
      <w:bookmarkEnd w:id="81"/>
      <w:bookmarkEnd w:id="82"/>
    </w:p>
    <w:p w14:paraId="7960F887" w14:textId="77777777" w:rsidR="005D7CDB" w:rsidRDefault="005D7CDB" w:rsidP="008B4C65">
      <w:pPr>
        <w:pStyle w:val="a5"/>
        <w:numPr>
          <w:ilvl w:val="0"/>
          <w:numId w:val="0"/>
        </w:numPr>
      </w:pPr>
      <w:r>
        <w:t>Инвестор компании Заказчика.</w:t>
      </w:r>
    </w:p>
    <w:p w14:paraId="182B3C65" w14:textId="77777777" w:rsidR="008B4C65" w:rsidRPr="008B4C65" w:rsidRDefault="008B4C65" w:rsidP="008B4C65">
      <w:pPr>
        <w:pStyle w:val="a5"/>
        <w:numPr>
          <w:ilvl w:val="0"/>
          <w:numId w:val="0"/>
        </w:numPr>
        <w:rPr>
          <w:lang w:val="en-US"/>
        </w:rPr>
      </w:pPr>
      <w:r>
        <w:t>Со стороны Заказчика:</w:t>
      </w:r>
    </w:p>
    <w:p w14:paraId="4DB8B127" w14:textId="77777777" w:rsidR="008B4C65" w:rsidRPr="008B4C65" w:rsidRDefault="008B4C65" w:rsidP="008B4C65">
      <w:pPr>
        <w:pStyle w:val="a5"/>
        <w:rPr>
          <w:lang w:val="en-US"/>
        </w:rPr>
      </w:pPr>
      <w:r>
        <w:t>Генеральный директор;</w:t>
      </w:r>
    </w:p>
    <w:p w14:paraId="4171036E" w14:textId="77777777" w:rsidR="008B4C65" w:rsidRPr="00860DF9" w:rsidRDefault="008B4C65" w:rsidP="008B4C65">
      <w:pPr>
        <w:pStyle w:val="a5"/>
        <w:rPr>
          <w:lang w:val="en-US"/>
        </w:rPr>
      </w:pPr>
      <w:r>
        <w:t>Финансовый директор;</w:t>
      </w:r>
    </w:p>
    <w:p w14:paraId="279D59C5" w14:textId="77777777" w:rsidR="008B4C65" w:rsidRPr="008B4C65" w:rsidRDefault="008B4C65" w:rsidP="008B4C65">
      <w:pPr>
        <w:pStyle w:val="a5"/>
        <w:rPr>
          <w:lang w:val="en-US"/>
        </w:rPr>
      </w:pPr>
      <w:r>
        <w:t>Руководитель ИТ-отдела;</w:t>
      </w:r>
    </w:p>
    <w:p w14:paraId="5A89A6FE" w14:textId="77777777" w:rsidR="008B4C65" w:rsidRPr="008B4C65" w:rsidRDefault="008B4C65" w:rsidP="008B4C65">
      <w:pPr>
        <w:pStyle w:val="a5"/>
        <w:rPr>
          <w:lang w:val="en-US"/>
        </w:rPr>
      </w:pPr>
      <w:r>
        <w:t>Руководитель отдела логистики;</w:t>
      </w:r>
    </w:p>
    <w:p w14:paraId="6DD8429A" w14:textId="77777777" w:rsidR="008B4C65" w:rsidRDefault="008B4C65" w:rsidP="008B4C65">
      <w:pPr>
        <w:pStyle w:val="a5"/>
      </w:pPr>
      <w:r>
        <w:t>Руководитель отдела продаж;</w:t>
      </w:r>
    </w:p>
    <w:p w14:paraId="1C7FF01B" w14:textId="77777777" w:rsidR="008B4C65" w:rsidRDefault="008B4C65" w:rsidP="008B4C65">
      <w:pPr>
        <w:pStyle w:val="a5"/>
      </w:pPr>
      <w:r>
        <w:t>Начальник склада;</w:t>
      </w:r>
    </w:p>
    <w:p w14:paraId="732AED7C" w14:textId="77777777" w:rsidR="008B4C65" w:rsidRPr="008B4C65" w:rsidRDefault="008B4C65" w:rsidP="008B4C65">
      <w:pPr>
        <w:pStyle w:val="a5"/>
        <w:rPr>
          <w:lang w:val="en-US"/>
        </w:rPr>
      </w:pPr>
      <w:r>
        <w:t>Главный бухгалтер.</w:t>
      </w:r>
    </w:p>
    <w:p w14:paraId="50E5984B" w14:textId="77777777" w:rsidR="00A732C7" w:rsidRDefault="00A732C7" w:rsidP="00A732C7">
      <w:pPr>
        <w:pStyle w:val="2"/>
        <w:ind w:left="576" w:hanging="576"/>
      </w:pPr>
      <w:bookmarkStart w:id="83" w:name="_Toc17120089"/>
      <w:r>
        <w:t>Организационная структура проекта</w:t>
      </w:r>
      <w:bookmarkEnd w:id="83"/>
    </w:p>
    <w:p w14:paraId="131064F8" w14:textId="77777777" w:rsidR="002B2AA1" w:rsidRDefault="002B2AA1" w:rsidP="002B2AA1">
      <w:r>
        <w:t xml:space="preserve">В организационной структуре проекта выделены следующие уровни: </w:t>
      </w:r>
    </w:p>
    <w:p w14:paraId="76FE2AE6" w14:textId="77777777" w:rsidR="002B2AA1" w:rsidRDefault="002B2AA1" w:rsidP="00C23576">
      <w:pPr>
        <w:pStyle w:val="aff7"/>
        <w:numPr>
          <w:ilvl w:val="0"/>
          <w:numId w:val="54"/>
        </w:numPr>
      </w:pPr>
      <w:r>
        <w:t>1-й уровень: Стратегическое управление – Управляющий комитет;</w:t>
      </w:r>
    </w:p>
    <w:p w14:paraId="0FC0AB39" w14:textId="77777777" w:rsidR="002B2AA1" w:rsidRDefault="002B2AA1" w:rsidP="00C23576">
      <w:pPr>
        <w:pStyle w:val="aff7"/>
        <w:numPr>
          <w:ilvl w:val="0"/>
          <w:numId w:val="54"/>
        </w:numPr>
      </w:pPr>
      <w:r>
        <w:t>2-й уровень: Оперативное управление – Оперативный совет;</w:t>
      </w:r>
    </w:p>
    <w:p w14:paraId="6D75724F" w14:textId="77777777" w:rsidR="002B2AA1" w:rsidRDefault="002B2AA1" w:rsidP="00C23576">
      <w:pPr>
        <w:pStyle w:val="aff7"/>
        <w:numPr>
          <w:ilvl w:val="0"/>
          <w:numId w:val="54"/>
        </w:numPr>
      </w:pPr>
      <w:r>
        <w:t>3-й уровень: Исполнение работ – Рабочие группы.</w:t>
      </w:r>
    </w:p>
    <w:p w14:paraId="4DAF4147" w14:textId="77777777" w:rsidR="003002E9" w:rsidRDefault="003002E9" w:rsidP="00A732C7">
      <w:r>
        <w:t>Схема организационной структуры проекта приведена на рис. 1 ниже.</w:t>
      </w:r>
    </w:p>
    <w:p w14:paraId="57680EF1" w14:textId="77777777" w:rsidR="003002E9" w:rsidRDefault="003002E9" w:rsidP="003002E9">
      <w:r>
        <w:t xml:space="preserve">Каждый уровень содержит состав участников, описанных в терминах проектных ролей. </w:t>
      </w:r>
    </w:p>
    <w:p w14:paraId="4E121EB3" w14:textId="77777777" w:rsidR="003002E9" w:rsidRDefault="003002E9" w:rsidP="003002E9">
      <w:r>
        <w:t xml:space="preserve">Общая характеристика задач участников команды проекта по проектным ролям, обозначенным в организационной структуре проекта, приведена в </w:t>
      </w:r>
      <w:hyperlink w:anchor="Прил1" w:history="1">
        <w:r w:rsidRPr="004E4877">
          <w:rPr>
            <w:rStyle w:val="afc"/>
          </w:rPr>
          <w:t xml:space="preserve">Приложении </w:t>
        </w:r>
        <w:r>
          <w:rPr>
            <w:rStyle w:val="afc"/>
          </w:rPr>
          <w:t>2</w:t>
        </w:r>
        <w:r w:rsidRPr="004E4877">
          <w:rPr>
            <w:rStyle w:val="afc"/>
          </w:rPr>
          <w:t xml:space="preserve"> «Ролевой состав команды проекта»</w:t>
        </w:r>
      </w:hyperlink>
      <w:r>
        <w:t>. Допускается совмещение одним специалистом нескольких проектных ролей.</w:t>
      </w:r>
    </w:p>
    <w:p w14:paraId="28308921" w14:textId="77777777" w:rsidR="003002E9" w:rsidRDefault="003002E9" w:rsidP="00A732C7">
      <w:pPr>
        <w:sectPr w:rsidR="003002E9" w:rsidSect="00A732C7">
          <w:headerReference w:type="default" r:id="rId26"/>
          <w:footerReference w:type="default" r:id="rId27"/>
          <w:headerReference w:type="first" r:id="rId28"/>
          <w:footerReference w:type="first" r:id="rId29"/>
          <w:pgSz w:w="11906" w:h="16838" w:code="9"/>
          <w:pgMar w:top="1134" w:right="1134" w:bottom="1134" w:left="1701" w:header="709" w:footer="709" w:gutter="0"/>
          <w:cols w:space="708"/>
          <w:titlePg/>
          <w:docGrid w:linePitch="360"/>
        </w:sectPr>
      </w:pPr>
    </w:p>
    <w:p w14:paraId="69097121" w14:textId="77777777" w:rsidR="002376C2" w:rsidRDefault="004E42E4" w:rsidP="003002E9">
      <w:pPr>
        <w:jc w:val="center"/>
      </w:pPr>
      <w:r>
        <w:object w:dxaOrig="13690" w:dyaOrig="8758" w14:anchorId="4E089F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590.25pt;height:376.5pt" o:ole="">
            <v:imagedata r:id="rId30" o:title=""/>
          </v:shape>
          <o:OLEObject Type="Embed" ProgID="Visio.Drawing.11" ShapeID="_x0000_i1036" DrawAspect="Content" ObjectID="_1787809619" r:id="rId31"/>
        </w:object>
      </w:r>
    </w:p>
    <w:p w14:paraId="2A45FD65" w14:textId="77777777" w:rsidR="003002E9" w:rsidRDefault="003002E9" w:rsidP="003002E9">
      <w:pPr>
        <w:pStyle w:val="a2"/>
      </w:pPr>
      <w:r>
        <w:t>Схема организационной структуры проекта</w:t>
      </w:r>
    </w:p>
    <w:p w14:paraId="5A16CF93" w14:textId="77777777" w:rsidR="003002E9" w:rsidRDefault="003002E9" w:rsidP="00A732C7">
      <w:pPr>
        <w:sectPr w:rsidR="003002E9" w:rsidSect="003002E9">
          <w:headerReference w:type="first" r:id="rId32"/>
          <w:footerReference w:type="first" r:id="rId33"/>
          <w:pgSz w:w="16838" w:h="11906" w:orient="landscape" w:code="9"/>
          <w:pgMar w:top="1701" w:right="1134" w:bottom="1134" w:left="1134" w:header="709" w:footer="709" w:gutter="0"/>
          <w:cols w:space="708"/>
          <w:titlePg/>
          <w:docGrid w:linePitch="360"/>
        </w:sectPr>
      </w:pPr>
    </w:p>
    <w:p w14:paraId="382629F9" w14:textId="77777777" w:rsidR="009C61A7" w:rsidRDefault="009C61A7" w:rsidP="009C61A7">
      <w:pPr>
        <w:pStyle w:val="3"/>
        <w:ind w:left="720" w:hanging="720"/>
      </w:pPr>
      <w:bookmarkStart w:id="84" w:name="_Toc12010675"/>
      <w:bookmarkStart w:id="85" w:name="_Toc17120090"/>
      <w:r>
        <w:lastRenderedPageBreak/>
        <w:t>Управляющий комитет</w:t>
      </w:r>
      <w:bookmarkEnd w:id="84"/>
      <w:bookmarkEnd w:id="85"/>
    </w:p>
    <w:p w14:paraId="2B24FAB1" w14:textId="77777777" w:rsidR="009C61A7" w:rsidRDefault="009C61A7" w:rsidP="009C61A7">
      <w:r>
        <w:t xml:space="preserve">Управляющий </w:t>
      </w:r>
      <w:r w:rsidRPr="00D82E26">
        <w:t>комитет (УК) возглавляется Председателем Управляющего комитета и является высшим коллегиальным о</w:t>
      </w:r>
      <w:r>
        <w:t>рганом руководства реализацией п</w:t>
      </w:r>
      <w:r w:rsidRPr="00D82E26">
        <w:t>роекта.</w:t>
      </w:r>
      <w:r>
        <w:t xml:space="preserve"> </w:t>
      </w:r>
    </w:p>
    <w:p w14:paraId="44B22BD9" w14:textId="77777777" w:rsidR="009C61A7" w:rsidRDefault="00B06F17" w:rsidP="009C61A7">
      <w:r>
        <w:t>В УК входит спонсор проекта, К</w:t>
      </w:r>
      <w:r w:rsidR="009C61A7">
        <w:t>ураторы</w:t>
      </w:r>
      <w:r w:rsidR="00280723">
        <w:t xml:space="preserve"> проекта Исполнителя и</w:t>
      </w:r>
      <w:r w:rsidR="009C61A7">
        <w:t xml:space="preserve"> Заказчика. </w:t>
      </w:r>
    </w:p>
    <w:p w14:paraId="0248EB9E" w14:textId="77777777" w:rsidR="009C61A7" w:rsidRPr="007B2BFC" w:rsidRDefault="009C61A7" w:rsidP="009C61A7">
      <w:r>
        <w:t xml:space="preserve">УК осуществляет стратегическое управление проектом, определяет приоритеты и контролирует ход выполнения проекта. </w:t>
      </w:r>
      <w:r w:rsidRPr="007B2BFC">
        <w:t xml:space="preserve">Основные функции </w:t>
      </w:r>
      <w:r w:rsidR="00A90916">
        <w:t>УК</w:t>
      </w:r>
      <w:r w:rsidRPr="007B2BFC">
        <w:t>:</w:t>
      </w:r>
    </w:p>
    <w:p w14:paraId="4283C053" w14:textId="77777777" w:rsidR="009C61A7" w:rsidRPr="00DB1C8D" w:rsidRDefault="009C61A7" w:rsidP="009C61A7">
      <w:pPr>
        <w:pStyle w:val="a5"/>
      </w:pPr>
      <w:r>
        <w:t>О</w:t>
      </w:r>
      <w:r w:rsidRPr="00DB1C8D">
        <w:t xml:space="preserve">существление стратегического </w:t>
      </w:r>
      <w:r>
        <w:t>управления</w:t>
      </w:r>
      <w:r w:rsidRPr="00DB1C8D">
        <w:t xml:space="preserve"> </w:t>
      </w:r>
      <w:r>
        <w:t>п</w:t>
      </w:r>
      <w:r w:rsidRPr="00DB1C8D">
        <w:t>роектом;</w:t>
      </w:r>
    </w:p>
    <w:p w14:paraId="53760546" w14:textId="77777777" w:rsidR="009C61A7" w:rsidRPr="00C840DA" w:rsidRDefault="009C61A7" w:rsidP="009C61A7">
      <w:pPr>
        <w:pStyle w:val="a5"/>
      </w:pPr>
      <w:r w:rsidRPr="00C840DA">
        <w:t>Утверждение Базового плана-графика проекта;</w:t>
      </w:r>
    </w:p>
    <w:p w14:paraId="71B52618" w14:textId="77777777" w:rsidR="009C61A7" w:rsidRPr="00C840DA" w:rsidRDefault="009C61A7" w:rsidP="009C61A7">
      <w:pPr>
        <w:pStyle w:val="a5"/>
      </w:pPr>
      <w:r w:rsidRPr="00C840DA">
        <w:t xml:space="preserve">Осуществление верхнеуровнего контроля реализации </w:t>
      </w:r>
      <w:r>
        <w:t>п</w:t>
      </w:r>
      <w:r w:rsidRPr="00C840DA">
        <w:t>роекта по срокам, целевым показателям, результатам;</w:t>
      </w:r>
    </w:p>
    <w:p w14:paraId="4D83547D" w14:textId="77777777" w:rsidR="009C61A7" w:rsidRPr="00C840DA" w:rsidRDefault="009C61A7" w:rsidP="009C61A7">
      <w:pPr>
        <w:pStyle w:val="a5"/>
      </w:pPr>
      <w:r w:rsidRPr="00C840DA">
        <w:t xml:space="preserve">Принятие решений по изменениям рамок </w:t>
      </w:r>
      <w:r>
        <w:t>п</w:t>
      </w:r>
      <w:r w:rsidRPr="00C840DA">
        <w:t xml:space="preserve">роекта, в том числе рассмотрение и утверждение изменений к Уставу, </w:t>
      </w:r>
      <w:r>
        <w:t>Базовому п</w:t>
      </w:r>
      <w:r w:rsidRPr="00C840DA">
        <w:t xml:space="preserve">лану-графику проекта, </w:t>
      </w:r>
      <w:r>
        <w:t>с</w:t>
      </w:r>
      <w:r w:rsidRPr="00C840DA">
        <w:t>оставу проектной команды;</w:t>
      </w:r>
    </w:p>
    <w:p w14:paraId="424D1D4C" w14:textId="77777777" w:rsidR="009C61A7" w:rsidRPr="00C840DA" w:rsidRDefault="009C61A7" w:rsidP="009C61A7">
      <w:pPr>
        <w:pStyle w:val="a5"/>
      </w:pPr>
      <w:r w:rsidRPr="00C840DA">
        <w:t>Принятие решений по эскалированым рискам, спорным вопросам и техническим проблемам, которые не могли быть решены на уровне Оперативного управления проектом;</w:t>
      </w:r>
    </w:p>
    <w:p w14:paraId="2369B6F1" w14:textId="77777777" w:rsidR="009C61A7" w:rsidRPr="00DB1C8D" w:rsidRDefault="009C61A7" w:rsidP="009C61A7">
      <w:pPr>
        <w:pStyle w:val="a5"/>
      </w:pPr>
      <w:r>
        <w:t>Принятие решений по</w:t>
      </w:r>
      <w:r w:rsidRPr="00DB1C8D">
        <w:t xml:space="preserve"> вопрос</w:t>
      </w:r>
      <w:r>
        <w:t>ам</w:t>
      </w:r>
      <w:r w:rsidRPr="00DB1C8D">
        <w:t xml:space="preserve"> координации работ с другими </w:t>
      </w:r>
      <w:r>
        <w:t>п</w:t>
      </w:r>
      <w:r w:rsidRPr="00DB1C8D">
        <w:t>роектами</w:t>
      </w:r>
      <w:r>
        <w:t>;</w:t>
      </w:r>
    </w:p>
    <w:p w14:paraId="299BF639" w14:textId="77777777" w:rsidR="009C61A7" w:rsidRPr="00DB1C8D" w:rsidRDefault="009C61A7" w:rsidP="009C61A7">
      <w:pPr>
        <w:pStyle w:val="a5"/>
      </w:pPr>
      <w:r>
        <w:t>О</w:t>
      </w:r>
      <w:r w:rsidRPr="00DB1C8D">
        <w:t xml:space="preserve">беспечение своевременного и полного финансирования </w:t>
      </w:r>
      <w:r>
        <w:t>п</w:t>
      </w:r>
      <w:r w:rsidRPr="00DB1C8D">
        <w:t xml:space="preserve">роекта; </w:t>
      </w:r>
    </w:p>
    <w:p w14:paraId="5F41A4CC" w14:textId="77777777" w:rsidR="009C61A7" w:rsidRDefault="009C61A7" w:rsidP="009C61A7">
      <w:pPr>
        <w:pStyle w:val="a5"/>
      </w:pPr>
      <w:r>
        <w:t>Обеспечение п</w:t>
      </w:r>
      <w:r w:rsidRPr="00DB1C8D">
        <w:t xml:space="preserve">роекта необходимыми </w:t>
      </w:r>
      <w:r>
        <w:t>ресурсами;</w:t>
      </w:r>
    </w:p>
    <w:p w14:paraId="745C19DF" w14:textId="77777777" w:rsidR="009C61A7" w:rsidRPr="00DB1C8D" w:rsidRDefault="009C61A7" w:rsidP="009C61A7">
      <w:pPr>
        <w:pStyle w:val="a5"/>
      </w:pPr>
      <w:r>
        <w:rPr>
          <w:szCs w:val="27"/>
        </w:rPr>
        <w:t>У</w:t>
      </w:r>
      <w:r w:rsidRPr="0075046F">
        <w:rPr>
          <w:szCs w:val="27"/>
        </w:rPr>
        <w:t xml:space="preserve">тверждение персонального состава </w:t>
      </w:r>
      <w:r>
        <w:rPr>
          <w:szCs w:val="27"/>
        </w:rPr>
        <w:t>органов Оперативного управления</w:t>
      </w:r>
      <w:r w:rsidRPr="0075046F">
        <w:rPr>
          <w:szCs w:val="27"/>
        </w:rPr>
        <w:t xml:space="preserve">, а также руководителей </w:t>
      </w:r>
      <w:r>
        <w:rPr>
          <w:szCs w:val="27"/>
        </w:rPr>
        <w:t>р</w:t>
      </w:r>
      <w:r w:rsidRPr="0075046F">
        <w:rPr>
          <w:szCs w:val="27"/>
        </w:rPr>
        <w:t>абочих групп</w:t>
      </w:r>
      <w:r>
        <w:rPr>
          <w:szCs w:val="27"/>
        </w:rPr>
        <w:t>;</w:t>
      </w:r>
    </w:p>
    <w:p w14:paraId="0C597235" w14:textId="77777777" w:rsidR="009C61A7" w:rsidRPr="00DB1C8D" w:rsidRDefault="009C61A7" w:rsidP="009C61A7">
      <w:pPr>
        <w:pStyle w:val="a5"/>
      </w:pPr>
      <w:r>
        <w:t>И</w:t>
      </w:r>
      <w:r w:rsidRPr="00DB1C8D">
        <w:t>ници</w:t>
      </w:r>
      <w:r>
        <w:t>ация</w:t>
      </w:r>
      <w:r w:rsidRPr="00DB1C8D">
        <w:t xml:space="preserve"> </w:t>
      </w:r>
      <w:r w:rsidRPr="00AB0615">
        <w:t xml:space="preserve">процедур </w:t>
      </w:r>
      <w:r w:rsidRPr="00DB1C8D">
        <w:t>внешнего контроля качества;</w:t>
      </w:r>
    </w:p>
    <w:p w14:paraId="5E7F07D6" w14:textId="77777777" w:rsidR="009C61A7" w:rsidRPr="00DB1C8D" w:rsidRDefault="009C61A7" w:rsidP="009C61A7">
      <w:pPr>
        <w:pStyle w:val="a5"/>
      </w:pPr>
      <w:r>
        <w:rPr>
          <w:szCs w:val="27"/>
        </w:rPr>
        <w:t>Р</w:t>
      </w:r>
      <w:r w:rsidRPr="0075046F">
        <w:rPr>
          <w:szCs w:val="27"/>
        </w:rPr>
        <w:t xml:space="preserve">ассмотрение и принятие решений по вопросам завершения и/или закрытия </w:t>
      </w:r>
      <w:r w:rsidR="00280723">
        <w:rPr>
          <w:szCs w:val="27"/>
        </w:rPr>
        <w:t>этапов и п</w:t>
      </w:r>
      <w:r w:rsidRPr="0075046F">
        <w:rPr>
          <w:szCs w:val="27"/>
        </w:rPr>
        <w:t>роекта</w:t>
      </w:r>
      <w:r w:rsidRPr="00DB1C8D">
        <w:t>.</w:t>
      </w:r>
    </w:p>
    <w:p w14:paraId="4A5C7981" w14:textId="77777777" w:rsidR="009C61A7" w:rsidRPr="0075046F" w:rsidRDefault="009C61A7" w:rsidP="009C61A7">
      <w:r>
        <w:t>Основные функции</w:t>
      </w:r>
      <w:r w:rsidRPr="0075046F">
        <w:t xml:space="preserve"> Председателя УК:</w:t>
      </w:r>
    </w:p>
    <w:p w14:paraId="58AE1EC1" w14:textId="77777777" w:rsidR="009C61A7" w:rsidRPr="0075046F" w:rsidRDefault="009C61A7" w:rsidP="009C61A7">
      <w:pPr>
        <w:pStyle w:val="a5"/>
      </w:pPr>
      <w:r>
        <w:t>С</w:t>
      </w:r>
      <w:r w:rsidRPr="0075046F">
        <w:t xml:space="preserve">тратегическое управление </w:t>
      </w:r>
      <w:r>
        <w:t>п</w:t>
      </w:r>
      <w:r w:rsidRPr="0075046F">
        <w:t>роектом и контроль соответствия результатов работ поставленным целям;</w:t>
      </w:r>
    </w:p>
    <w:p w14:paraId="2ADECA99" w14:textId="77777777" w:rsidR="009C61A7" w:rsidRPr="0075046F" w:rsidRDefault="009C61A7" w:rsidP="009C61A7">
      <w:pPr>
        <w:pStyle w:val="a5"/>
      </w:pPr>
      <w:r>
        <w:t>Н</w:t>
      </w:r>
      <w:r w:rsidRPr="0075046F">
        <w:t>епосредственное руководство ходом заседаний</w:t>
      </w:r>
      <w:r>
        <w:t xml:space="preserve"> УК (п</w:t>
      </w:r>
      <w:r w:rsidRPr="0075046F">
        <w:t>ринятие р</w:t>
      </w:r>
      <w:r>
        <w:t>ешения о проведении заседания УК, утверждение повестки, принятие и утверждение решений)</w:t>
      </w:r>
      <w:r w:rsidRPr="0075046F">
        <w:t>;</w:t>
      </w:r>
    </w:p>
    <w:p w14:paraId="400F2C6B" w14:textId="77777777" w:rsidR="009C61A7" w:rsidRPr="0075046F" w:rsidRDefault="009C61A7" w:rsidP="009C61A7">
      <w:pPr>
        <w:pStyle w:val="a5"/>
      </w:pPr>
      <w:r>
        <w:t>П</w:t>
      </w:r>
      <w:r w:rsidRPr="0075046F">
        <w:t xml:space="preserve">ринятие решений о внесении изменений в утверждённый состав </w:t>
      </w:r>
      <w:r>
        <w:t>п</w:t>
      </w:r>
      <w:r w:rsidRPr="0075046F">
        <w:t>роектной команды со стороны Заказчика;</w:t>
      </w:r>
    </w:p>
    <w:p w14:paraId="2127E0BC" w14:textId="77777777" w:rsidR="009C61A7" w:rsidRPr="0075046F" w:rsidRDefault="009C61A7" w:rsidP="009C61A7">
      <w:pPr>
        <w:pStyle w:val="a5"/>
      </w:pPr>
      <w:r>
        <w:t>И</w:t>
      </w:r>
      <w:r w:rsidRPr="0075046F">
        <w:t xml:space="preserve">нициирование вопросов об изменении </w:t>
      </w:r>
      <w:r>
        <w:t>п</w:t>
      </w:r>
      <w:r w:rsidRPr="0075046F">
        <w:t>роектной</w:t>
      </w:r>
      <w:r>
        <w:t xml:space="preserve"> команды со стороны Исполнителя;</w:t>
      </w:r>
    </w:p>
    <w:p w14:paraId="11E55A4D" w14:textId="77777777" w:rsidR="009C61A7" w:rsidRDefault="009C61A7" w:rsidP="009C61A7">
      <w:pPr>
        <w:pStyle w:val="a5"/>
      </w:pPr>
      <w:r>
        <w:t>М</w:t>
      </w:r>
      <w:r w:rsidRPr="0075046F">
        <w:t xml:space="preserve">ониторинг и управление рисками </w:t>
      </w:r>
      <w:r>
        <w:t>п</w:t>
      </w:r>
      <w:r w:rsidRPr="0075046F">
        <w:t>роек</w:t>
      </w:r>
      <w:r>
        <w:t>та в зоне своей ответственности;</w:t>
      </w:r>
    </w:p>
    <w:p w14:paraId="26C5F2D2" w14:textId="77777777" w:rsidR="009C61A7" w:rsidRPr="0075046F" w:rsidRDefault="009C61A7" w:rsidP="009C61A7">
      <w:pPr>
        <w:pStyle w:val="a5"/>
      </w:pPr>
      <w:r>
        <w:t>Утверждение результатов проекта</w:t>
      </w:r>
      <w:r w:rsidRPr="00AB0615">
        <w:t xml:space="preserve"> в соответствии с оп</w:t>
      </w:r>
      <w:r>
        <w:t>ределенными Уставом процедурами.</w:t>
      </w:r>
    </w:p>
    <w:p w14:paraId="13013AA2" w14:textId="77777777" w:rsidR="009C61A7" w:rsidRDefault="009C61A7" w:rsidP="009C61A7">
      <w:r>
        <w:t>Управляющий комитет</w:t>
      </w:r>
      <w:r w:rsidRPr="00042235">
        <w:t xml:space="preserve"> является рабочим органом</w:t>
      </w:r>
      <w:r>
        <w:t>.</w:t>
      </w:r>
      <w:r w:rsidRPr="00362586">
        <w:t xml:space="preserve"> </w:t>
      </w:r>
      <w:r w:rsidRPr="00AB0615">
        <w:t>Заседания УК собираются по запросу Председателя УК, Членов УК, Оперативного совета. Р</w:t>
      </w:r>
      <w:r>
        <w:t>ешения, принятые на Управляющем к</w:t>
      </w:r>
      <w:r w:rsidRPr="00AB0615">
        <w:t>омитете</w:t>
      </w:r>
      <w:r>
        <w:t>,</w:t>
      </w:r>
      <w:r w:rsidRPr="00AB0615">
        <w:t xml:space="preserve"> оформляются протоколом. Протокол заседаний ведет секретарь УК</w:t>
      </w:r>
      <w:r>
        <w:t xml:space="preserve">, </w:t>
      </w:r>
      <w:r w:rsidRPr="009934E1">
        <w:t>согласовывается с членами УК</w:t>
      </w:r>
      <w:r w:rsidRPr="00AB0615">
        <w:t xml:space="preserve"> и утверждает Председатель УК.</w:t>
      </w:r>
    </w:p>
    <w:p w14:paraId="3133123F" w14:textId="77777777" w:rsidR="009C61A7" w:rsidRDefault="009C61A7" w:rsidP="009C61A7">
      <w:r w:rsidRPr="007B2BFC">
        <w:t xml:space="preserve">Подготовка решений, утверждаемых </w:t>
      </w:r>
      <w:r w:rsidR="00A90916">
        <w:t>УК</w:t>
      </w:r>
      <w:r w:rsidRPr="007B2BFC">
        <w:t xml:space="preserve">, а также </w:t>
      </w:r>
      <w:r>
        <w:t>организация и контроль исполнения решений</w:t>
      </w:r>
      <w:r w:rsidRPr="007B2BFC">
        <w:t xml:space="preserve">, возлагается на </w:t>
      </w:r>
      <w:r>
        <w:t>Оперативный совет</w:t>
      </w:r>
      <w:r w:rsidRPr="007B2BFC">
        <w:t>.</w:t>
      </w:r>
    </w:p>
    <w:p w14:paraId="0F4FD9F9" w14:textId="77777777" w:rsidR="009C61A7" w:rsidRDefault="009C61A7" w:rsidP="009C61A7">
      <w:pPr>
        <w:pStyle w:val="3"/>
        <w:ind w:left="720" w:hanging="720"/>
      </w:pPr>
      <w:bookmarkStart w:id="86" w:name="_Toc12010677"/>
      <w:bookmarkStart w:id="87" w:name="_Toc17120091"/>
      <w:r>
        <w:lastRenderedPageBreak/>
        <w:t>Оперативный совет</w:t>
      </w:r>
      <w:bookmarkEnd w:id="86"/>
      <w:bookmarkEnd w:id="87"/>
    </w:p>
    <w:p w14:paraId="0569EC31" w14:textId="77777777" w:rsidR="009C61A7" w:rsidRDefault="009C61A7" w:rsidP="009C61A7">
      <w:r>
        <w:t xml:space="preserve">Основной формой оперативного управления проектом и взаимодействия Заказчика и Исполнителя на оперативном уровне является регулярное проведение заседаний Оперативного совета (ОС). </w:t>
      </w:r>
    </w:p>
    <w:p w14:paraId="4B96D942" w14:textId="77777777" w:rsidR="009C61A7" w:rsidRDefault="009C61A7" w:rsidP="009C61A7">
      <w:r>
        <w:t>В ОС входят Руководители</w:t>
      </w:r>
      <w:r w:rsidR="00A90916">
        <w:t xml:space="preserve"> проекта Исполнителя и</w:t>
      </w:r>
      <w:r>
        <w:t xml:space="preserve"> Заказчика, Технический и Функциональный архитекторы, а также Администратор проекта.</w:t>
      </w:r>
    </w:p>
    <w:p w14:paraId="7519A16C" w14:textId="77777777" w:rsidR="009C61A7" w:rsidRDefault="009C61A7" w:rsidP="009C61A7">
      <w:r w:rsidRPr="007B2BFC">
        <w:t xml:space="preserve">Основные функции </w:t>
      </w:r>
      <w:r>
        <w:t>Оперативного совета</w:t>
      </w:r>
      <w:r w:rsidRPr="007B2BFC">
        <w:t xml:space="preserve"> проекта:</w:t>
      </w:r>
    </w:p>
    <w:p w14:paraId="7352B460" w14:textId="77777777" w:rsidR="009C61A7" w:rsidRDefault="009C61A7" w:rsidP="009C61A7">
      <w:pPr>
        <w:pStyle w:val="a5"/>
      </w:pPr>
      <w:r>
        <w:t>Разработка и с</w:t>
      </w:r>
      <w:r w:rsidRPr="00127DD0">
        <w:t xml:space="preserve">огласование </w:t>
      </w:r>
      <w:r>
        <w:t>Базового и Детального плана-графика проекта</w:t>
      </w:r>
      <w:r w:rsidRPr="00127DD0">
        <w:t>;</w:t>
      </w:r>
    </w:p>
    <w:p w14:paraId="46DEC8BA" w14:textId="77777777" w:rsidR="009C61A7" w:rsidRDefault="009C61A7" w:rsidP="009C61A7">
      <w:pPr>
        <w:pStyle w:val="a5"/>
      </w:pPr>
      <w:r>
        <w:t>О</w:t>
      </w:r>
      <w:r w:rsidRPr="00127DD0">
        <w:t xml:space="preserve">рганизация и координация </w:t>
      </w:r>
      <w:r>
        <w:t>работ команды проекта по реализации проекта в части функционального и нефункционального объема</w:t>
      </w:r>
      <w:r w:rsidRPr="00127DD0">
        <w:t>;</w:t>
      </w:r>
    </w:p>
    <w:p w14:paraId="6BC7592A" w14:textId="77777777" w:rsidR="009C61A7" w:rsidRDefault="009C61A7" w:rsidP="009C61A7">
      <w:pPr>
        <w:pStyle w:val="a5"/>
      </w:pPr>
      <w:r>
        <w:t>П</w:t>
      </w:r>
      <w:r w:rsidRPr="00127DD0">
        <w:t xml:space="preserve">ринятие оперативных решений по текущим вопросам </w:t>
      </w:r>
      <w:r>
        <w:t>п</w:t>
      </w:r>
      <w:r w:rsidRPr="00127DD0">
        <w:t>роекта;</w:t>
      </w:r>
    </w:p>
    <w:p w14:paraId="59B4990A" w14:textId="77777777" w:rsidR="009C61A7" w:rsidRDefault="009C61A7" w:rsidP="009C61A7">
      <w:pPr>
        <w:pStyle w:val="a5"/>
      </w:pPr>
      <w:r>
        <w:t>К</w:t>
      </w:r>
      <w:r w:rsidRPr="00DB1C8D">
        <w:t xml:space="preserve">оординации работ с другими </w:t>
      </w:r>
      <w:r>
        <w:t>п</w:t>
      </w:r>
      <w:r w:rsidRPr="00DB1C8D">
        <w:t>роектами</w:t>
      </w:r>
      <w:r>
        <w:t>;</w:t>
      </w:r>
    </w:p>
    <w:p w14:paraId="00600D59" w14:textId="77777777" w:rsidR="009C61A7" w:rsidRDefault="009C61A7" w:rsidP="009C61A7">
      <w:pPr>
        <w:pStyle w:val="a5"/>
      </w:pPr>
      <w:r>
        <w:t>О</w:t>
      </w:r>
      <w:r w:rsidRPr="00127DD0">
        <w:t xml:space="preserve">существление мониторинга </w:t>
      </w:r>
      <w:r>
        <w:t>реализации п</w:t>
      </w:r>
      <w:r w:rsidRPr="00DB1C8D">
        <w:t>роекта по срокам, целевым показателям, результатам</w:t>
      </w:r>
      <w:r w:rsidRPr="00127DD0">
        <w:t>;</w:t>
      </w:r>
    </w:p>
    <w:p w14:paraId="7FECB458" w14:textId="77777777" w:rsidR="009C61A7" w:rsidRDefault="009C61A7" w:rsidP="009C61A7">
      <w:pPr>
        <w:pStyle w:val="a5"/>
      </w:pPr>
      <w:r>
        <w:t>Р</w:t>
      </w:r>
      <w:r w:rsidRPr="00127DD0">
        <w:t xml:space="preserve">ассмотрение и согласование отчётов по мониторингу хода реализации </w:t>
      </w:r>
      <w:r>
        <w:t>п</w:t>
      </w:r>
      <w:r w:rsidRPr="00127DD0">
        <w:t>роекта;</w:t>
      </w:r>
    </w:p>
    <w:p w14:paraId="36CF89D5" w14:textId="77777777" w:rsidR="009C61A7" w:rsidRPr="002F4950" w:rsidRDefault="009C61A7" w:rsidP="009C61A7">
      <w:pPr>
        <w:pStyle w:val="a5"/>
      </w:pPr>
      <w:r>
        <w:t>Подготовка</w:t>
      </w:r>
      <w:r w:rsidRPr="00127DD0">
        <w:t xml:space="preserve"> </w:t>
      </w:r>
      <w:r>
        <w:t xml:space="preserve">и согласование </w:t>
      </w:r>
      <w:r w:rsidRPr="00127DD0">
        <w:t xml:space="preserve">предложений по </w:t>
      </w:r>
      <w:r w:rsidRPr="00DB1C8D">
        <w:t>изменени</w:t>
      </w:r>
      <w:r>
        <w:t>ю</w:t>
      </w:r>
      <w:r w:rsidRPr="00DB1C8D">
        <w:t xml:space="preserve"> </w:t>
      </w:r>
      <w:r>
        <w:t>объема</w:t>
      </w:r>
      <w:r w:rsidRPr="00DB1C8D">
        <w:t xml:space="preserve"> </w:t>
      </w:r>
      <w:r>
        <w:t>п</w:t>
      </w:r>
      <w:r w:rsidRPr="00DB1C8D">
        <w:t>роекта</w:t>
      </w:r>
      <w:r>
        <w:t>, в том числе</w:t>
      </w:r>
      <w:r w:rsidRPr="00DB1C8D">
        <w:t xml:space="preserve"> изменений к </w:t>
      </w:r>
      <w:r>
        <w:t>Уставу</w:t>
      </w:r>
      <w:r w:rsidRPr="00DB1C8D">
        <w:t xml:space="preserve">, </w:t>
      </w:r>
      <w:r>
        <w:t>Базовому и детальному планам</w:t>
      </w:r>
      <w:r w:rsidRPr="00DB1C8D">
        <w:t>-график</w:t>
      </w:r>
      <w:r>
        <w:t>ам</w:t>
      </w:r>
      <w:r w:rsidRPr="00DB1C8D">
        <w:t xml:space="preserve"> проекта, </w:t>
      </w:r>
      <w:r>
        <w:t>с</w:t>
      </w:r>
      <w:r w:rsidRPr="00DB1C8D">
        <w:t>оставу проектной команды</w:t>
      </w:r>
      <w:r>
        <w:t>;</w:t>
      </w:r>
    </w:p>
    <w:p w14:paraId="52E78DF7" w14:textId="77777777" w:rsidR="009C61A7" w:rsidRDefault="009C61A7" w:rsidP="009C61A7">
      <w:pPr>
        <w:pStyle w:val="a5"/>
      </w:pPr>
      <w:r>
        <w:t>В</w:t>
      </w:r>
      <w:r w:rsidRPr="00127DD0">
        <w:t xml:space="preserve">ыявление рисков </w:t>
      </w:r>
      <w:r>
        <w:t>п</w:t>
      </w:r>
      <w:r w:rsidRPr="00127DD0">
        <w:t xml:space="preserve">роекта и </w:t>
      </w:r>
      <w:r>
        <w:t>п</w:t>
      </w:r>
      <w:r w:rsidRPr="00127DD0">
        <w:t xml:space="preserve">ринятие решений по управлению рисками </w:t>
      </w:r>
      <w:r>
        <w:t>п</w:t>
      </w:r>
      <w:r w:rsidRPr="00127DD0">
        <w:t>роекта в пределах предоставленных полномочий</w:t>
      </w:r>
      <w:r>
        <w:t>;</w:t>
      </w:r>
    </w:p>
    <w:p w14:paraId="183E118D" w14:textId="77777777" w:rsidR="009C61A7" w:rsidRPr="00127DD0" w:rsidRDefault="009C61A7" w:rsidP="009C61A7">
      <w:pPr>
        <w:pStyle w:val="a5"/>
      </w:pPr>
      <w:r>
        <w:t xml:space="preserve">Эскалация на уровень УК рисков, </w:t>
      </w:r>
      <w:r w:rsidRPr="00DB1C8D">
        <w:t>спорны</w:t>
      </w:r>
      <w:r>
        <w:t>х</w:t>
      </w:r>
      <w:r w:rsidRPr="00DB1C8D">
        <w:t xml:space="preserve"> вопрос</w:t>
      </w:r>
      <w:r>
        <w:t>ов</w:t>
      </w:r>
      <w:r w:rsidRPr="00DB1C8D">
        <w:t xml:space="preserve"> и технически</w:t>
      </w:r>
      <w:r>
        <w:t xml:space="preserve">х проблем, </w:t>
      </w:r>
      <w:r w:rsidRPr="00DB1C8D">
        <w:t xml:space="preserve">которые не могли быть решены на уровне </w:t>
      </w:r>
      <w:r>
        <w:t>Оперативного управления проектом</w:t>
      </w:r>
      <w:r w:rsidRPr="00127DD0">
        <w:t>;</w:t>
      </w:r>
    </w:p>
    <w:p w14:paraId="20341961" w14:textId="77777777" w:rsidR="009C61A7" w:rsidRPr="00127DD0" w:rsidRDefault="009C61A7" w:rsidP="009C61A7">
      <w:pPr>
        <w:pStyle w:val="a5"/>
      </w:pPr>
      <w:r>
        <w:t>П</w:t>
      </w:r>
      <w:r w:rsidRPr="00127DD0">
        <w:t xml:space="preserve">одготовка вопросов и необходимых материалов к ним для обсуждения на </w:t>
      </w:r>
      <w:r w:rsidR="00A90916">
        <w:t>УК</w:t>
      </w:r>
      <w:r w:rsidRPr="00127DD0">
        <w:t>;</w:t>
      </w:r>
    </w:p>
    <w:p w14:paraId="09BE58D6" w14:textId="77777777" w:rsidR="009C61A7" w:rsidRPr="00127DD0" w:rsidRDefault="009C61A7" w:rsidP="009C61A7">
      <w:pPr>
        <w:pStyle w:val="a5"/>
      </w:pPr>
      <w:r>
        <w:t>И</w:t>
      </w:r>
      <w:r w:rsidRPr="00127DD0">
        <w:t>ници</w:t>
      </w:r>
      <w:r>
        <w:t>ация</w:t>
      </w:r>
      <w:r w:rsidRPr="00127DD0">
        <w:t xml:space="preserve"> процедур внутреннего контроля </w:t>
      </w:r>
      <w:r>
        <w:t>качества;</w:t>
      </w:r>
    </w:p>
    <w:p w14:paraId="6662BEDD" w14:textId="77777777" w:rsidR="009C61A7" w:rsidRDefault="009C61A7" w:rsidP="009C61A7">
      <w:pPr>
        <w:pStyle w:val="a5"/>
      </w:pPr>
      <w:r>
        <w:t>Р</w:t>
      </w:r>
      <w:r w:rsidRPr="00127DD0">
        <w:t xml:space="preserve">ассмотрение </w:t>
      </w:r>
      <w:r>
        <w:t>и согласование результатов проекта</w:t>
      </w:r>
      <w:r w:rsidRPr="00AB0615">
        <w:t xml:space="preserve"> в соответствии с определенными Уставом процедурами</w:t>
      </w:r>
      <w:r>
        <w:t>.</w:t>
      </w:r>
    </w:p>
    <w:p w14:paraId="75411C2B" w14:textId="77777777" w:rsidR="009C61A7" w:rsidRDefault="009C61A7" w:rsidP="009C61A7">
      <w:r>
        <w:t xml:space="preserve">ОС </w:t>
      </w:r>
      <w:r w:rsidRPr="00042235">
        <w:t xml:space="preserve">является рабочим органом и созывается на регулярной основе </w:t>
      </w:r>
      <w:r>
        <w:t>еженедельно</w:t>
      </w:r>
      <w:r w:rsidRPr="00042235">
        <w:t xml:space="preserve">. Заседания </w:t>
      </w:r>
      <w:r>
        <w:t xml:space="preserve">ОС </w:t>
      </w:r>
      <w:r w:rsidRPr="00042235">
        <w:t xml:space="preserve">проводятся в форме </w:t>
      </w:r>
      <w:r w:rsidR="00A44DF6">
        <w:t xml:space="preserve">скайп-конференции или очно </w:t>
      </w:r>
      <w:r w:rsidRPr="00042235">
        <w:t>в офисе Заказчика.</w:t>
      </w:r>
      <w:r>
        <w:t xml:space="preserve"> На заседание ОС могут приглашаться участники, экспертное мнение которых необходимо при решении вопросов повестки заседания ОС.</w:t>
      </w:r>
    </w:p>
    <w:p w14:paraId="5DE28F70" w14:textId="77777777" w:rsidR="009C61A7" w:rsidRDefault="009C61A7" w:rsidP="009C61A7">
      <w:pPr>
        <w:pStyle w:val="3"/>
        <w:ind w:left="720" w:hanging="720"/>
      </w:pPr>
      <w:bookmarkStart w:id="88" w:name="_Toc12010679"/>
      <w:bookmarkStart w:id="89" w:name="_Toc17120092"/>
      <w:r>
        <w:t>Рабочие группы</w:t>
      </w:r>
      <w:bookmarkEnd w:id="88"/>
      <w:bookmarkEnd w:id="89"/>
    </w:p>
    <w:p w14:paraId="57A5923B" w14:textId="77777777" w:rsidR="009C61A7" w:rsidRDefault="009C61A7" w:rsidP="009C61A7">
      <w:r>
        <w:t>Уровень исполнения работ организован в форме рабочих групп, выделенных по профильной направленности функций и задач, решаемых в рамках проекта. Рабочая группа возглавляется руководителем и объединяет в себе профильных спец</w:t>
      </w:r>
      <w:r w:rsidR="00A90916">
        <w:t>иалистов Исполнителя и Заказчика</w:t>
      </w:r>
      <w:r>
        <w:t xml:space="preserve">. Руководители рабочих групп находятся в управлении профильного архитектора </w:t>
      </w:r>
      <w:r w:rsidR="00A90916">
        <w:t xml:space="preserve">и </w:t>
      </w:r>
      <w:r>
        <w:t>подчиняются РП.</w:t>
      </w:r>
    </w:p>
    <w:p w14:paraId="05E7B369" w14:textId="77777777" w:rsidR="009C61A7" w:rsidRDefault="009C61A7" w:rsidP="009C61A7">
      <w:r w:rsidRPr="007B2BFC">
        <w:t xml:space="preserve">Основные функции </w:t>
      </w:r>
      <w:r>
        <w:t>рабочих групп</w:t>
      </w:r>
      <w:r w:rsidRPr="007B2BFC">
        <w:t xml:space="preserve"> проекта:</w:t>
      </w:r>
    </w:p>
    <w:p w14:paraId="24DA6BAF" w14:textId="77777777" w:rsidR="009C61A7" w:rsidRPr="00C16ADB" w:rsidRDefault="009C61A7" w:rsidP="009C61A7">
      <w:pPr>
        <w:pStyle w:val="a5"/>
      </w:pPr>
      <w:r w:rsidRPr="00C16ADB">
        <w:t>Выполнение раб</w:t>
      </w:r>
      <w:r>
        <w:t>от по проекту в соответствии с Детальными п</w:t>
      </w:r>
      <w:r w:rsidRPr="00C16ADB">
        <w:t xml:space="preserve">ланами-графиками </w:t>
      </w:r>
      <w:r>
        <w:t xml:space="preserve">проекта </w:t>
      </w:r>
      <w:r w:rsidRPr="00C16ADB">
        <w:t>и личными рабочими заданиями;</w:t>
      </w:r>
    </w:p>
    <w:p w14:paraId="6A61D650" w14:textId="77777777" w:rsidR="009C61A7" w:rsidRDefault="009C61A7" w:rsidP="009C61A7">
      <w:pPr>
        <w:pStyle w:val="a5"/>
      </w:pPr>
      <w:r w:rsidRPr="00C16ADB">
        <w:t xml:space="preserve">Участие в совещаниях, интервью с представителями Заказчика и заседаниях </w:t>
      </w:r>
      <w:r>
        <w:t>Оперативного совета (в случае необходимости)</w:t>
      </w:r>
      <w:r w:rsidRPr="00C16ADB">
        <w:t>, обсуждении вопросов, предоставление комментариев в рамках своих функциональных компетенций.</w:t>
      </w:r>
    </w:p>
    <w:p w14:paraId="4667AEAD" w14:textId="77777777" w:rsidR="00A732C7" w:rsidRDefault="00A732C7" w:rsidP="00A732C7">
      <w:pPr>
        <w:pStyle w:val="2"/>
        <w:ind w:left="576" w:hanging="576"/>
      </w:pPr>
      <w:bookmarkStart w:id="90" w:name="_Toc17120093"/>
      <w:r>
        <w:lastRenderedPageBreak/>
        <w:t>Состав команды проекта</w:t>
      </w:r>
      <w:bookmarkEnd w:id="90"/>
    </w:p>
    <w:p w14:paraId="12A5071B" w14:textId="77777777" w:rsidR="009B5860" w:rsidRPr="00AB0615" w:rsidRDefault="009B5860" w:rsidP="009B5860">
      <w:r w:rsidRPr="00AB0615">
        <w:t xml:space="preserve">Персональный состав </w:t>
      </w:r>
      <w:r>
        <w:t xml:space="preserve">команды проекта </w:t>
      </w:r>
      <w:r w:rsidRPr="00AB0615">
        <w:t xml:space="preserve">приведен в </w:t>
      </w:r>
      <w:hyperlink w:anchor="ТабКоманда" w:history="1">
        <w:r w:rsidRPr="00CF6B56">
          <w:rPr>
            <w:rStyle w:val="afc"/>
          </w:rPr>
          <w:t xml:space="preserve">таблице </w:t>
        </w:r>
        <w:r>
          <w:rPr>
            <w:rStyle w:val="afc"/>
          </w:rPr>
          <w:t>4</w:t>
        </w:r>
        <w:r w:rsidR="00E01B90">
          <w:rPr>
            <w:rStyle w:val="afc"/>
          </w:rPr>
          <w:t>. «Персональный состав команды п</w:t>
        </w:r>
        <w:r w:rsidRPr="00CF6B56">
          <w:rPr>
            <w:rStyle w:val="afc"/>
          </w:rPr>
          <w:t>роекта»</w:t>
        </w:r>
      </w:hyperlink>
      <w:r w:rsidRPr="00AB0615">
        <w:t>.</w:t>
      </w:r>
    </w:p>
    <w:p w14:paraId="600E4BA2" w14:textId="77777777" w:rsidR="009B5860" w:rsidRPr="00AB0615" w:rsidRDefault="009B5860" w:rsidP="009B5860">
      <w:r w:rsidRPr="00AB0615">
        <w:t xml:space="preserve">Персональный состав </w:t>
      </w:r>
      <w:r>
        <w:t>у</w:t>
      </w:r>
      <w:r w:rsidRPr="00AB0615">
        <w:t xml:space="preserve">частников </w:t>
      </w:r>
      <w:r>
        <w:t>п</w:t>
      </w:r>
      <w:r w:rsidRPr="00AB0615">
        <w:t>роекта в течение срока реа</w:t>
      </w:r>
      <w:r>
        <w:t xml:space="preserve">лизации проекта может меняться. </w:t>
      </w:r>
      <w:r w:rsidRPr="00AB0615">
        <w:t xml:space="preserve">Внесение изменений в состав </w:t>
      </w:r>
      <w:r>
        <w:t>у</w:t>
      </w:r>
      <w:r w:rsidRPr="00AB0615">
        <w:t xml:space="preserve">частников </w:t>
      </w:r>
      <w:r>
        <w:t>п</w:t>
      </w:r>
      <w:r w:rsidRPr="00AB0615">
        <w:t>роекта осуществляется по следующим процедурам:</w:t>
      </w:r>
    </w:p>
    <w:p w14:paraId="1F7861DE" w14:textId="77777777" w:rsidR="009B5860" w:rsidRPr="00AB0615" w:rsidRDefault="009B5860" w:rsidP="009B5860">
      <w:pPr>
        <w:pStyle w:val="a5"/>
      </w:pPr>
      <w:r>
        <w:t>Изменения в составе участников уровня О</w:t>
      </w:r>
      <w:r w:rsidRPr="00AB0615">
        <w:t xml:space="preserve">перативного управления </w:t>
      </w:r>
      <w:r>
        <w:t>–</w:t>
      </w:r>
      <w:r w:rsidRPr="00AB0615">
        <w:t xml:space="preserve"> через</w:t>
      </w:r>
      <w:r>
        <w:t xml:space="preserve"> </w:t>
      </w:r>
      <w:r w:rsidRPr="00AB0615">
        <w:t>утверждение Управляющим комитетом;</w:t>
      </w:r>
    </w:p>
    <w:p w14:paraId="684F3738" w14:textId="77777777" w:rsidR="009B5860" w:rsidRDefault="009B5860" w:rsidP="009B5860">
      <w:pPr>
        <w:pStyle w:val="a5"/>
      </w:pPr>
      <w:r>
        <w:t>И</w:t>
      </w:r>
      <w:r w:rsidRPr="00AB0615">
        <w:t xml:space="preserve">зменения в составе руководителей </w:t>
      </w:r>
      <w:r>
        <w:t>п</w:t>
      </w:r>
      <w:r w:rsidRPr="00AB0615">
        <w:t xml:space="preserve">роектных групп </w:t>
      </w:r>
      <w:r>
        <w:t>–</w:t>
      </w:r>
      <w:r w:rsidRPr="00AB0615">
        <w:t xml:space="preserve"> через</w:t>
      </w:r>
      <w:r>
        <w:t xml:space="preserve"> </w:t>
      </w:r>
      <w:r w:rsidRPr="00AB0615">
        <w:t>согласование Оперативн</w:t>
      </w:r>
      <w:r>
        <w:t>ого</w:t>
      </w:r>
      <w:r w:rsidRPr="00AB0615">
        <w:t xml:space="preserve"> совет</w:t>
      </w:r>
      <w:r>
        <w:t xml:space="preserve">а и </w:t>
      </w:r>
      <w:r w:rsidRPr="00AB0615">
        <w:t>утверждение Управляющим комитетом</w:t>
      </w:r>
      <w:r>
        <w:t>;</w:t>
      </w:r>
    </w:p>
    <w:p w14:paraId="42065AAD" w14:textId="77777777" w:rsidR="009B5860" w:rsidRDefault="009B5860" w:rsidP="009B5860">
      <w:pPr>
        <w:pStyle w:val="a5"/>
      </w:pPr>
      <w:r>
        <w:t>Изменения в составе проектных групп – решением руководителя соответствующей проектной группы (при этом, в случае если произведенная замена является критичной по мнению любого участника проекта, вопрос о замене может быть вынесен на заседание ОС);</w:t>
      </w:r>
    </w:p>
    <w:p w14:paraId="08D177F1" w14:textId="77777777" w:rsidR="009B5860" w:rsidRPr="00AB0615" w:rsidRDefault="009B5860" w:rsidP="009B5860">
      <w:pPr>
        <w:pStyle w:val="a5"/>
      </w:pPr>
      <w:r>
        <w:t>Изменения в составе группы К</w:t>
      </w:r>
      <w:r w:rsidRPr="00580E00">
        <w:t xml:space="preserve">лючевых пользователей – решением </w:t>
      </w:r>
      <w:r>
        <w:t xml:space="preserve">Функциональных заказчиков.  </w:t>
      </w:r>
    </w:p>
    <w:p w14:paraId="66F30AE7" w14:textId="77777777" w:rsidR="009B5860" w:rsidRDefault="009B5860" w:rsidP="009B5860">
      <w:r w:rsidRPr="00A62F37">
        <w:t xml:space="preserve">Мониторинг изменений и актуализация персонального состава </w:t>
      </w:r>
      <w:r>
        <w:t>у</w:t>
      </w:r>
      <w:r w:rsidRPr="00A62F37">
        <w:t xml:space="preserve">частников </w:t>
      </w:r>
      <w:r>
        <w:t>п</w:t>
      </w:r>
      <w:r w:rsidRPr="00A62F37">
        <w:t>роекта осуществляется Администратор</w:t>
      </w:r>
      <w:r>
        <w:t>ами</w:t>
      </w:r>
      <w:r w:rsidRPr="00A62F37">
        <w:t xml:space="preserve"> проекта.</w:t>
      </w:r>
      <w:r w:rsidRPr="00AB0615">
        <w:t xml:space="preserve"> </w:t>
      </w:r>
    </w:p>
    <w:p w14:paraId="14F61C28" w14:textId="77777777" w:rsidR="00A732C7" w:rsidRDefault="00A732C7" w:rsidP="00A732C7">
      <w:pPr>
        <w:pStyle w:val="a8"/>
      </w:pPr>
      <w:bookmarkStart w:id="91" w:name="ТабКоманда"/>
      <w:r w:rsidRPr="00AB0615">
        <w:t xml:space="preserve">Персональный состав </w:t>
      </w:r>
      <w:r>
        <w:t>команды проекта</w:t>
      </w:r>
    </w:p>
    <w:tbl>
      <w:tblPr>
        <w:tblStyle w:val="-1110"/>
        <w:tblW w:w="5000" w:type="pct"/>
        <w:tblLook w:val="04A0" w:firstRow="1" w:lastRow="0" w:firstColumn="1" w:lastColumn="0" w:noHBand="0" w:noVBand="1"/>
      </w:tblPr>
      <w:tblGrid>
        <w:gridCol w:w="6911"/>
        <w:gridCol w:w="2376"/>
      </w:tblGrid>
      <w:tr w:rsidR="00A732C7" w14:paraId="3F8B52E1" w14:textId="77777777" w:rsidTr="00791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bookmarkEnd w:id="91"/>
          <w:p w14:paraId="40A2F503" w14:textId="77777777" w:rsidR="00A732C7" w:rsidRPr="0023703D" w:rsidRDefault="00A732C7" w:rsidP="00A732C7">
            <w:r>
              <w:t>Роль</w:t>
            </w:r>
          </w:p>
        </w:tc>
        <w:tc>
          <w:tcPr>
            <w:tcW w:w="1279" w:type="pct"/>
          </w:tcPr>
          <w:p w14:paraId="469E3CB2" w14:textId="77777777" w:rsidR="00A732C7" w:rsidRPr="0023703D" w:rsidRDefault="00A732C7" w:rsidP="00A732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Назначение</w:t>
            </w:r>
          </w:p>
        </w:tc>
      </w:tr>
      <w:tr w:rsidR="00906A58" w14:paraId="092B3123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5EF74FE3" w14:textId="77777777" w:rsidR="00906A58" w:rsidRPr="00906A58" w:rsidRDefault="003C792E" w:rsidP="00CC0BC3">
            <w:r>
              <w:t>Со стороны Заказчи</w:t>
            </w:r>
            <w:r w:rsidR="00906A58" w:rsidRPr="00906A58">
              <w:t>ка</w:t>
            </w:r>
          </w:p>
        </w:tc>
        <w:tc>
          <w:tcPr>
            <w:tcW w:w="1279" w:type="pct"/>
          </w:tcPr>
          <w:p w14:paraId="50C0A29D" w14:textId="77777777" w:rsidR="00906A58" w:rsidRDefault="00906A58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C0BC3" w14:paraId="23E3A79E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5908C5DC" w14:textId="77777777" w:rsidR="00CC0BC3" w:rsidRDefault="00CC0BC3" w:rsidP="00CC0BC3">
            <w:pPr>
              <w:rPr>
                <w:b w:val="0"/>
              </w:rPr>
            </w:pPr>
            <w:r>
              <w:rPr>
                <w:b w:val="0"/>
              </w:rPr>
              <w:t>Спонсор проекта Заказчика</w:t>
            </w:r>
          </w:p>
        </w:tc>
        <w:tc>
          <w:tcPr>
            <w:tcW w:w="1279" w:type="pct"/>
          </w:tcPr>
          <w:p w14:paraId="409B60F7" w14:textId="77777777" w:rsidR="00CC0BC3" w:rsidRPr="00392C70" w:rsidRDefault="00CC0BC3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Иванов А.А.</w:t>
            </w:r>
          </w:p>
        </w:tc>
      </w:tr>
      <w:tr w:rsidR="00CC0BC3" w14:paraId="46B8340B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6FA2219A" w14:textId="77777777" w:rsidR="00CC0BC3" w:rsidRPr="00CC0BC3" w:rsidRDefault="00CC0BC3" w:rsidP="00CC0BC3">
            <w:pPr>
              <w:rPr>
                <w:b w:val="0"/>
              </w:rPr>
            </w:pPr>
            <w:r>
              <w:rPr>
                <w:b w:val="0"/>
              </w:rPr>
              <w:t xml:space="preserve">Куратор проекта Заказчика </w:t>
            </w:r>
          </w:p>
        </w:tc>
        <w:tc>
          <w:tcPr>
            <w:tcW w:w="1279" w:type="pct"/>
          </w:tcPr>
          <w:p w14:paraId="39EFFC8B" w14:textId="77777777" w:rsidR="00CC0BC3" w:rsidRPr="00634798" w:rsidRDefault="00CC0BC3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392C70">
              <w:t>Петрова И.В</w:t>
            </w:r>
            <w:r w:rsidR="000B65AA">
              <w:t>.</w:t>
            </w:r>
          </w:p>
        </w:tc>
      </w:tr>
      <w:tr w:rsidR="00CC0BC3" w14:paraId="2D313E40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23B151C8" w14:textId="77777777" w:rsidR="00906A58" w:rsidRPr="00906A58" w:rsidRDefault="00CC0BC3" w:rsidP="00CC0BC3">
            <w:pPr>
              <w:rPr>
                <w:b w:val="0"/>
              </w:rPr>
            </w:pPr>
            <w:r w:rsidRPr="00CC0BC3">
              <w:rPr>
                <w:b w:val="0"/>
              </w:rPr>
              <w:t>Руководитель проекта</w:t>
            </w:r>
            <w:r w:rsidR="00906A58">
              <w:rPr>
                <w:b w:val="0"/>
              </w:rPr>
              <w:t xml:space="preserve">, Руководитель группы </w:t>
            </w:r>
            <w:r w:rsidRPr="00CC0BC3">
              <w:rPr>
                <w:b w:val="0"/>
              </w:rPr>
              <w:t xml:space="preserve"> </w:t>
            </w:r>
            <w:r w:rsidR="00906A58">
              <w:rPr>
                <w:b w:val="0"/>
              </w:rPr>
              <w:t xml:space="preserve">технической поддержки внедрения </w:t>
            </w:r>
            <w:r w:rsidRPr="00CC0BC3">
              <w:rPr>
                <w:b w:val="0"/>
              </w:rPr>
              <w:t>Заказчика</w:t>
            </w:r>
          </w:p>
        </w:tc>
        <w:tc>
          <w:tcPr>
            <w:tcW w:w="1279" w:type="pct"/>
          </w:tcPr>
          <w:p w14:paraId="649B1994" w14:textId="77777777" w:rsidR="00CC0BC3" w:rsidRPr="003B2CC4" w:rsidRDefault="00CC0BC3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34798">
              <w:rPr>
                <w:lang w:eastAsia="en-US"/>
              </w:rPr>
              <w:t>Цифров Б.Б.</w:t>
            </w:r>
          </w:p>
        </w:tc>
      </w:tr>
      <w:tr w:rsidR="00414E2A" w14:paraId="37158DAC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552DDDEA" w14:textId="77777777" w:rsidR="00414E2A" w:rsidRPr="00CC0BC3" w:rsidRDefault="00414E2A" w:rsidP="00CC0BC3">
            <w:pPr>
              <w:rPr>
                <w:b w:val="0"/>
              </w:rPr>
            </w:pPr>
            <w:r>
              <w:rPr>
                <w:b w:val="0"/>
              </w:rPr>
              <w:t xml:space="preserve">Администратор проекта Заказчика </w:t>
            </w:r>
          </w:p>
        </w:tc>
        <w:tc>
          <w:tcPr>
            <w:tcW w:w="1279" w:type="pct"/>
          </w:tcPr>
          <w:p w14:paraId="5BA72A7B" w14:textId="77777777" w:rsidR="00414E2A" w:rsidRPr="00634798" w:rsidRDefault="00414E2A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Василенко А.В.</w:t>
            </w:r>
          </w:p>
        </w:tc>
      </w:tr>
      <w:tr w:rsidR="00CC0BC3" w14:paraId="3CC8C8BC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50E8C2EB" w14:textId="77777777" w:rsidR="00CC0BC3" w:rsidRPr="00CC0BC3" w:rsidRDefault="00CC0BC3" w:rsidP="00CC0BC3">
            <w:pPr>
              <w:rPr>
                <w:b w:val="0"/>
              </w:rPr>
            </w:pPr>
            <w:r w:rsidRPr="00CC0BC3">
              <w:rPr>
                <w:b w:val="0"/>
              </w:rPr>
              <w:t>Функциональный заказчик</w:t>
            </w:r>
            <w:r w:rsidR="00906A58">
              <w:rPr>
                <w:b w:val="0"/>
              </w:rPr>
              <w:t>, руководитель группы</w:t>
            </w:r>
            <w:r>
              <w:rPr>
                <w:b w:val="0"/>
              </w:rPr>
              <w:t xml:space="preserve"> Логистика</w:t>
            </w:r>
          </w:p>
        </w:tc>
        <w:tc>
          <w:tcPr>
            <w:tcW w:w="1279" w:type="pct"/>
          </w:tcPr>
          <w:p w14:paraId="0C8A9D7F" w14:textId="77777777" w:rsidR="00CC0BC3" w:rsidRDefault="00CC0BC3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4798">
              <w:t>Сидоров А.И.</w:t>
            </w:r>
          </w:p>
        </w:tc>
      </w:tr>
      <w:tr w:rsidR="00CC0BC3" w14:paraId="7E7FF5D1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7DC9A597" w14:textId="77777777" w:rsidR="00CC0BC3" w:rsidRPr="00CC0BC3" w:rsidRDefault="00906A58" w:rsidP="00CC0BC3">
            <w:pPr>
              <w:rPr>
                <w:b w:val="0"/>
              </w:rPr>
            </w:pPr>
            <w:r w:rsidRPr="00CC0BC3">
              <w:rPr>
                <w:b w:val="0"/>
              </w:rPr>
              <w:t>Функциональный заказчик</w:t>
            </w:r>
            <w:r>
              <w:rPr>
                <w:b w:val="0"/>
              </w:rPr>
              <w:t xml:space="preserve">, руководитель группы </w:t>
            </w:r>
            <w:r w:rsidR="00CC0BC3">
              <w:rPr>
                <w:b w:val="0"/>
              </w:rPr>
              <w:t>Продажи</w:t>
            </w:r>
          </w:p>
        </w:tc>
        <w:tc>
          <w:tcPr>
            <w:tcW w:w="1279" w:type="pct"/>
          </w:tcPr>
          <w:p w14:paraId="3BE29521" w14:textId="77777777" w:rsidR="00CC0BC3" w:rsidRDefault="00CC0BC3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Монеткин П.П.</w:t>
            </w:r>
          </w:p>
        </w:tc>
      </w:tr>
      <w:tr w:rsidR="00CC0BC3" w14:paraId="6E39D3D0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0E06432C" w14:textId="77777777" w:rsidR="00CC0BC3" w:rsidRPr="00CC0BC3" w:rsidRDefault="00906A58" w:rsidP="00906A58">
            <w:pPr>
              <w:rPr>
                <w:b w:val="0"/>
              </w:rPr>
            </w:pPr>
            <w:r w:rsidRPr="00CC0BC3">
              <w:rPr>
                <w:b w:val="0"/>
              </w:rPr>
              <w:t>Функциональный заказчик</w:t>
            </w:r>
            <w:r>
              <w:rPr>
                <w:b w:val="0"/>
              </w:rPr>
              <w:t>, руководитель группы С</w:t>
            </w:r>
            <w:r w:rsidR="00CC0BC3" w:rsidRPr="00CC0BC3">
              <w:rPr>
                <w:b w:val="0"/>
              </w:rPr>
              <w:t>клада</w:t>
            </w:r>
          </w:p>
        </w:tc>
        <w:tc>
          <w:tcPr>
            <w:tcW w:w="1279" w:type="pct"/>
          </w:tcPr>
          <w:p w14:paraId="214BA65C" w14:textId="77777777" w:rsidR="00CC0BC3" w:rsidRDefault="00CC0BC3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4798">
              <w:rPr>
                <w:lang w:eastAsia="en-US"/>
              </w:rPr>
              <w:t>Петренко И.А.</w:t>
            </w:r>
          </w:p>
        </w:tc>
      </w:tr>
      <w:tr w:rsidR="00CC0BC3" w14:paraId="2FE00A18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3B7FBBD6" w14:textId="77777777" w:rsidR="00CC0BC3" w:rsidRPr="00CC0BC3" w:rsidRDefault="00906A58" w:rsidP="00906A58">
            <w:pPr>
              <w:rPr>
                <w:b w:val="0"/>
              </w:rPr>
            </w:pPr>
            <w:r w:rsidRPr="00CC0BC3">
              <w:rPr>
                <w:b w:val="0"/>
              </w:rPr>
              <w:t>Функциональный заказчик</w:t>
            </w:r>
            <w:r>
              <w:rPr>
                <w:b w:val="0"/>
              </w:rPr>
              <w:t>, руководитель группы Бухгалтерия</w:t>
            </w:r>
          </w:p>
        </w:tc>
        <w:tc>
          <w:tcPr>
            <w:tcW w:w="1279" w:type="pct"/>
          </w:tcPr>
          <w:p w14:paraId="2E55E286" w14:textId="77777777" w:rsidR="00CC0BC3" w:rsidRDefault="00CC0BC3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4798">
              <w:rPr>
                <w:lang w:eastAsia="en-US"/>
              </w:rPr>
              <w:t>Борисов Е.П.</w:t>
            </w:r>
          </w:p>
        </w:tc>
      </w:tr>
      <w:tr w:rsidR="00906A58" w14:paraId="5316E274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40F00546" w14:textId="77777777" w:rsidR="00906A58" w:rsidRPr="00CC0BC3" w:rsidRDefault="00906A58" w:rsidP="00906A58">
            <w:pPr>
              <w:rPr>
                <w:b w:val="0"/>
              </w:rPr>
            </w:pPr>
            <w:r w:rsidRPr="00906A58">
              <w:t xml:space="preserve">Со стороны </w:t>
            </w:r>
            <w:r>
              <w:t>Исполнителя</w:t>
            </w:r>
          </w:p>
        </w:tc>
        <w:tc>
          <w:tcPr>
            <w:tcW w:w="1279" w:type="pct"/>
          </w:tcPr>
          <w:p w14:paraId="53071E01" w14:textId="77777777" w:rsidR="00906A58" w:rsidRPr="00634798" w:rsidRDefault="00906A58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</w:p>
        </w:tc>
      </w:tr>
      <w:tr w:rsidR="00414E2A" w14:paraId="616CB07A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2FFA7108" w14:textId="77777777" w:rsidR="00414E2A" w:rsidRPr="00CC0BC3" w:rsidRDefault="00414E2A" w:rsidP="00CC0BC3">
            <w:pPr>
              <w:rPr>
                <w:b w:val="0"/>
              </w:rPr>
            </w:pPr>
            <w:r>
              <w:rPr>
                <w:b w:val="0"/>
              </w:rPr>
              <w:t>Куратор проекта Исполнителя</w:t>
            </w:r>
          </w:p>
        </w:tc>
        <w:tc>
          <w:tcPr>
            <w:tcW w:w="1279" w:type="pct"/>
          </w:tcPr>
          <w:p w14:paraId="35CF012B" w14:textId="77777777" w:rsidR="00414E2A" w:rsidRDefault="00414E2A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Внедренцев П.С.</w:t>
            </w:r>
          </w:p>
        </w:tc>
      </w:tr>
      <w:tr w:rsidR="00CC0BC3" w14:paraId="63103B99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21BB1AB4" w14:textId="77777777" w:rsidR="00CC0BC3" w:rsidRPr="00CC0BC3" w:rsidRDefault="00CC0BC3" w:rsidP="00CC0BC3">
            <w:pPr>
              <w:rPr>
                <w:b w:val="0"/>
                <w:lang w:val="en-US"/>
              </w:rPr>
            </w:pPr>
            <w:r w:rsidRPr="00CC0BC3">
              <w:rPr>
                <w:b w:val="0"/>
              </w:rPr>
              <w:t>Руководитель проекта Исполнителя</w:t>
            </w:r>
          </w:p>
        </w:tc>
        <w:tc>
          <w:tcPr>
            <w:tcW w:w="1279" w:type="pct"/>
          </w:tcPr>
          <w:p w14:paraId="21FC31D3" w14:textId="77777777" w:rsidR="00CC0BC3" w:rsidRDefault="00CC0BC3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Молодцов С.С.</w:t>
            </w:r>
          </w:p>
        </w:tc>
      </w:tr>
      <w:tr w:rsidR="00414E2A" w14:paraId="7749AC4B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00CB5585" w14:textId="77777777" w:rsidR="00414E2A" w:rsidRPr="00CC0BC3" w:rsidRDefault="00414E2A" w:rsidP="00CC0BC3">
            <w:pPr>
              <w:rPr>
                <w:b w:val="0"/>
              </w:rPr>
            </w:pPr>
            <w:r>
              <w:rPr>
                <w:b w:val="0"/>
              </w:rPr>
              <w:t>Администратор Исполнителя</w:t>
            </w:r>
          </w:p>
        </w:tc>
        <w:tc>
          <w:tcPr>
            <w:tcW w:w="1279" w:type="pct"/>
          </w:tcPr>
          <w:p w14:paraId="139C893D" w14:textId="77777777" w:rsidR="00414E2A" w:rsidRDefault="00414E2A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Ромашкова В.А.</w:t>
            </w:r>
          </w:p>
        </w:tc>
      </w:tr>
      <w:tr w:rsidR="00CC0BC3" w14:paraId="3BDFEB2F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6063BB5C" w14:textId="77777777" w:rsidR="00CC0BC3" w:rsidRPr="00CC0BC3" w:rsidRDefault="00CC0BC3" w:rsidP="00CC0BC3">
            <w:pPr>
              <w:rPr>
                <w:b w:val="0"/>
              </w:rPr>
            </w:pPr>
            <w:r w:rsidRPr="00CC0BC3">
              <w:rPr>
                <w:b w:val="0"/>
              </w:rPr>
              <w:t>Функциональный архитектор</w:t>
            </w:r>
            <w:r w:rsidR="00310060">
              <w:rPr>
                <w:b w:val="0"/>
              </w:rPr>
              <w:t>, Менеджер по обучению</w:t>
            </w:r>
          </w:p>
        </w:tc>
        <w:tc>
          <w:tcPr>
            <w:tcW w:w="1279" w:type="pct"/>
          </w:tcPr>
          <w:p w14:paraId="6D178F43" w14:textId="77777777" w:rsidR="00CC0BC3" w:rsidRDefault="00CC0BC3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Краснов С.С.</w:t>
            </w:r>
          </w:p>
        </w:tc>
      </w:tr>
      <w:tr w:rsidR="00906A58" w14:paraId="31B6D96B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184E4F01" w14:textId="77777777" w:rsidR="00906A58" w:rsidRPr="00CC0BC3" w:rsidRDefault="005C2740" w:rsidP="00CC0BC3">
            <w:pPr>
              <w:rPr>
                <w:b w:val="0"/>
              </w:rPr>
            </w:pPr>
            <w:r>
              <w:rPr>
                <w:b w:val="0"/>
              </w:rPr>
              <w:t>А</w:t>
            </w:r>
            <w:r w:rsidR="00906A58">
              <w:rPr>
                <w:b w:val="0"/>
              </w:rPr>
              <w:t>налитик Логистика и Склад</w:t>
            </w:r>
            <w:r w:rsidR="00310060">
              <w:rPr>
                <w:b w:val="0"/>
              </w:rPr>
              <w:t>, Преподаватель, Специалист по сопровождению</w:t>
            </w:r>
          </w:p>
        </w:tc>
        <w:tc>
          <w:tcPr>
            <w:tcW w:w="1279" w:type="pct"/>
          </w:tcPr>
          <w:p w14:paraId="0F39A68B" w14:textId="77777777" w:rsidR="00906A58" w:rsidRDefault="00906A58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Малова Е.К.</w:t>
            </w:r>
          </w:p>
        </w:tc>
      </w:tr>
      <w:tr w:rsidR="00906A58" w14:paraId="45DB5ACA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4EBFBD2E" w14:textId="77777777" w:rsidR="00906A58" w:rsidRDefault="005C2740" w:rsidP="00CC0BC3">
            <w:pPr>
              <w:rPr>
                <w:b w:val="0"/>
              </w:rPr>
            </w:pPr>
            <w:r>
              <w:rPr>
                <w:b w:val="0"/>
              </w:rPr>
              <w:t xml:space="preserve">Аналитик </w:t>
            </w:r>
            <w:r w:rsidR="00906A58">
              <w:rPr>
                <w:b w:val="0"/>
              </w:rPr>
              <w:t>Продажи</w:t>
            </w:r>
            <w:r w:rsidR="00310060">
              <w:rPr>
                <w:b w:val="0"/>
              </w:rPr>
              <w:t>, Преподаватель, Специалист по сопровождению</w:t>
            </w:r>
          </w:p>
        </w:tc>
        <w:tc>
          <w:tcPr>
            <w:tcW w:w="1279" w:type="pct"/>
          </w:tcPr>
          <w:p w14:paraId="2CC9695A" w14:textId="77777777" w:rsidR="00906A58" w:rsidRDefault="00906A58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Светлова К.В.</w:t>
            </w:r>
          </w:p>
        </w:tc>
      </w:tr>
      <w:tr w:rsidR="00906A58" w14:paraId="489FC4AB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0B36E0F6" w14:textId="77777777" w:rsidR="00906A58" w:rsidRPr="00CC0BC3" w:rsidRDefault="005C2740" w:rsidP="00906A58">
            <w:pPr>
              <w:rPr>
                <w:b w:val="0"/>
              </w:rPr>
            </w:pPr>
            <w:r>
              <w:rPr>
                <w:b w:val="0"/>
              </w:rPr>
              <w:t xml:space="preserve">Аналитик </w:t>
            </w:r>
            <w:r w:rsidR="00906A58">
              <w:rPr>
                <w:b w:val="0"/>
              </w:rPr>
              <w:t>Бухгалтерия</w:t>
            </w:r>
            <w:r w:rsidR="00310060">
              <w:rPr>
                <w:b w:val="0"/>
              </w:rPr>
              <w:t>, Преподаватель, Специалист по сопровождению</w:t>
            </w:r>
          </w:p>
        </w:tc>
        <w:tc>
          <w:tcPr>
            <w:tcW w:w="1279" w:type="pct"/>
          </w:tcPr>
          <w:p w14:paraId="5360EE38" w14:textId="77777777" w:rsidR="00906A58" w:rsidRDefault="00906A58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Устюгова А.Н.</w:t>
            </w:r>
          </w:p>
        </w:tc>
      </w:tr>
      <w:tr w:rsidR="00CC0BC3" w14:paraId="12626521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3448A44C" w14:textId="77777777" w:rsidR="00CC0BC3" w:rsidRPr="00CC0BC3" w:rsidRDefault="00CC0BC3" w:rsidP="00CC0BC3">
            <w:pPr>
              <w:rPr>
                <w:b w:val="0"/>
              </w:rPr>
            </w:pPr>
            <w:r w:rsidRPr="00CC0BC3">
              <w:rPr>
                <w:b w:val="0"/>
              </w:rPr>
              <w:t>Технический архитектор</w:t>
            </w:r>
          </w:p>
        </w:tc>
        <w:tc>
          <w:tcPr>
            <w:tcW w:w="1279" w:type="pct"/>
          </w:tcPr>
          <w:p w14:paraId="61D3B8B8" w14:textId="77777777" w:rsidR="00CC0BC3" w:rsidRDefault="00CC0BC3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Синицын В.А.</w:t>
            </w:r>
          </w:p>
        </w:tc>
      </w:tr>
      <w:tr w:rsidR="00906A58" w14:paraId="5C11F2D1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63CE673F" w14:textId="77777777" w:rsidR="00906A58" w:rsidRPr="00CC0BC3" w:rsidRDefault="008415CD" w:rsidP="00CC0BC3">
            <w:pPr>
              <w:rPr>
                <w:b w:val="0"/>
              </w:rPr>
            </w:pPr>
            <w:r>
              <w:rPr>
                <w:b w:val="0"/>
              </w:rPr>
              <w:t>Программист, Эксперт по технологической платформе</w:t>
            </w:r>
          </w:p>
        </w:tc>
        <w:tc>
          <w:tcPr>
            <w:tcW w:w="1279" w:type="pct"/>
          </w:tcPr>
          <w:p w14:paraId="005BC7F0" w14:textId="77777777" w:rsidR="00906A58" w:rsidRDefault="008415CD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Крав</w:t>
            </w:r>
            <w:r w:rsidR="00823384">
              <w:t>ч</w:t>
            </w:r>
            <w:r>
              <w:t>енко Д.С.</w:t>
            </w:r>
          </w:p>
        </w:tc>
      </w:tr>
      <w:tr w:rsidR="00906A58" w14:paraId="2265D763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379D1159" w14:textId="77777777" w:rsidR="00906A58" w:rsidRPr="00CC0BC3" w:rsidRDefault="008415CD" w:rsidP="00CC0BC3">
            <w:pPr>
              <w:rPr>
                <w:b w:val="0"/>
              </w:rPr>
            </w:pPr>
            <w:r>
              <w:rPr>
                <w:b w:val="0"/>
              </w:rPr>
              <w:t>Программист</w:t>
            </w:r>
          </w:p>
        </w:tc>
        <w:tc>
          <w:tcPr>
            <w:tcW w:w="1279" w:type="pct"/>
          </w:tcPr>
          <w:p w14:paraId="1FAF47E5" w14:textId="77777777" w:rsidR="00906A58" w:rsidRDefault="008415CD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Мальков К.В.</w:t>
            </w:r>
          </w:p>
        </w:tc>
      </w:tr>
      <w:tr w:rsidR="001C77DF" w14:paraId="0E0D26D4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3804B779" w14:textId="77777777" w:rsidR="001C77DF" w:rsidRDefault="001C77DF" w:rsidP="00CC0BC3">
            <w:r>
              <w:rPr>
                <w:b w:val="0"/>
              </w:rPr>
              <w:t>Программист</w:t>
            </w:r>
          </w:p>
        </w:tc>
        <w:tc>
          <w:tcPr>
            <w:tcW w:w="1279" w:type="pct"/>
          </w:tcPr>
          <w:p w14:paraId="27FF73E0" w14:textId="77777777" w:rsidR="001C77DF" w:rsidRDefault="001C77DF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Архаров Е.В.</w:t>
            </w:r>
          </w:p>
        </w:tc>
      </w:tr>
      <w:tr w:rsidR="00906A58" w14:paraId="6DAF8FDA" w14:textId="77777777" w:rsidTr="00E3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1" w:type="pct"/>
          </w:tcPr>
          <w:p w14:paraId="29974D50" w14:textId="77777777" w:rsidR="00906A58" w:rsidRPr="00CC0BC3" w:rsidRDefault="008415CD" w:rsidP="00CC0BC3">
            <w:pPr>
              <w:rPr>
                <w:b w:val="0"/>
              </w:rPr>
            </w:pPr>
            <w:r>
              <w:rPr>
                <w:b w:val="0"/>
              </w:rPr>
              <w:t>Специалист по интеграции, Специалист по НСИ</w:t>
            </w:r>
            <w:r w:rsidR="00054AFC">
              <w:rPr>
                <w:b w:val="0"/>
              </w:rPr>
              <w:t xml:space="preserve"> и миграции</w:t>
            </w:r>
          </w:p>
        </w:tc>
        <w:tc>
          <w:tcPr>
            <w:tcW w:w="1279" w:type="pct"/>
          </w:tcPr>
          <w:p w14:paraId="2C7DB5AE" w14:textId="77777777" w:rsidR="00906A58" w:rsidRDefault="008415CD" w:rsidP="00CC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Стехин В.Р.</w:t>
            </w:r>
          </w:p>
        </w:tc>
      </w:tr>
    </w:tbl>
    <w:p w14:paraId="032E8E84" w14:textId="77777777" w:rsidR="00A732C7" w:rsidRDefault="00A732C7" w:rsidP="00A732C7"/>
    <w:p w14:paraId="2C1E1C38" w14:textId="77777777" w:rsidR="00A732C7" w:rsidRDefault="00A732C7" w:rsidP="00A732C7">
      <w:pPr>
        <w:pStyle w:val="1"/>
        <w:ind w:left="432" w:hanging="432"/>
      </w:pPr>
      <w:bookmarkStart w:id="92" w:name="_Ролевая_структура_проекта"/>
      <w:bookmarkStart w:id="93" w:name="_Toc17120094"/>
      <w:bookmarkEnd w:id="92"/>
      <w:r>
        <w:lastRenderedPageBreak/>
        <w:t>Процедуры управления проектом</w:t>
      </w:r>
      <w:bookmarkEnd w:id="93"/>
    </w:p>
    <w:p w14:paraId="1A2D6804" w14:textId="77777777" w:rsidR="00A732C7" w:rsidRDefault="00A732C7" w:rsidP="00A732C7">
      <w:pPr>
        <w:pStyle w:val="2"/>
        <w:ind w:left="576" w:hanging="576"/>
      </w:pPr>
      <w:bookmarkStart w:id="94" w:name="_Toc17120095"/>
      <w:r>
        <w:t>Управление сроками</w:t>
      </w:r>
      <w:bookmarkEnd w:id="94"/>
    </w:p>
    <w:p w14:paraId="5AFC1980" w14:textId="77777777" w:rsidR="005B1C81" w:rsidRPr="0004375C" w:rsidRDefault="005B1C81" w:rsidP="005B1C81">
      <w:r>
        <w:t>Процедуры управления сроками должны обеспечить своевременное выполнение проекта.</w:t>
      </w:r>
    </w:p>
    <w:p w14:paraId="146B183F" w14:textId="77777777" w:rsidR="005B1C81" w:rsidRDefault="005B1C81" w:rsidP="005B1C81">
      <w:pPr>
        <w:pStyle w:val="3"/>
        <w:ind w:left="720" w:hanging="720"/>
      </w:pPr>
      <w:bookmarkStart w:id="95" w:name="_Toc12010684"/>
      <w:bookmarkStart w:id="96" w:name="_Toc17120096"/>
      <w:r>
        <w:t>Базовый план-график проекта</w:t>
      </w:r>
      <w:bookmarkEnd w:id="95"/>
      <w:bookmarkEnd w:id="96"/>
    </w:p>
    <w:p w14:paraId="6B8DED12" w14:textId="77777777" w:rsidR="005B1C81" w:rsidRDefault="005B1C81" w:rsidP="005B1C81">
      <w:r>
        <w:t>Базовый план-график</w:t>
      </w:r>
      <w:r w:rsidRPr="00AB0615">
        <w:t xml:space="preserve"> </w:t>
      </w:r>
      <w:r>
        <w:t>п</w:t>
      </w:r>
      <w:r w:rsidRPr="00AB0615">
        <w:t xml:space="preserve">роекта разрабатывает Руководитель </w:t>
      </w:r>
      <w:r>
        <w:t>п</w:t>
      </w:r>
      <w:r w:rsidRPr="00AB0615">
        <w:t xml:space="preserve">роекта Исполнителя и согласовывает с участниками Оперативного </w:t>
      </w:r>
      <w:r>
        <w:t>с</w:t>
      </w:r>
      <w:r w:rsidRPr="00AB0615">
        <w:t xml:space="preserve">овета. </w:t>
      </w:r>
    </w:p>
    <w:p w14:paraId="3ECCB09E" w14:textId="77777777" w:rsidR="005B1C81" w:rsidRDefault="005B1C81" w:rsidP="005B1C81">
      <w:r w:rsidRPr="00AB0615">
        <w:t xml:space="preserve">Далее </w:t>
      </w:r>
      <w:r>
        <w:t>Базовый план-график</w:t>
      </w:r>
      <w:r w:rsidRPr="00AB0615">
        <w:t xml:space="preserve"> </w:t>
      </w:r>
      <w:r>
        <w:t>п</w:t>
      </w:r>
      <w:r w:rsidRPr="00AB0615">
        <w:t xml:space="preserve">роекта согласовывают члены УК и утверждает Председатель </w:t>
      </w:r>
      <w:r>
        <w:t>УК</w:t>
      </w:r>
      <w:r w:rsidRPr="00AB0615">
        <w:t xml:space="preserve">. </w:t>
      </w:r>
    </w:p>
    <w:p w14:paraId="4DA07896" w14:textId="77777777" w:rsidR="005B1C81" w:rsidRDefault="005B1C81" w:rsidP="005B1C81">
      <w:r w:rsidRPr="00AB0615">
        <w:t xml:space="preserve">Утвержденный </w:t>
      </w:r>
      <w:r>
        <w:t>Базовый план-график</w:t>
      </w:r>
      <w:r w:rsidRPr="00AB0615">
        <w:t xml:space="preserve"> </w:t>
      </w:r>
      <w:r>
        <w:t>п</w:t>
      </w:r>
      <w:r w:rsidRPr="00AB0615">
        <w:t>роекта является планом первого уровня и</w:t>
      </w:r>
      <w:r>
        <w:t xml:space="preserve"> служит основой для разработки Детальных планов-графиков п</w:t>
      </w:r>
      <w:r w:rsidRPr="00AB0615">
        <w:t>роекта</w:t>
      </w:r>
      <w:r>
        <w:t xml:space="preserve"> по этапам</w:t>
      </w:r>
      <w:r w:rsidRPr="00AB0615">
        <w:t xml:space="preserve">. </w:t>
      </w:r>
    </w:p>
    <w:p w14:paraId="203EEE82" w14:textId="77777777" w:rsidR="005B1C81" w:rsidRPr="00AB0615" w:rsidRDefault="005B1C81" w:rsidP="005B1C81">
      <w:r w:rsidRPr="00AB0615">
        <w:t>Основанием для</w:t>
      </w:r>
      <w:r>
        <w:t xml:space="preserve"> изменения</w:t>
      </w:r>
      <w:r w:rsidRPr="00AB0615">
        <w:t xml:space="preserve"> утвержденного </w:t>
      </w:r>
      <w:r>
        <w:t>Базового плана-графика</w:t>
      </w:r>
      <w:r w:rsidRPr="00AB0615">
        <w:t xml:space="preserve"> </w:t>
      </w:r>
      <w:r>
        <w:t>п</w:t>
      </w:r>
      <w:r w:rsidRPr="00AB0615">
        <w:t xml:space="preserve">роекта является решение </w:t>
      </w:r>
      <w:r>
        <w:t>УК в рамках процедуры «Управление изменениями»</w:t>
      </w:r>
      <w:r w:rsidRPr="00AB0615">
        <w:t xml:space="preserve">. Разработка изменений </w:t>
      </w:r>
      <w:r>
        <w:t>Базового плана-графика</w:t>
      </w:r>
      <w:r w:rsidRPr="00AB0615">
        <w:t xml:space="preserve"> </w:t>
      </w:r>
      <w:r>
        <w:t>п</w:t>
      </w:r>
      <w:r w:rsidRPr="00AB0615">
        <w:t>роект</w:t>
      </w:r>
      <w:r>
        <w:t xml:space="preserve">а </w:t>
      </w:r>
      <w:r w:rsidRPr="00AB0615">
        <w:t xml:space="preserve">выполняется Руководителем </w:t>
      </w:r>
      <w:r>
        <w:t>п</w:t>
      </w:r>
      <w:r w:rsidRPr="00AB0615">
        <w:t xml:space="preserve">роекта Исполнителя. Порядок согласования и утверждения изменений </w:t>
      </w:r>
      <w:r>
        <w:t>Базового плана-графика</w:t>
      </w:r>
      <w:r w:rsidRPr="00AB0615">
        <w:t xml:space="preserve"> </w:t>
      </w:r>
      <w:r>
        <w:t>п</w:t>
      </w:r>
      <w:r w:rsidRPr="00AB0615">
        <w:t xml:space="preserve">роекта </w:t>
      </w:r>
      <w:r>
        <w:t>аналогичен порядку согласования и утверждения</w:t>
      </w:r>
      <w:r w:rsidRPr="00AB0615">
        <w:t xml:space="preserve"> </w:t>
      </w:r>
      <w:r>
        <w:t>Базового плана-графика</w:t>
      </w:r>
      <w:r w:rsidRPr="00AB0615">
        <w:t xml:space="preserve"> </w:t>
      </w:r>
      <w:r>
        <w:t>п</w:t>
      </w:r>
      <w:r w:rsidRPr="00AB0615">
        <w:t>роекта.</w:t>
      </w:r>
    </w:p>
    <w:p w14:paraId="2950A6CD" w14:textId="77777777" w:rsidR="005B1C81" w:rsidRDefault="005B1C81" w:rsidP="005B1C81">
      <w:pPr>
        <w:pStyle w:val="3"/>
        <w:ind w:left="720" w:hanging="720"/>
      </w:pPr>
      <w:bookmarkStart w:id="97" w:name="_Toc12010685"/>
      <w:bookmarkStart w:id="98" w:name="_Toc17120097"/>
      <w:r>
        <w:t>Детальный план-график проекта</w:t>
      </w:r>
      <w:bookmarkEnd w:id="97"/>
      <w:bookmarkEnd w:id="98"/>
    </w:p>
    <w:p w14:paraId="161BDB72" w14:textId="77777777" w:rsidR="005B1C81" w:rsidRDefault="005B1C81" w:rsidP="005B1C81">
      <w:r>
        <w:t xml:space="preserve">В рамках каждого этапа проекта </w:t>
      </w:r>
      <w:r w:rsidRPr="00963D7E">
        <w:t>создается Детальный п</w:t>
      </w:r>
      <w:r>
        <w:t>лан-график проекта на следующий этап</w:t>
      </w:r>
      <w:r w:rsidRPr="00963D7E">
        <w:t xml:space="preserve">, который уточняет и детализирует Базовый план-график </w:t>
      </w:r>
      <w:r>
        <w:t>п</w:t>
      </w:r>
      <w:r w:rsidRPr="00963D7E">
        <w:t>роекта.</w:t>
      </w:r>
      <w:r>
        <w:t xml:space="preserve"> </w:t>
      </w:r>
    </w:p>
    <w:p w14:paraId="45BE5724" w14:textId="77777777" w:rsidR="005B1C81" w:rsidRDefault="005B1C81" w:rsidP="005B1C81">
      <w:r>
        <w:t>Детальный план-график проекта создается и согласовывается Сторонами в рамках каждого этапа.</w:t>
      </w:r>
    </w:p>
    <w:p w14:paraId="3221D8CB" w14:textId="77777777" w:rsidR="005B1C81" w:rsidRDefault="005B1C81" w:rsidP="005B1C81">
      <w:r>
        <w:t xml:space="preserve">Детальный план-график проекта </w:t>
      </w:r>
      <w:r w:rsidRPr="00AB0615">
        <w:t xml:space="preserve">рассылается участникам согласования не менее чем за </w:t>
      </w:r>
      <w:r>
        <w:t>3 (</w:t>
      </w:r>
      <w:r w:rsidRPr="00AB0615">
        <w:t>три</w:t>
      </w:r>
      <w:r>
        <w:t>)</w:t>
      </w:r>
      <w:r w:rsidRPr="00AB0615">
        <w:t xml:space="preserve"> </w:t>
      </w:r>
      <w:r>
        <w:t xml:space="preserve">рабочих </w:t>
      </w:r>
      <w:r w:rsidRPr="00AB0615">
        <w:t xml:space="preserve">дня до начала его обсуждения. </w:t>
      </w:r>
      <w:r>
        <w:t xml:space="preserve">Детальный план-график проекта </w:t>
      </w:r>
      <w:r w:rsidRPr="00AB0615">
        <w:t xml:space="preserve">утверждается на заседании Оперативного совета. </w:t>
      </w:r>
    </w:p>
    <w:p w14:paraId="5786BFFB" w14:textId="77777777" w:rsidR="005B1C81" w:rsidRDefault="005B1C81" w:rsidP="005B1C81">
      <w:r w:rsidRPr="00AB0615">
        <w:t xml:space="preserve">Разработка изменений </w:t>
      </w:r>
      <w:r>
        <w:t>Детального плана-графика п</w:t>
      </w:r>
      <w:r w:rsidRPr="00AB0615">
        <w:t xml:space="preserve">роекта выполняется Руководителем </w:t>
      </w:r>
      <w:r>
        <w:t>п</w:t>
      </w:r>
      <w:r w:rsidRPr="00AB0615">
        <w:t xml:space="preserve">роекта Исполнителя. Порядок согласования и утверждения изменений </w:t>
      </w:r>
      <w:r>
        <w:t>Детального плана-графика</w:t>
      </w:r>
      <w:r w:rsidRPr="00AB0615">
        <w:t xml:space="preserve"> </w:t>
      </w:r>
      <w:r>
        <w:t>п</w:t>
      </w:r>
      <w:r w:rsidRPr="00AB0615">
        <w:t>роект</w:t>
      </w:r>
      <w:r>
        <w:t>а</w:t>
      </w:r>
      <w:r w:rsidRPr="00AB0615">
        <w:t xml:space="preserve"> </w:t>
      </w:r>
      <w:r>
        <w:t>аналогичен порядку согласования и утверждения</w:t>
      </w:r>
      <w:r w:rsidRPr="00AB0615">
        <w:t xml:space="preserve"> </w:t>
      </w:r>
      <w:r>
        <w:t>Детального плана-графика</w:t>
      </w:r>
      <w:r w:rsidRPr="00AB0615">
        <w:t xml:space="preserve"> </w:t>
      </w:r>
      <w:r>
        <w:t>п</w:t>
      </w:r>
      <w:r w:rsidRPr="00AB0615">
        <w:t>роекта</w:t>
      </w:r>
      <w:r>
        <w:t>.</w:t>
      </w:r>
    </w:p>
    <w:p w14:paraId="677FF106" w14:textId="77777777" w:rsidR="005B1C81" w:rsidRDefault="005B1C81" w:rsidP="005B1C81">
      <w:r>
        <w:t>Детальный план-график проекта содержит информацию о том, какие работы, когда, кем и в какой последовательности, и с каким результатом должны выполняться. Детальный план-график проекта служит соглашением Сторон относительно сроков и ресурсов, требующихся для успешного выполнения проекта.</w:t>
      </w:r>
    </w:p>
    <w:p w14:paraId="324E6226" w14:textId="77777777" w:rsidR="005B1C81" w:rsidRDefault="005B1C81" w:rsidP="005B1C81">
      <w:r w:rsidRPr="005B7F65">
        <w:t>Документ допускает указывать в план-графике не конкретные ресурсы (ФИО), а ресурсные роли (</w:t>
      </w:r>
      <w:r w:rsidR="00B462EF">
        <w:t xml:space="preserve">например, </w:t>
      </w:r>
      <w:r>
        <w:t>Программист</w:t>
      </w:r>
      <w:r w:rsidRPr="005B7F65">
        <w:t xml:space="preserve">1, </w:t>
      </w:r>
      <w:r w:rsidR="005C2740">
        <w:t>А</w:t>
      </w:r>
      <w:r>
        <w:t>налитик</w:t>
      </w:r>
      <w:r w:rsidRPr="005B7F65">
        <w:t>2).</w:t>
      </w:r>
    </w:p>
    <w:p w14:paraId="04182606" w14:textId="77777777" w:rsidR="005B1C81" w:rsidRDefault="005B1C81" w:rsidP="005B1C81">
      <w:r>
        <w:t xml:space="preserve">Детальный план-график проекта </w:t>
      </w:r>
      <w:r w:rsidRPr="00D3426E">
        <w:t>отража</w:t>
      </w:r>
      <w:r>
        <w:t>ет</w:t>
      </w:r>
      <w:r w:rsidRPr="00D3426E">
        <w:t xml:space="preserve"> реалистичные сроки исполнения задач, даже если они противоречат зафиксированным Базовом плане-графике </w:t>
      </w:r>
      <w:r>
        <w:t>п</w:t>
      </w:r>
      <w:r w:rsidRPr="00D3426E">
        <w:t>роекта.</w:t>
      </w:r>
    </w:p>
    <w:p w14:paraId="2D775BF8" w14:textId="77777777" w:rsidR="005B1C81" w:rsidRPr="00495765" w:rsidRDefault="005B1C81" w:rsidP="005B1C81">
      <w:r>
        <w:t>Контроль исполнения Детального план-графика проекта осуществляется Руководителями проекта Заказчика и Исполнителя.</w:t>
      </w:r>
    </w:p>
    <w:p w14:paraId="570FFDE0" w14:textId="77777777" w:rsidR="00A732C7" w:rsidRDefault="00A732C7" w:rsidP="00A732C7">
      <w:pPr>
        <w:pStyle w:val="2"/>
        <w:ind w:left="576" w:hanging="576"/>
      </w:pPr>
      <w:bookmarkStart w:id="99" w:name="_Toc17120098"/>
      <w:r>
        <w:lastRenderedPageBreak/>
        <w:t>Управление содержанием</w:t>
      </w:r>
      <w:bookmarkEnd w:id="99"/>
    </w:p>
    <w:p w14:paraId="1B8B70D7" w14:textId="77777777" w:rsidR="00B10C4C" w:rsidRDefault="00B10C4C" w:rsidP="00B10C4C">
      <w:r>
        <w:t>Процедуры управления содержанием должны обеспечивать:</w:t>
      </w:r>
    </w:p>
    <w:p w14:paraId="4F74A240" w14:textId="77777777" w:rsidR="00B10C4C" w:rsidRDefault="00B10C4C" w:rsidP="00B10C4C">
      <w:pPr>
        <w:pStyle w:val="a5"/>
      </w:pPr>
      <w:r>
        <w:t>Планирование объема проекта;</w:t>
      </w:r>
    </w:p>
    <w:p w14:paraId="4881494A" w14:textId="77777777" w:rsidR="00B10C4C" w:rsidRDefault="00B10C4C" w:rsidP="00B10C4C">
      <w:pPr>
        <w:pStyle w:val="a5"/>
      </w:pPr>
      <w:r>
        <w:t>Управление и контроль соблюдения объема проекта в ходе исполнения работ.</w:t>
      </w:r>
    </w:p>
    <w:p w14:paraId="22E58622" w14:textId="77777777" w:rsidR="00B10C4C" w:rsidRDefault="00B10C4C" w:rsidP="00B10C4C">
      <w:r>
        <w:t xml:space="preserve">При исполнении Договора возможно появление отклонений от функциональных и нефункциональных требований проекта, зафиксированных в Договоре и Уставе проекта. </w:t>
      </w:r>
    </w:p>
    <w:p w14:paraId="5A578F8E" w14:textId="77777777" w:rsidR="00B10C4C" w:rsidRDefault="00B10C4C" w:rsidP="00B10C4C">
      <w:r>
        <w:t xml:space="preserve">Каждое отклонение в обязательном порядке передается участником проекта, выявившим отклонение, Руководителю проекта Исполнителя. </w:t>
      </w:r>
    </w:p>
    <w:p w14:paraId="6C2B262E" w14:textId="77777777" w:rsidR="00B10C4C" w:rsidRDefault="00B10C4C" w:rsidP="00B10C4C">
      <w:r>
        <w:t>Руководитель проекта Исполнителя</w:t>
      </w:r>
      <w:r w:rsidRPr="004A58BB">
        <w:t xml:space="preserve"> </w:t>
      </w:r>
      <w:r>
        <w:t xml:space="preserve">рассматривает отклонения: проводит оценку трудозатрат, критичности, необходимости включения в объем проекта, оценивает приоритет и сроки реализации. </w:t>
      </w:r>
    </w:p>
    <w:p w14:paraId="4E64AC9E" w14:textId="77777777" w:rsidR="00B10C4C" w:rsidRDefault="00B10C4C" w:rsidP="00B10C4C">
      <w:r>
        <w:t>Руководитель проекта Исполнителя</w:t>
      </w:r>
      <w:r w:rsidRPr="004A58BB">
        <w:t xml:space="preserve"> </w:t>
      </w:r>
      <w:r>
        <w:t xml:space="preserve">принимает решение о возможности включения отклонения в объем проекта с последующим пересмотром Базового и/или Детального плана-графика проекта через процедуру «Управление изменениями». В спорных случаях необходимо запустить процедуру «Управление изменениями» в обязательном порядке. </w:t>
      </w:r>
    </w:p>
    <w:p w14:paraId="073F179F" w14:textId="77777777" w:rsidR="00B10C4C" w:rsidRDefault="00B10C4C" w:rsidP="00B10C4C">
      <w:r>
        <w:t xml:space="preserve">В ходе процедуры «Управление изменениями» решение по отклонению должно пройти процедуру рассмотрения и утверждения на уровне УК. </w:t>
      </w:r>
    </w:p>
    <w:p w14:paraId="1A79E9A8" w14:textId="77777777" w:rsidR="00B10C4C" w:rsidRDefault="00B10C4C" w:rsidP="00B10C4C">
      <w:pPr>
        <w:pStyle w:val="a5"/>
      </w:pPr>
      <w:r>
        <w:t xml:space="preserve">Если результатом процедуры «Управление изменениями» является решение включить отклонение в объем проекта, то Руководитель проекта Исполнителя проводит пересмотр очередности исполнения работ проекта и вносит изменения в Базовый и/или Детальный план-график проекта. </w:t>
      </w:r>
    </w:p>
    <w:p w14:paraId="5205A307" w14:textId="77777777" w:rsidR="00B10C4C" w:rsidRDefault="00B10C4C" w:rsidP="00B10C4C">
      <w:pPr>
        <w:pStyle w:val="a5"/>
      </w:pPr>
      <w:r>
        <w:t xml:space="preserve">Если результатом процедуры «Управление изменениями» является решение не включать отклонение в объем проекта, то Руководитель проекта Исполнителя выполняет надлежащее оформление изменения, согласно принятому УК решению и последующее исполнение договоренностей. </w:t>
      </w:r>
    </w:p>
    <w:p w14:paraId="3D4C2AF2" w14:textId="77777777" w:rsidR="00B10C4C" w:rsidRDefault="00B10C4C" w:rsidP="00B10C4C">
      <w:pPr>
        <w:pStyle w:val="a5"/>
      </w:pPr>
      <w:r>
        <w:t xml:space="preserve">Если </w:t>
      </w:r>
      <w:r w:rsidRPr="0045275F">
        <w:t>результатом</w:t>
      </w:r>
      <w:r>
        <w:t xml:space="preserve"> процедуры «Управление изменениями» является решение игнорировать отклонение, то Руководитель проекта Исполнителя руководствуется первоначальным объемом проекта, зафиксированным в Договоре и Уставе проекта. </w:t>
      </w:r>
    </w:p>
    <w:p w14:paraId="2E1852DE" w14:textId="77777777" w:rsidR="00A732C7" w:rsidRDefault="00A732C7" w:rsidP="00A732C7">
      <w:pPr>
        <w:pStyle w:val="2"/>
        <w:ind w:left="576" w:hanging="576"/>
      </w:pPr>
      <w:bookmarkStart w:id="100" w:name="_Toc17120099"/>
      <w:r>
        <w:t>Управление качеством</w:t>
      </w:r>
      <w:bookmarkEnd w:id="100"/>
    </w:p>
    <w:p w14:paraId="762FD707" w14:textId="77777777" w:rsidR="006B682C" w:rsidRDefault="006B682C" w:rsidP="006B682C">
      <w:r>
        <w:t>Процедуры контроля качества должны способствовать получению информации о качестве выполненных работ, соответствии хода выполнения работ Базовому и Детальному плану-графику проекта и определения отклонений от заданных параметров.</w:t>
      </w:r>
    </w:p>
    <w:p w14:paraId="24591338" w14:textId="77777777" w:rsidR="006B682C" w:rsidRDefault="006B682C" w:rsidP="006B682C">
      <w:r>
        <w:t xml:space="preserve">Основными способами определения уровня качества результатов </w:t>
      </w:r>
      <w:r w:rsidR="008A6E71">
        <w:t>п</w:t>
      </w:r>
      <w:r>
        <w:t>роекта являются:</w:t>
      </w:r>
    </w:p>
    <w:p w14:paraId="0842FF93" w14:textId="77777777" w:rsidR="006B682C" w:rsidRDefault="006B682C" w:rsidP="006B682C">
      <w:pPr>
        <w:pStyle w:val="a5"/>
      </w:pPr>
      <w:r>
        <w:t xml:space="preserve">Проведение испытаний </w:t>
      </w:r>
      <w:r w:rsidR="008A6E71">
        <w:t>с</w:t>
      </w:r>
      <w:r>
        <w:t>истемы;</w:t>
      </w:r>
    </w:p>
    <w:p w14:paraId="0D534EAC" w14:textId="77777777" w:rsidR="006B682C" w:rsidRDefault="006B682C" w:rsidP="006B682C">
      <w:pPr>
        <w:pStyle w:val="a5"/>
      </w:pPr>
      <w:r>
        <w:t xml:space="preserve">Осуществление контроля качества результатов </w:t>
      </w:r>
      <w:r w:rsidR="008A6E71">
        <w:t>п</w:t>
      </w:r>
      <w:r>
        <w:t>роекта;</w:t>
      </w:r>
    </w:p>
    <w:p w14:paraId="4FFDCCAA" w14:textId="77777777" w:rsidR="006B682C" w:rsidRDefault="006B682C" w:rsidP="006B682C">
      <w:pPr>
        <w:pStyle w:val="a5"/>
      </w:pPr>
      <w:r>
        <w:t xml:space="preserve">Контроль исполнения решений, зафиксированных в Протоколах совещаний. </w:t>
      </w:r>
    </w:p>
    <w:p w14:paraId="56A167BA" w14:textId="77777777" w:rsidR="006B682C" w:rsidRDefault="006B682C" w:rsidP="006B682C">
      <w:r>
        <w:t>В качестве контролируемых параметров являются следующие показатели:</w:t>
      </w:r>
    </w:p>
    <w:p w14:paraId="09153FD6" w14:textId="77777777" w:rsidR="006B682C" w:rsidRDefault="006B682C" w:rsidP="006B682C">
      <w:pPr>
        <w:pStyle w:val="a5"/>
      </w:pPr>
      <w:r>
        <w:t xml:space="preserve">Качество разрабатываемой </w:t>
      </w:r>
      <w:r w:rsidR="008A6E71">
        <w:t>ИС</w:t>
      </w:r>
      <w:r>
        <w:t xml:space="preserve"> – соответствие </w:t>
      </w:r>
      <w:r w:rsidR="008A6E71">
        <w:t>ИС</w:t>
      </w:r>
      <w:r w:rsidRPr="00AB0615">
        <w:t xml:space="preserve"> </w:t>
      </w:r>
      <w:r>
        <w:t>функциональным и нефункциональным требованиям</w:t>
      </w:r>
      <w:r w:rsidRPr="00AB0615">
        <w:t xml:space="preserve">, которые были определены </w:t>
      </w:r>
      <w:r>
        <w:t xml:space="preserve">в рамках Этапа 2 </w:t>
      </w:r>
      <w:r>
        <w:lastRenderedPageBreak/>
        <w:t xml:space="preserve">«Проектирование ИС» и зафиксированы в проектной документации и успешное прохождение испытаний согласно Программе и методике испытаний (см. </w:t>
      </w:r>
      <w:hyperlink w:anchor="_Порядок_проведения_испытаний" w:history="1">
        <w:r w:rsidRPr="00915632">
          <w:rPr>
            <w:rStyle w:val="afc"/>
          </w:rPr>
          <w:t>п.</w:t>
        </w:r>
        <w:r>
          <w:rPr>
            <w:rStyle w:val="afc"/>
          </w:rPr>
          <w:t>6</w:t>
        </w:r>
        <w:r w:rsidRPr="00915632">
          <w:rPr>
            <w:rStyle w:val="afc"/>
          </w:rPr>
          <w:t>.3. «Порядок проведения испытаний Системы»</w:t>
        </w:r>
      </w:hyperlink>
      <w:r>
        <w:t>);</w:t>
      </w:r>
    </w:p>
    <w:p w14:paraId="0F3EB27D" w14:textId="77777777" w:rsidR="006B682C" w:rsidRDefault="006B682C" w:rsidP="006B682C">
      <w:pPr>
        <w:pStyle w:val="a5"/>
      </w:pPr>
      <w:r>
        <w:t xml:space="preserve">Качество проектных документов – утверждение </w:t>
      </w:r>
      <w:r w:rsidRPr="000F4C8C">
        <w:t>документов</w:t>
      </w:r>
      <w:r>
        <w:t xml:space="preserve"> </w:t>
      </w:r>
      <w:r w:rsidR="008A6E71">
        <w:t>п</w:t>
      </w:r>
      <w:r>
        <w:t>роекта согласно</w:t>
      </w:r>
      <w:r w:rsidRPr="000F4C8C">
        <w:t xml:space="preserve"> процедуре</w:t>
      </w:r>
      <w:r>
        <w:t xml:space="preserve">, описанной в </w:t>
      </w:r>
      <w:hyperlink w:anchor="_Порядок_согласования_и" w:history="1">
        <w:r w:rsidRPr="00915632">
          <w:rPr>
            <w:rStyle w:val="afc"/>
          </w:rPr>
          <w:t>п.</w:t>
        </w:r>
        <w:r>
          <w:rPr>
            <w:rStyle w:val="afc"/>
          </w:rPr>
          <w:t>6</w:t>
        </w:r>
        <w:r w:rsidRPr="00915632">
          <w:rPr>
            <w:rStyle w:val="afc"/>
          </w:rPr>
          <w:t>.1. «Порядок согласования и утверждения проектных документов»</w:t>
        </w:r>
      </w:hyperlink>
      <w:r>
        <w:t>;</w:t>
      </w:r>
    </w:p>
    <w:p w14:paraId="73520C4C" w14:textId="77777777" w:rsidR="006B682C" w:rsidRDefault="006B682C" w:rsidP="006B682C">
      <w:pPr>
        <w:pStyle w:val="a5"/>
      </w:pPr>
      <w:r>
        <w:t>Качество разработки программного кода</w:t>
      </w:r>
      <w:r w:rsidRPr="006040BE">
        <w:t xml:space="preserve"> – </w:t>
      </w:r>
      <w:r>
        <w:t>соответствие программного кода требованиям Регламента разработки;</w:t>
      </w:r>
    </w:p>
    <w:p w14:paraId="2DAEA3DD" w14:textId="77777777" w:rsidR="006B682C" w:rsidRDefault="006B682C" w:rsidP="006B682C">
      <w:pPr>
        <w:pStyle w:val="a5"/>
      </w:pPr>
      <w:r>
        <w:t xml:space="preserve">Количество рабочего времени, затраченного на исполнение работ </w:t>
      </w:r>
      <w:r w:rsidR="008A6E71">
        <w:t>п</w:t>
      </w:r>
      <w:r>
        <w:t xml:space="preserve">роекта </w:t>
      </w:r>
      <w:r w:rsidR="008A6E71">
        <w:t>у</w:t>
      </w:r>
      <w:r>
        <w:t xml:space="preserve">частниками проекта; контроль загрузки </w:t>
      </w:r>
      <w:r w:rsidR="008A6E71">
        <w:t>у</w:t>
      </w:r>
      <w:r>
        <w:t>частников проекта;</w:t>
      </w:r>
    </w:p>
    <w:p w14:paraId="1FD130A0" w14:textId="77777777" w:rsidR="006B682C" w:rsidRDefault="006B682C" w:rsidP="006B682C">
      <w:pPr>
        <w:pStyle w:val="a5"/>
      </w:pPr>
      <w:r>
        <w:t xml:space="preserve">Наличие у </w:t>
      </w:r>
      <w:r w:rsidR="008A6E71">
        <w:t>у</w:t>
      </w:r>
      <w:r>
        <w:t>частников проекта необходимого оборудования и материалов;</w:t>
      </w:r>
    </w:p>
    <w:p w14:paraId="37432DB6" w14:textId="77777777" w:rsidR="006B682C" w:rsidRDefault="006B682C" w:rsidP="006B682C">
      <w:pPr>
        <w:pStyle w:val="a5"/>
      </w:pPr>
      <w:r>
        <w:t>Правильность первоначального определения сроков работ;</w:t>
      </w:r>
    </w:p>
    <w:p w14:paraId="273D72D0" w14:textId="77777777" w:rsidR="006B682C" w:rsidRDefault="006B682C" w:rsidP="006B682C">
      <w:pPr>
        <w:pStyle w:val="a5"/>
      </w:pPr>
      <w:r>
        <w:t xml:space="preserve">Факты выхода за рамки ограничений и допущений </w:t>
      </w:r>
      <w:r w:rsidR="008A6E71">
        <w:t>п</w:t>
      </w:r>
      <w:r>
        <w:t>роекта;</w:t>
      </w:r>
    </w:p>
    <w:p w14:paraId="7B6A6B47" w14:textId="77777777" w:rsidR="006B682C" w:rsidRDefault="006B682C" w:rsidP="006B682C">
      <w:pPr>
        <w:pStyle w:val="a5"/>
      </w:pPr>
      <w:r>
        <w:t>Качество документирования работ: наличие документов (протоколов совещаний, отчётов о командировках, обязательных документов, описаний, отчетов об интервью) наличие нумерации и реестров документов, количество потерянных и неучтенных документов, наличие и качество рецензирования, доступность документов;</w:t>
      </w:r>
    </w:p>
    <w:p w14:paraId="3CA27B34" w14:textId="77777777" w:rsidR="006B682C" w:rsidRDefault="006B682C" w:rsidP="006B682C">
      <w:pPr>
        <w:pStyle w:val="a5"/>
      </w:pPr>
      <w:r>
        <w:t>Качество организации работ и руководства проектом: время, необходимое для принятия решений, количество запросов, на которые не было получено своевременного квалифицированного ответа, правильность адресации запросов, представление об информированности руководителей проекта, наличие необходимых полномочий.</w:t>
      </w:r>
    </w:p>
    <w:p w14:paraId="405D4FD5" w14:textId="77777777" w:rsidR="006B682C" w:rsidRDefault="006B682C" w:rsidP="006B682C">
      <w:r>
        <w:t xml:space="preserve">Данный список может быть расширен в ходе реализации </w:t>
      </w:r>
      <w:r w:rsidR="008A6E71">
        <w:t>п</w:t>
      </w:r>
      <w:r>
        <w:t xml:space="preserve">роекта. </w:t>
      </w:r>
    </w:p>
    <w:p w14:paraId="56CC8554" w14:textId="77777777" w:rsidR="00A732C7" w:rsidRDefault="00A732C7" w:rsidP="00A732C7">
      <w:pPr>
        <w:pStyle w:val="2"/>
        <w:ind w:left="576" w:hanging="576"/>
      </w:pPr>
      <w:bookmarkStart w:id="101" w:name="_Toc17120100"/>
      <w:r>
        <w:t>Управление коммуникациями</w:t>
      </w:r>
      <w:bookmarkEnd w:id="101"/>
    </w:p>
    <w:p w14:paraId="7F23D761" w14:textId="77777777" w:rsidR="001369DE" w:rsidRDefault="001369DE" w:rsidP="001369DE">
      <w:pPr>
        <w:pStyle w:val="3"/>
        <w:ind w:left="720" w:hanging="720"/>
      </w:pPr>
      <w:bookmarkStart w:id="102" w:name="_Управление_изменениями"/>
      <w:bookmarkStart w:id="103" w:name="_Toc411948985"/>
      <w:bookmarkStart w:id="104" w:name="_Toc355022173"/>
      <w:bookmarkStart w:id="105" w:name="_Toc12010688"/>
      <w:bookmarkStart w:id="106" w:name="_Toc17120101"/>
      <w:bookmarkEnd w:id="102"/>
      <w:r>
        <w:t>Формы взаимодействия сторон</w:t>
      </w:r>
      <w:bookmarkEnd w:id="103"/>
      <w:bookmarkEnd w:id="104"/>
      <w:bookmarkEnd w:id="105"/>
      <w:bookmarkEnd w:id="106"/>
    </w:p>
    <w:p w14:paraId="1D0AABB6" w14:textId="77777777" w:rsidR="001369DE" w:rsidRDefault="001369DE" w:rsidP="001369DE">
      <w:r>
        <w:t>В ходе проекта Стороны организуют взаимодействие в описанных ниже формах:</w:t>
      </w:r>
    </w:p>
    <w:p w14:paraId="3D6A282E" w14:textId="77777777" w:rsidR="001369DE" w:rsidRDefault="001369DE" w:rsidP="001369DE">
      <w:pPr>
        <w:pStyle w:val="a5"/>
      </w:pPr>
      <w:r>
        <w:t>В рабочем порядке в рамках работы команды проекта. Все устные и телефонные договоренности между участниками проекта, исполнение или неисполнение которых может влиять на характеристики результата проекта, способы выполнения работ, сроки или стоимость выполнения работ, должны быть зафиксированы в письменном виде:</w:t>
      </w:r>
    </w:p>
    <w:p w14:paraId="2C9435FE" w14:textId="77777777" w:rsidR="001369DE" w:rsidRDefault="009B1F51" w:rsidP="001369DE">
      <w:pPr>
        <w:pStyle w:val="a5"/>
        <w:numPr>
          <w:ilvl w:val="1"/>
          <w:numId w:val="14"/>
        </w:numPr>
      </w:pPr>
      <w:r>
        <w:t>в формате протокола совещания</w:t>
      </w:r>
      <w:r w:rsidR="001369DE">
        <w:t>;</w:t>
      </w:r>
    </w:p>
    <w:p w14:paraId="4CE81D7A" w14:textId="77777777" w:rsidR="001369DE" w:rsidRDefault="001369DE" w:rsidP="001369DE">
      <w:pPr>
        <w:pStyle w:val="a5"/>
        <w:numPr>
          <w:ilvl w:val="1"/>
          <w:numId w:val="14"/>
        </w:numPr>
      </w:pPr>
      <w:r>
        <w:t xml:space="preserve">в формате </w:t>
      </w:r>
      <w:r w:rsidR="009B1F51">
        <w:t>э</w:t>
      </w:r>
      <w:r>
        <w:t>лектронного письма, с подтверждением достигнутых договоренностей всеми участниками в формате ответного электронного письма.</w:t>
      </w:r>
    </w:p>
    <w:p w14:paraId="7FBFA0BE" w14:textId="77777777" w:rsidR="001369DE" w:rsidRDefault="001369DE" w:rsidP="001369DE">
      <w:pPr>
        <w:pStyle w:val="a5"/>
      </w:pPr>
      <w:r>
        <w:t xml:space="preserve">В рабочем порядке в рамках работы ОС и УК – путем проведения совещаний (см. </w:t>
      </w:r>
      <w:hyperlink w:anchor="_Организационная_структура_проекта" w:history="1">
        <w:r w:rsidRPr="00DF7856">
          <w:rPr>
            <w:rStyle w:val="afc"/>
          </w:rPr>
          <w:t>п.</w:t>
        </w:r>
        <w:r>
          <w:rPr>
            <w:rStyle w:val="afc"/>
          </w:rPr>
          <w:t>7</w:t>
        </w:r>
        <w:r w:rsidRPr="00DF7856">
          <w:rPr>
            <w:rStyle w:val="afc"/>
          </w:rPr>
          <w:t>.2. «Организационная структура проекта»</w:t>
        </w:r>
      </w:hyperlink>
      <w:r>
        <w:t>);</w:t>
      </w:r>
    </w:p>
    <w:p w14:paraId="7586878A" w14:textId="77777777" w:rsidR="001369DE" w:rsidRPr="002D24D0" w:rsidRDefault="001369DE" w:rsidP="001369DE">
      <w:pPr>
        <w:pStyle w:val="a5"/>
      </w:pPr>
      <w:r>
        <w:t xml:space="preserve">В порядке подготовки, рассмотрения, </w:t>
      </w:r>
      <w:r w:rsidRPr="002D24D0">
        <w:t>согласования</w:t>
      </w:r>
      <w:r>
        <w:t xml:space="preserve"> и утверждения проектных документов (см. </w:t>
      </w:r>
      <w:hyperlink w:anchor="_Порядок_согласования_и" w:history="1">
        <w:r w:rsidRPr="00DF7856">
          <w:rPr>
            <w:rStyle w:val="afc"/>
          </w:rPr>
          <w:t>п.</w:t>
        </w:r>
        <w:r>
          <w:rPr>
            <w:rStyle w:val="afc"/>
          </w:rPr>
          <w:t>6</w:t>
        </w:r>
        <w:r w:rsidRPr="00DF7856">
          <w:rPr>
            <w:rStyle w:val="afc"/>
          </w:rPr>
          <w:t>.1. «Порядок согласования и утверждения проектных документов»</w:t>
        </w:r>
      </w:hyperlink>
      <w:r>
        <w:t>).</w:t>
      </w:r>
    </w:p>
    <w:p w14:paraId="450AB657" w14:textId="77777777" w:rsidR="001369DE" w:rsidRDefault="001369DE" w:rsidP="001369DE">
      <w:pPr>
        <w:pStyle w:val="3"/>
        <w:ind w:left="720" w:hanging="720"/>
      </w:pPr>
      <w:bookmarkStart w:id="107" w:name="_Toc12010689"/>
      <w:bookmarkStart w:id="108" w:name="_Toc17120102"/>
      <w:bookmarkStart w:id="109" w:name="_Toc411948986"/>
      <w:bookmarkStart w:id="110" w:name="_Toc355022174"/>
      <w:r>
        <w:t>Рабочее взаимодействие</w:t>
      </w:r>
      <w:bookmarkEnd w:id="107"/>
      <w:bookmarkEnd w:id="108"/>
    </w:p>
    <w:p w14:paraId="4701EF29" w14:textId="77777777" w:rsidR="001369DE" w:rsidRDefault="001369DE" w:rsidP="001369DE">
      <w:r>
        <w:t>Рабочее взаимодействие (рабочие коммуникации) в рамках выполнения проектных работ не имеет жесткой регламентации, но при этом должно строиться на следующих принципах:</w:t>
      </w:r>
    </w:p>
    <w:p w14:paraId="3040E3A5" w14:textId="77777777" w:rsidR="001369DE" w:rsidRPr="008D39E9" w:rsidRDefault="001369DE" w:rsidP="001369DE">
      <w:pPr>
        <w:pStyle w:val="a5"/>
      </w:pPr>
      <w:r w:rsidRPr="008D39E9">
        <w:t>Рабочее взаимодействие преимущественно должно обеспечивать в разумной мере прослеживаемост</w:t>
      </w:r>
      <w:r>
        <w:t>ь</w:t>
      </w:r>
      <w:r w:rsidRPr="008D39E9">
        <w:t xml:space="preserve"> </w:t>
      </w:r>
      <w:r>
        <w:t>исполнения проекта и получения</w:t>
      </w:r>
      <w:r w:rsidRPr="008D39E9">
        <w:t xml:space="preserve"> результатов</w:t>
      </w:r>
      <w:r>
        <w:t xml:space="preserve"> по нему</w:t>
      </w:r>
      <w:r w:rsidRPr="008D39E9">
        <w:t xml:space="preserve">, а также вовлекать участников </w:t>
      </w:r>
      <w:r>
        <w:t>п</w:t>
      </w:r>
      <w:r w:rsidRPr="008D39E9">
        <w:t>роекта</w:t>
      </w:r>
      <w:r>
        <w:t>,</w:t>
      </w:r>
      <w:r w:rsidRPr="008D39E9">
        <w:t xml:space="preserve"> в чьей компетенции или зоне оперативного управления </w:t>
      </w:r>
      <w:r w:rsidRPr="008D39E9">
        <w:lastRenderedPageBreak/>
        <w:t>находится предмет взаимодействия. Поэтому, наиболее предпочтительные способы осуществления коммуникаций в рамках рабочего взаимодействия — это электронная переп</w:t>
      </w:r>
      <w:r>
        <w:t>иска, а также совещания команды проекта;</w:t>
      </w:r>
    </w:p>
    <w:p w14:paraId="4469EC0F" w14:textId="77777777" w:rsidR="001369DE" w:rsidRPr="008D39E9" w:rsidRDefault="001369DE" w:rsidP="001369DE">
      <w:pPr>
        <w:pStyle w:val="a5"/>
      </w:pPr>
      <w:r w:rsidRPr="008D39E9">
        <w:t>Рабочее взаимодействие должно строиться в соответствии с общеприня</w:t>
      </w:r>
      <w:r>
        <w:t>тыми правилами делового этикета;</w:t>
      </w:r>
    </w:p>
    <w:p w14:paraId="2E91E15A" w14:textId="77777777" w:rsidR="001369DE" w:rsidRPr="008D39E9" w:rsidRDefault="001369DE" w:rsidP="001369DE">
      <w:pPr>
        <w:pStyle w:val="a5"/>
      </w:pPr>
      <w:r w:rsidRPr="008D39E9">
        <w:t xml:space="preserve">Рабочее взаимодействие между участниками Исполнителя и Заказчика должно строиться с соблюдением общепринятых правил субординации, т.е. инициация рабочего взаимодействия с участником </w:t>
      </w:r>
      <w:r>
        <w:t>п</w:t>
      </w:r>
      <w:r w:rsidRPr="008D39E9">
        <w:t>роекта вышестоящего уровня должно осуществляться либо через представителя другой стороны того же уровня, что и инициа</w:t>
      </w:r>
      <w:r>
        <w:t>тор, либо по согласованию с ним;</w:t>
      </w:r>
    </w:p>
    <w:p w14:paraId="2D7F14BC" w14:textId="77777777" w:rsidR="001369DE" w:rsidRPr="008D39E9" w:rsidRDefault="001369DE" w:rsidP="001369DE">
      <w:pPr>
        <w:pStyle w:val="a5"/>
      </w:pPr>
      <w:r>
        <w:t>Телефонные звонки должны осуществляться инициатором переговоров в рабочее время абонента с учетом его часового пояса с (09:00 до 18:00). Исключения могут составлять случаи, отдельно согласованные Руководителями проекта Исполнителя и Заказчика.</w:t>
      </w:r>
    </w:p>
    <w:p w14:paraId="7F4B3E5E" w14:textId="77777777" w:rsidR="001369DE" w:rsidRDefault="001369DE" w:rsidP="001369DE">
      <w:pPr>
        <w:pStyle w:val="3"/>
        <w:ind w:left="720" w:hanging="720"/>
      </w:pPr>
      <w:bookmarkStart w:id="111" w:name="_Toc12010690"/>
      <w:bookmarkStart w:id="112" w:name="_Toc17120103"/>
      <w:r>
        <w:t xml:space="preserve">Совещания </w:t>
      </w:r>
      <w:bookmarkEnd w:id="109"/>
      <w:bookmarkEnd w:id="110"/>
      <w:r>
        <w:t>команды проекта</w:t>
      </w:r>
      <w:bookmarkEnd w:id="111"/>
      <w:bookmarkEnd w:id="112"/>
    </w:p>
    <w:p w14:paraId="04A4A6B2" w14:textId="77777777" w:rsidR="001369DE" w:rsidRDefault="001369DE" w:rsidP="001369DE">
      <w:r>
        <w:t>Проведение совещания команды проекта обусловлено необходимостью принятия решений по вопросам организационного, технического и функционального характера, возникающим в ходе выполнения проекта.</w:t>
      </w:r>
    </w:p>
    <w:p w14:paraId="3B9BA899" w14:textId="77777777" w:rsidR="001369DE" w:rsidRDefault="001369DE" w:rsidP="001369DE">
      <w:r>
        <w:t>Инициирует проведение совещания команды проекта любое лицо из проектной группы в виде запроса в письменном виде, направленное Администратору проекта.</w:t>
      </w:r>
    </w:p>
    <w:p w14:paraId="5D9FB652" w14:textId="77777777" w:rsidR="001369DE" w:rsidRDefault="001369DE" w:rsidP="001369DE">
      <w:r>
        <w:t xml:space="preserve">Каждое приглашение на совещание/встречу должно содержать описание </w:t>
      </w:r>
      <w:r w:rsidR="00305AEB">
        <w:t>темы совещания</w:t>
      </w:r>
      <w:r>
        <w:t>, а также основные пункты повестки обсуждения.</w:t>
      </w:r>
    </w:p>
    <w:p w14:paraId="53223F3B" w14:textId="77777777" w:rsidR="001369DE" w:rsidRDefault="001369DE" w:rsidP="001369DE">
      <w:r>
        <w:t>Администратор проекта со всеми участниками совещания согласовывает и назначает дату проведения совещания в течение 2 (двух) рабочих дней от даты получения запроса.</w:t>
      </w:r>
    </w:p>
    <w:p w14:paraId="63E0934C" w14:textId="77777777" w:rsidR="001369DE" w:rsidRDefault="001369DE" w:rsidP="001369DE">
      <w:r w:rsidRPr="00DF7856">
        <w:t xml:space="preserve">Администратор </w:t>
      </w:r>
      <w:r>
        <w:t>п</w:t>
      </w:r>
      <w:r w:rsidRPr="00DF7856">
        <w:t>роекта</w:t>
      </w:r>
      <w:r>
        <w:t xml:space="preserve"> организовывает проведение совещания</w:t>
      </w:r>
      <w:r w:rsidRPr="00DF7856">
        <w:t>.</w:t>
      </w:r>
    </w:p>
    <w:p w14:paraId="397FB4C9" w14:textId="77777777" w:rsidR="001369DE" w:rsidRDefault="001369DE" w:rsidP="001369DE">
      <w:r w:rsidRPr="00DF7856">
        <w:t xml:space="preserve">Администратор </w:t>
      </w:r>
      <w:r>
        <w:t>п</w:t>
      </w:r>
      <w:r w:rsidRPr="00DF7856">
        <w:t>роекта</w:t>
      </w:r>
      <w:r>
        <w:t xml:space="preserve"> в течение 1 (одного) рабочего дня по результатам совещания готовит Протокол совещания и отправляет его на согласование всем участникам совещания. </w:t>
      </w:r>
    </w:p>
    <w:p w14:paraId="73474541" w14:textId="77777777" w:rsidR="001369DE" w:rsidRDefault="001369DE" w:rsidP="001369DE">
      <w:r>
        <w:t>Участники совещания в течение 2 (двух) рабочих дней должны согласовать Протокол совещания или внести в него правки, после чего Администратор проекта отправляет Протокол совещания на повторное согласование. При отсутствии замечаний протокол считается согласованным.</w:t>
      </w:r>
    </w:p>
    <w:p w14:paraId="1038BE56" w14:textId="77777777" w:rsidR="001369DE" w:rsidRDefault="001369DE" w:rsidP="001369DE">
      <w:r w:rsidRPr="00DF7856">
        <w:t xml:space="preserve">Администратор </w:t>
      </w:r>
      <w:r>
        <w:t>п</w:t>
      </w:r>
      <w:r w:rsidRPr="00DF7856">
        <w:t>роекта</w:t>
      </w:r>
      <w:r>
        <w:t xml:space="preserve"> направляет согласованный Протокол совещания всем заинтересованным лицам.</w:t>
      </w:r>
    </w:p>
    <w:p w14:paraId="6BEA961F" w14:textId="77777777" w:rsidR="001369DE" w:rsidRDefault="001369DE" w:rsidP="001369DE">
      <w:pPr>
        <w:pStyle w:val="3"/>
        <w:ind w:left="720" w:hanging="720"/>
      </w:pPr>
      <w:bookmarkStart w:id="113" w:name="_Toc12010691"/>
      <w:bookmarkStart w:id="114" w:name="_Toc17120104"/>
      <w:bookmarkStart w:id="115" w:name="_Toc411948988"/>
      <w:bookmarkStart w:id="116" w:name="_Toc311112552"/>
      <w:bookmarkStart w:id="117" w:name="_Toc310345011"/>
      <w:bookmarkStart w:id="118" w:name="_Toc66856833"/>
      <w:bookmarkStart w:id="119" w:name="_Toc65408654"/>
      <w:bookmarkStart w:id="120" w:name="_Toc481153191"/>
      <w:r>
        <w:t>Электронная переписка</w:t>
      </w:r>
      <w:bookmarkEnd w:id="113"/>
      <w:bookmarkEnd w:id="114"/>
    </w:p>
    <w:p w14:paraId="218E1BE6" w14:textId="77777777" w:rsidR="001369DE" w:rsidRPr="00127DD0" w:rsidRDefault="001369DE" w:rsidP="001369DE">
      <w:r w:rsidRPr="00127DD0">
        <w:t xml:space="preserve">Электронная почта является основным каналом для обмена текущей информацией по </w:t>
      </w:r>
      <w:r>
        <w:t>п</w:t>
      </w:r>
      <w:r w:rsidRPr="00127DD0">
        <w:t>роекту, обесп</w:t>
      </w:r>
      <w:r>
        <w:t>ечивающим оперативность обмена п</w:t>
      </w:r>
      <w:r w:rsidRPr="00127DD0">
        <w:t>роектными документами</w:t>
      </w:r>
      <w:r>
        <w:t>.</w:t>
      </w:r>
    </w:p>
    <w:p w14:paraId="63D10B1D" w14:textId="77777777" w:rsidR="001369DE" w:rsidRDefault="001369DE" w:rsidP="001369DE">
      <w:r w:rsidRPr="00127DD0">
        <w:t>Электронная переписка по рабочим вопросам осуществляетс</w:t>
      </w:r>
      <w:r>
        <w:t xml:space="preserve">я напрямую членами проектных </w:t>
      </w:r>
      <w:r w:rsidRPr="00127DD0">
        <w:t>групп, при необходимости в копи</w:t>
      </w:r>
      <w:r>
        <w:t>ю переписки может быть включен Р</w:t>
      </w:r>
      <w:r w:rsidRPr="00127DD0">
        <w:t xml:space="preserve">уководитель </w:t>
      </w:r>
      <w:r>
        <w:t xml:space="preserve">проекта Заказчика и/или </w:t>
      </w:r>
      <w:r w:rsidRPr="00127DD0">
        <w:t xml:space="preserve">Исполнителя. </w:t>
      </w:r>
    </w:p>
    <w:p w14:paraId="65A43917" w14:textId="77777777" w:rsidR="001369DE" w:rsidRDefault="001369DE" w:rsidP="001369DE">
      <w:r w:rsidRPr="00127DD0">
        <w:t>В копию переписки по сложным</w:t>
      </w:r>
      <w:r>
        <w:t xml:space="preserve"> и спорным</w:t>
      </w:r>
      <w:r w:rsidRPr="00127DD0">
        <w:t xml:space="preserve"> вопросам</w:t>
      </w:r>
      <w:r>
        <w:t xml:space="preserve"> в обязательном порядке должны быть включены Р</w:t>
      </w:r>
      <w:r w:rsidRPr="00127DD0">
        <w:t xml:space="preserve">уководитель </w:t>
      </w:r>
      <w:r>
        <w:t>п</w:t>
      </w:r>
      <w:r w:rsidRPr="00E90E87">
        <w:t xml:space="preserve">роекта с обеих сторон, а также могут быть включены Кураторы </w:t>
      </w:r>
      <w:r>
        <w:t>п</w:t>
      </w:r>
      <w:r w:rsidRPr="00E90E87">
        <w:t>роекта с обеих сторон.</w:t>
      </w:r>
    </w:p>
    <w:p w14:paraId="682F1439" w14:textId="77777777" w:rsidR="001369DE" w:rsidRDefault="001369DE" w:rsidP="001369DE">
      <w:r w:rsidRPr="00F5209A">
        <w:lastRenderedPageBreak/>
        <w:t>Направляемые по электронной почте документы, включая скан-копии подписных листов согласования или у</w:t>
      </w:r>
      <w:r>
        <w:t>тверждения п</w:t>
      </w:r>
      <w:r w:rsidRPr="00F5209A">
        <w:t xml:space="preserve">роектной документации, признаются всеми участниками </w:t>
      </w:r>
      <w:r>
        <w:t>проект</w:t>
      </w:r>
      <w:r w:rsidRPr="00F5209A">
        <w:t>а.</w:t>
      </w:r>
    </w:p>
    <w:p w14:paraId="7127CBFC" w14:textId="77777777" w:rsidR="001369DE" w:rsidRPr="00F5209A" w:rsidRDefault="001369DE" w:rsidP="001369DE">
      <w:r>
        <w:t>Ответ на любое из электронных писем, любой из сторон, любого уровня и значимости обязателен для всех участников проекта. Срок ответа на электронное письмо должен быть не более 24 часов.</w:t>
      </w:r>
    </w:p>
    <w:p w14:paraId="1EC9775D" w14:textId="77777777" w:rsidR="001369DE" w:rsidRDefault="001369DE" w:rsidP="001369DE">
      <w:pPr>
        <w:pStyle w:val="3"/>
        <w:ind w:left="720" w:hanging="720"/>
      </w:pPr>
      <w:bookmarkStart w:id="121" w:name="_Toc12010692"/>
      <w:bookmarkStart w:id="122" w:name="_Toc17120105"/>
      <w:r>
        <w:t>Официальная переписка</w:t>
      </w:r>
      <w:bookmarkEnd w:id="121"/>
      <w:bookmarkEnd w:id="122"/>
    </w:p>
    <w:p w14:paraId="31F4E528" w14:textId="77777777" w:rsidR="001369DE" w:rsidRDefault="001369DE" w:rsidP="001369DE">
      <w:r w:rsidRPr="0093119F">
        <w:t xml:space="preserve">Все официальные письма и </w:t>
      </w:r>
      <w:r>
        <w:t>проектная документация</w:t>
      </w:r>
      <w:r w:rsidRPr="0093119F">
        <w:t xml:space="preserve">, имеющие оговоренный срок представления, включая итоговые отчеты, предусмотренные Договором, направляемые от Исполнителя Заказчику и от </w:t>
      </w:r>
      <w:r w:rsidRPr="00126124">
        <w:t xml:space="preserve">Заказчика Исполнителю, передаются по электронной почте и (при необходимости) на бумажных носителях. </w:t>
      </w:r>
    </w:p>
    <w:p w14:paraId="1B07F61E" w14:textId="77777777" w:rsidR="001369DE" w:rsidRPr="0093119F" w:rsidRDefault="001369DE" w:rsidP="001369DE">
      <w:r w:rsidRPr="00126124">
        <w:t>Для документов, требующих согласования (визирования), согласование производится по электронной почте, при необходимости, на бумажных носителях.</w:t>
      </w:r>
      <w:r w:rsidRPr="0093119F">
        <w:t xml:space="preserve"> </w:t>
      </w:r>
    </w:p>
    <w:p w14:paraId="1B79946C" w14:textId="77777777" w:rsidR="001369DE" w:rsidRDefault="001369DE" w:rsidP="001369DE">
      <w:r w:rsidRPr="00F5209A">
        <w:t>Направляемые по электронной почте документы, включая скан-копии подписных листов согласования или у</w:t>
      </w:r>
      <w:r>
        <w:t>тверждения п</w:t>
      </w:r>
      <w:r w:rsidRPr="00F5209A">
        <w:t xml:space="preserve">роектной документации, признаются всеми участниками </w:t>
      </w:r>
      <w:r w:rsidR="00305AEB">
        <w:t>п</w:t>
      </w:r>
      <w:r>
        <w:t>роект</w:t>
      </w:r>
      <w:r w:rsidRPr="00F5209A">
        <w:t>а.</w:t>
      </w:r>
    </w:p>
    <w:p w14:paraId="223FBD91" w14:textId="77777777" w:rsidR="001369DE" w:rsidRDefault="001369DE" w:rsidP="001369DE">
      <w:r w:rsidRPr="0093119F">
        <w:t xml:space="preserve">Финансовые и бухгалтерские документы передаются курьером между сторонами на имя Руководителя </w:t>
      </w:r>
      <w:r>
        <w:t>проекта</w:t>
      </w:r>
      <w:r w:rsidRPr="0093119F">
        <w:t xml:space="preserve"> другой стороны. Факт передачи документов фиксируется Руководителем </w:t>
      </w:r>
      <w:r>
        <w:t>Проекта</w:t>
      </w:r>
      <w:r w:rsidRPr="0093119F">
        <w:t xml:space="preserve"> либо секретарем </w:t>
      </w:r>
      <w:r>
        <w:t>ор</w:t>
      </w:r>
      <w:r w:rsidRPr="0093119F">
        <w:t>ганиза</w:t>
      </w:r>
      <w:r>
        <w:t>ции</w:t>
      </w:r>
      <w:r w:rsidR="00305AEB">
        <w:t>, принимающей Стороны</w:t>
      </w:r>
      <w:r>
        <w:t>.</w:t>
      </w:r>
      <w:r w:rsidRPr="003D5F3B">
        <w:t xml:space="preserve"> </w:t>
      </w:r>
    </w:p>
    <w:p w14:paraId="02581E59" w14:textId="77777777" w:rsidR="001369DE" w:rsidRDefault="001369DE" w:rsidP="001369DE">
      <w:r>
        <w:t>Ответственным за передачу официальных писем и документов являются Руководители проекта или Администраторы проекта</w:t>
      </w:r>
      <w:r w:rsidRPr="00CB67DC">
        <w:t xml:space="preserve"> </w:t>
      </w:r>
      <w:r w:rsidRPr="00926098">
        <w:t xml:space="preserve">обоих </w:t>
      </w:r>
      <w:r>
        <w:t>С</w:t>
      </w:r>
      <w:r w:rsidRPr="00926098">
        <w:t>торон</w:t>
      </w:r>
      <w:r>
        <w:t>.</w:t>
      </w:r>
    </w:p>
    <w:p w14:paraId="0990F86E" w14:textId="77777777" w:rsidR="001369DE" w:rsidRPr="00126124" w:rsidRDefault="001369DE" w:rsidP="001369DE">
      <w:r>
        <w:t xml:space="preserve">Официальная переписка в обязательном порядке ведется с использованием электронных и почтовых адресов, указанных в </w:t>
      </w:r>
      <w:hyperlink w:anchor="_Сведения_о_Проекте" w:history="1">
        <w:r w:rsidR="00E01B90">
          <w:rPr>
            <w:rStyle w:val="afc"/>
          </w:rPr>
          <w:t>Разделе 1. «Сведения о п</w:t>
        </w:r>
        <w:r w:rsidRPr="003D5F3B">
          <w:rPr>
            <w:rStyle w:val="afc"/>
          </w:rPr>
          <w:t>роекте»</w:t>
        </w:r>
      </w:hyperlink>
      <w:r>
        <w:t>.</w:t>
      </w:r>
    </w:p>
    <w:p w14:paraId="19973B01" w14:textId="77777777" w:rsidR="001369DE" w:rsidRDefault="001369DE" w:rsidP="001369DE">
      <w:pPr>
        <w:pStyle w:val="3"/>
        <w:ind w:left="720" w:hanging="720"/>
      </w:pPr>
      <w:bookmarkStart w:id="123" w:name="_Toc12010693"/>
      <w:bookmarkStart w:id="124" w:name="_Toc17120106"/>
      <w:bookmarkStart w:id="125" w:name="_Toc411948991"/>
      <w:bookmarkStart w:id="126" w:name="_Toc363738662"/>
      <w:bookmarkStart w:id="127" w:name="_Toc360462204"/>
      <w:bookmarkStart w:id="128" w:name="_Toc12819059"/>
      <w:bookmarkEnd w:id="115"/>
      <w:bookmarkEnd w:id="116"/>
      <w:bookmarkEnd w:id="117"/>
      <w:bookmarkEnd w:id="118"/>
      <w:bookmarkEnd w:id="119"/>
      <w:bookmarkEnd w:id="120"/>
      <w:r>
        <w:t>Запрос и предоставление информации</w:t>
      </w:r>
      <w:bookmarkEnd w:id="123"/>
      <w:bookmarkEnd w:id="124"/>
    </w:p>
    <w:p w14:paraId="59BF51D2" w14:textId="77777777" w:rsidR="001369DE" w:rsidRPr="00E638B2" w:rsidRDefault="001369DE" w:rsidP="001369DE">
      <w:r w:rsidRPr="00E638B2">
        <w:t xml:space="preserve">Информационный запрос формируется с целью предоставления </w:t>
      </w:r>
      <w:r>
        <w:t>п</w:t>
      </w:r>
      <w:r w:rsidRPr="00E638B2">
        <w:t xml:space="preserve">роектной группе </w:t>
      </w:r>
      <w:r>
        <w:t>Исполнителя</w:t>
      </w:r>
      <w:r w:rsidRPr="00E638B2">
        <w:t xml:space="preserve"> нормативной, распорядительной, бухгалтерской, управленческой, технической или иной информации</w:t>
      </w:r>
      <w:r>
        <w:t>, а также материалов и оборудования (рабочие станции, сервера и проч.)</w:t>
      </w:r>
      <w:r w:rsidRPr="00E638B2">
        <w:t xml:space="preserve"> в объеме и в сроки, необходимые для своевременного и качественного выполнения работ по </w:t>
      </w:r>
      <w:r>
        <w:t>п</w:t>
      </w:r>
      <w:r w:rsidRPr="00E638B2">
        <w:t xml:space="preserve">роекту. </w:t>
      </w:r>
    </w:p>
    <w:p w14:paraId="1BB2C649" w14:textId="77777777" w:rsidR="001369DE" w:rsidRPr="004C0AAD" w:rsidRDefault="001369DE" w:rsidP="001369DE">
      <w:r>
        <w:t>Запросы формируются в виде п</w:t>
      </w:r>
      <w:r w:rsidRPr="004C0AAD">
        <w:t>исьменного информационного запроса</w:t>
      </w:r>
      <w:r w:rsidRPr="004C0AAD">
        <w:rPr>
          <w:bCs/>
        </w:rPr>
        <w:t xml:space="preserve"> в следующем порядке:</w:t>
      </w:r>
    </w:p>
    <w:p w14:paraId="346DAA59" w14:textId="77777777" w:rsidR="001369DE" w:rsidRDefault="001369DE" w:rsidP="001369DE">
      <w:pPr>
        <w:pStyle w:val="a5"/>
      </w:pPr>
      <w:r w:rsidRPr="004C0AAD">
        <w:t xml:space="preserve">Письменный информационный запрос формируется Руководителем </w:t>
      </w:r>
      <w:r>
        <w:t>п</w:t>
      </w:r>
      <w:r w:rsidRPr="004C0AAD">
        <w:t>роекта</w:t>
      </w:r>
      <w:r>
        <w:t xml:space="preserve"> </w:t>
      </w:r>
      <w:r w:rsidRPr="004C0AAD">
        <w:t>Исполнителя;</w:t>
      </w:r>
    </w:p>
    <w:p w14:paraId="6E2CEB46" w14:textId="77777777" w:rsidR="001369DE" w:rsidRDefault="001369DE" w:rsidP="001369DE">
      <w:pPr>
        <w:pStyle w:val="a5"/>
      </w:pPr>
      <w:r>
        <w:t>Информационный запрос направляется по электронной почте или передается в руки Руководителю проекта или Администратору проекта Заказчика с последующей передачей Руководителю проекта Заказчика;</w:t>
      </w:r>
    </w:p>
    <w:p w14:paraId="4C4ADF8E" w14:textId="77777777" w:rsidR="001369DE" w:rsidRDefault="001369DE" w:rsidP="001369DE">
      <w:pPr>
        <w:pStyle w:val="a5"/>
      </w:pPr>
      <w:r>
        <w:t>Дата и факт получения запроса фиксируются отметкой о получении по электронной почте или указываются</w:t>
      </w:r>
      <w:r w:rsidRPr="004C0AAD">
        <w:t xml:space="preserve"> на копии запроса при его получении на стороне Зак</w:t>
      </w:r>
      <w:r>
        <w:t>а</w:t>
      </w:r>
      <w:r w:rsidRPr="004C0AAD">
        <w:t>зчика;</w:t>
      </w:r>
    </w:p>
    <w:p w14:paraId="6F6F1FA1" w14:textId="77777777" w:rsidR="001369DE" w:rsidRDefault="001369DE" w:rsidP="001369DE">
      <w:pPr>
        <w:pStyle w:val="a5"/>
      </w:pPr>
      <w:r>
        <w:t>Информационный запрос должен быть принят к выполнению ответственным сотрудником Заказчика течение 2 (двух) рабочих с даты получения на стороне Заказчика. Ответственны</w:t>
      </w:r>
      <w:r w:rsidR="00305AEB">
        <w:t>м</w:t>
      </w:r>
      <w:r>
        <w:t xml:space="preserve"> за выполнение запроса </w:t>
      </w:r>
      <w:r w:rsidR="00305AEB">
        <w:t>является</w:t>
      </w:r>
      <w:r>
        <w:t xml:space="preserve"> Руководител</w:t>
      </w:r>
      <w:r w:rsidR="00305AEB">
        <w:t>ь</w:t>
      </w:r>
      <w:r>
        <w:t xml:space="preserve"> проекта Заказчика;</w:t>
      </w:r>
    </w:p>
    <w:p w14:paraId="151D438D" w14:textId="77777777" w:rsidR="001369DE" w:rsidRDefault="001369DE" w:rsidP="001369DE">
      <w:pPr>
        <w:pStyle w:val="a5"/>
      </w:pPr>
      <w:r>
        <w:lastRenderedPageBreak/>
        <w:t>Информационный запрос должен быть выполнен Заказчиком в указанные в запросе сроки. В случае невозможности выполнения запроса в указанные в нем сроки, Руководитель проекта Заказчика (или ответственный за запрос со стороны Заказчика) должен предложить и согласовать с Руководителем проекта Исполнителя другие сроки выполнения запроса;</w:t>
      </w:r>
    </w:p>
    <w:p w14:paraId="1EB5269B" w14:textId="77777777" w:rsidR="001369DE" w:rsidRPr="009D4ACE" w:rsidRDefault="001369DE" w:rsidP="001369DE">
      <w:pPr>
        <w:pStyle w:val="a5"/>
      </w:pPr>
      <w:r>
        <w:t>Факт выполнения запроса и приема-передачи информации/</w:t>
      </w:r>
      <w:r w:rsidRPr="009D4ACE">
        <w:t>материалов/оборудования по за</w:t>
      </w:r>
      <w:r>
        <w:t>просу должен быть зафиксирован С</w:t>
      </w:r>
      <w:r w:rsidRPr="009D4ACE">
        <w:t>торонами;</w:t>
      </w:r>
    </w:p>
    <w:p w14:paraId="2696CC7F" w14:textId="77777777" w:rsidR="001369DE" w:rsidRPr="004C0AAD" w:rsidRDefault="001369DE" w:rsidP="001369DE">
      <w:pPr>
        <w:pStyle w:val="a5"/>
      </w:pPr>
      <w:r w:rsidRPr="009D4ACE">
        <w:t xml:space="preserve">Отказ от выполнения </w:t>
      </w:r>
      <w:r>
        <w:t>з</w:t>
      </w:r>
      <w:r w:rsidRPr="009D4ACE">
        <w:t>апроса, а также причина отказа в случае наличия должны б</w:t>
      </w:r>
      <w:r>
        <w:t>ыть зафиксированы в запросе Руководителем проекта Заказчика.</w:t>
      </w:r>
    </w:p>
    <w:p w14:paraId="022FE2DB" w14:textId="77777777" w:rsidR="001369DE" w:rsidRPr="004C0AAD" w:rsidRDefault="001369DE" w:rsidP="001369DE">
      <w:r w:rsidRPr="004C0AAD">
        <w:t xml:space="preserve">Немотивированный отказ от предоставления информации по письменному информационному запросу или задержка в предоставлении информации относительно согласованных и указанных в информационном запросе сроков может служить основанием для </w:t>
      </w:r>
      <w:r>
        <w:t>вынесения вопрос</w:t>
      </w:r>
      <w:r w:rsidR="004747CB">
        <w:t>а</w:t>
      </w:r>
      <w:r>
        <w:t xml:space="preserve"> на Оперативный совет или Управляющий комитет</w:t>
      </w:r>
      <w:r w:rsidR="004747CB" w:rsidRPr="004747CB">
        <w:t xml:space="preserve"> </w:t>
      </w:r>
      <w:r w:rsidR="004747CB">
        <w:t>с последующим пересмотром Базового и/или Детального плана-графика проекта через процедуру «Управление изменениями»</w:t>
      </w:r>
      <w:r w:rsidRPr="004C0AAD">
        <w:t xml:space="preserve">. </w:t>
      </w:r>
    </w:p>
    <w:p w14:paraId="021EA050" w14:textId="77777777" w:rsidR="001369DE" w:rsidRDefault="001369DE" w:rsidP="001369DE">
      <w:pPr>
        <w:pStyle w:val="3"/>
        <w:ind w:left="720" w:hanging="720"/>
      </w:pPr>
      <w:bookmarkStart w:id="129" w:name="_Toc12010694"/>
      <w:bookmarkStart w:id="130" w:name="_Toc17120107"/>
      <w:r>
        <w:rPr>
          <w:rFonts w:cs="Times New Roman"/>
        </w:rPr>
        <w:t>Контроль исполнения поручений</w:t>
      </w:r>
      <w:bookmarkEnd w:id="129"/>
      <w:bookmarkEnd w:id="130"/>
      <w:r>
        <w:t xml:space="preserve"> </w:t>
      </w:r>
    </w:p>
    <w:p w14:paraId="6BF8CBBE" w14:textId="77777777" w:rsidR="001369DE" w:rsidRPr="002C2366" w:rsidRDefault="001369DE" w:rsidP="001369DE">
      <w:r w:rsidRPr="002C2366">
        <w:t>В соответствии с настоящей процедурой, источниками поручений</w:t>
      </w:r>
      <w:r>
        <w:t xml:space="preserve"> могут являться решения из протоколов заседаний УК, ОС, Совещаний команды проекта</w:t>
      </w:r>
      <w:r w:rsidRPr="002C2366">
        <w:t xml:space="preserve">. </w:t>
      </w:r>
    </w:p>
    <w:p w14:paraId="42AD2F14" w14:textId="77777777" w:rsidR="001369DE" w:rsidRPr="002C2366" w:rsidRDefault="001369DE" w:rsidP="001369DE">
      <w:r w:rsidRPr="002C2366">
        <w:t xml:space="preserve">Поручения собираются в </w:t>
      </w:r>
      <w:r w:rsidRPr="00F846FB">
        <w:t>Реестре поручений и открытых вопросов.</w:t>
      </w:r>
      <w:r w:rsidRPr="002C2366">
        <w:t> </w:t>
      </w:r>
    </w:p>
    <w:p w14:paraId="08F3FC98" w14:textId="77777777" w:rsidR="001369DE" w:rsidRDefault="001369DE" w:rsidP="001369DE">
      <w:r w:rsidRPr="002C2366">
        <w:t>Актуализацию Реестра поручени</w:t>
      </w:r>
      <w:r>
        <w:t>й и</w:t>
      </w:r>
      <w:r w:rsidRPr="002C2366">
        <w:t xml:space="preserve"> открытых вопросов, отслеживание статуса выполнения и контроль соблюдения процедуры исполнения поручений обеспечива</w:t>
      </w:r>
      <w:r>
        <w:t>ют</w:t>
      </w:r>
      <w:r w:rsidRPr="002C2366">
        <w:t xml:space="preserve"> </w:t>
      </w:r>
      <w:r>
        <w:t>Руководители</w:t>
      </w:r>
      <w:r w:rsidRPr="002C2366">
        <w:t xml:space="preserve"> проекта</w:t>
      </w:r>
      <w:r>
        <w:t xml:space="preserve"> Исполнителя и Заказчика, каждый в зоне своей ответственности</w:t>
      </w:r>
      <w:r w:rsidRPr="002C2366">
        <w:t>.</w:t>
      </w:r>
    </w:p>
    <w:p w14:paraId="132DFD08" w14:textId="77777777" w:rsidR="001369DE" w:rsidRDefault="001369DE" w:rsidP="001369DE">
      <w:r>
        <w:t>Поручение обязательно должно иметь ответственного за исполнение и срок исполнения.</w:t>
      </w:r>
    </w:p>
    <w:p w14:paraId="6650DD04" w14:textId="77777777" w:rsidR="001369DE" w:rsidRDefault="001369DE" w:rsidP="001369DE">
      <w:pPr>
        <w:pStyle w:val="3"/>
        <w:ind w:left="720" w:hanging="720"/>
      </w:pPr>
      <w:bookmarkStart w:id="131" w:name="_Toc12010695"/>
      <w:bookmarkStart w:id="132" w:name="_Toc17120108"/>
      <w:bookmarkStart w:id="133" w:name="_Toc411948992"/>
      <w:bookmarkStart w:id="134" w:name="_Toc355022179"/>
      <w:bookmarkEnd w:id="125"/>
      <w:bookmarkEnd w:id="126"/>
      <w:bookmarkEnd w:id="127"/>
      <w:bookmarkEnd w:id="128"/>
      <w:r>
        <w:t xml:space="preserve">Управление </w:t>
      </w:r>
      <w:r w:rsidR="00DC5F27">
        <w:t>о</w:t>
      </w:r>
      <w:r>
        <w:t>ткрытыми вопросами</w:t>
      </w:r>
      <w:bookmarkEnd w:id="131"/>
      <w:bookmarkEnd w:id="132"/>
    </w:p>
    <w:p w14:paraId="473BDCBC" w14:textId="77777777" w:rsidR="001369DE" w:rsidRDefault="001369DE" w:rsidP="001369DE">
      <w:r>
        <w:t>К</w:t>
      </w:r>
      <w:r w:rsidRPr="00926098">
        <w:t xml:space="preserve">аждая сторона </w:t>
      </w:r>
      <w:r w:rsidR="00DA6990">
        <w:t>п</w:t>
      </w:r>
      <w:r w:rsidRPr="00926098">
        <w:t>роекта мо</w:t>
      </w:r>
      <w:r w:rsidRPr="006134AE">
        <w:t xml:space="preserve">жет выносить на обсуждение любые </w:t>
      </w:r>
      <w:r w:rsidRPr="000D1DAE">
        <w:t>вопросы</w:t>
      </w:r>
      <w:r w:rsidRPr="00CE6CC5">
        <w:t xml:space="preserve">, возникающие в </w:t>
      </w:r>
      <w:r>
        <w:t>ходе</w:t>
      </w:r>
      <w:r w:rsidRPr="00CE6CC5">
        <w:t xml:space="preserve"> </w:t>
      </w:r>
      <w:r w:rsidR="00DA6990">
        <w:t>п</w:t>
      </w:r>
      <w:r w:rsidRPr="00CE6CC5">
        <w:t>роекта</w:t>
      </w:r>
      <w:r>
        <w:t xml:space="preserve">: вопросы </w:t>
      </w:r>
      <w:r w:rsidRPr="000D1DAE">
        <w:t xml:space="preserve">методологического характера, </w:t>
      </w:r>
      <w:r w:rsidRPr="00CE6CC5">
        <w:t>документ</w:t>
      </w:r>
      <w:r w:rsidRPr="000D1DAE">
        <w:t>ирования</w:t>
      </w:r>
      <w:r w:rsidRPr="00CE6CC5">
        <w:t xml:space="preserve">, </w:t>
      </w:r>
      <w:r w:rsidRPr="000D1DAE">
        <w:t>вопросы технического характера, вопросы взаимодействия и т д</w:t>
      </w:r>
      <w:r w:rsidRPr="00CE6CC5">
        <w:t>.</w:t>
      </w:r>
    </w:p>
    <w:p w14:paraId="5E9002EB" w14:textId="77777777" w:rsidR="001369DE" w:rsidRDefault="001369DE" w:rsidP="001369DE">
      <w:r w:rsidRPr="000D1DAE">
        <w:t>Вопросы</w:t>
      </w:r>
      <w:r w:rsidRPr="00CE6CC5">
        <w:t xml:space="preserve">, поднятые участниками </w:t>
      </w:r>
      <w:r>
        <w:t xml:space="preserve">команды </w:t>
      </w:r>
      <w:r w:rsidR="00DC5F27">
        <w:t>п</w:t>
      </w:r>
      <w:r w:rsidRPr="00CE6CC5">
        <w:t xml:space="preserve">роекта, </w:t>
      </w:r>
      <w:r>
        <w:t xml:space="preserve">идентифицируются как </w:t>
      </w:r>
      <w:r w:rsidR="00DC5F27">
        <w:t>р</w:t>
      </w:r>
      <w:r>
        <w:t xml:space="preserve">абочие вопросы и </w:t>
      </w:r>
      <w:r w:rsidRPr="00CE6CC5">
        <w:t xml:space="preserve">первоначально выносятся на обсуждение </w:t>
      </w:r>
      <w:r w:rsidRPr="000D1DAE">
        <w:t xml:space="preserve">в рамках </w:t>
      </w:r>
      <w:r w:rsidRPr="00CE6CC5">
        <w:t xml:space="preserve">своей </w:t>
      </w:r>
      <w:r w:rsidRPr="000D1DAE">
        <w:t>рабочей</w:t>
      </w:r>
      <w:r w:rsidRPr="00CE6CC5">
        <w:t xml:space="preserve"> гру</w:t>
      </w:r>
      <w:r w:rsidRPr="00926098">
        <w:t>пп</w:t>
      </w:r>
      <w:r w:rsidRPr="000D1DAE">
        <w:t>ы</w:t>
      </w:r>
      <w:r>
        <w:t xml:space="preserve"> в форме </w:t>
      </w:r>
      <w:r w:rsidR="00DC5F27">
        <w:t>с</w:t>
      </w:r>
      <w:r>
        <w:t>овещания команды проекта, при необходимости с привлечением Руководителей проекта Заказчика и Исполнителя</w:t>
      </w:r>
      <w:r w:rsidRPr="00CE6CC5">
        <w:t xml:space="preserve">. </w:t>
      </w:r>
    </w:p>
    <w:p w14:paraId="55CCDD6B" w14:textId="77777777" w:rsidR="001369DE" w:rsidRDefault="001369DE" w:rsidP="001369DE">
      <w:r w:rsidRPr="000D1DAE">
        <w:t xml:space="preserve">Если </w:t>
      </w:r>
      <w:r>
        <w:t>вопрос</w:t>
      </w:r>
      <w:r w:rsidRPr="000D1DAE">
        <w:t xml:space="preserve"> удается оперативно решить, то вопрос считается рабочим и не подлежит </w:t>
      </w:r>
      <w:r>
        <w:t xml:space="preserve">переводу в статус </w:t>
      </w:r>
      <w:r w:rsidR="00DC5F27">
        <w:t>о</w:t>
      </w:r>
      <w:r>
        <w:t>ткрытого вопроса</w:t>
      </w:r>
      <w:r w:rsidRPr="000D1DAE">
        <w:t xml:space="preserve">. </w:t>
      </w:r>
    </w:p>
    <w:p w14:paraId="2F5728DD" w14:textId="77777777" w:rsidR="001369DE" w:rsidRDefault="001369DE" w:rsidP="001369DE">
      <w:r>
        <w:t xml:space="preserve">Рабочие вопросы, которые не были решены, переводятся в статус </w:t>
      </w:r>
      <w:r w:rsidR="00DC5F27">
        <w:t>о</w:t>
      </w:r>
      <w:r>
        <w:t>ткрытого вопроса, фиксируются в Реестре поручений и открытых вопросов и выносятся на заседание Оперативного совета.</w:t>
      </w:r>
    </w:p>
    <w:p w14:paraId="3DC77BB4" w14:textId="77777777" w:rsidR="001369DE" w:rsidRPr="000424F6" w:rsidRDefault="001369DE" w:rsidP="001369DE">
      <w:r w:rsidRPr="000424F6">
        <w:t xml:space="preserve">Решение каждого </w:t>
      </w:r>
      <w:r w:rsidR="00DC5F27">
        <w:t>о</w:t>
      </w:r>
      <w:r>
        <w:t>ткрытого</w:t>
      </w:r>
      <w:r w:rsidRPr="000424F6">
        <w:t xml:space="preserve"> вопроса проходит четыре стадии:</w:t>
      </w:r>
    </w:p>
    <w:p w14:paraId="28E184EE" w14:textId="77777777" w:rsidR="001369DE" w:rsidRPr="008D39E9" w:rsidRDefault="001369DE" w:rsidP="00C23576">
      <w:pPr>
        <w:pStyle w:val="a5"/>
        <w:numPr>
          <w:ilvl w:val="0"/>
          <w:numId w:val="55"/>
        </w:numPr>
      </w:pPr>
      <w:r w:rsidRPr="008D39E9">
        <w:t>Идентификация и опи</w:t>
      </w:r>
      <w:r w:rsidR="00DA6990">
        <w:t>сание вопроса/проблемы;</w:t>
      </w:r>
    </w:p>
    <w:p w14:paraId="6EB55E72" w14:textId="77777777" w:rsidR="001369DE" w:rsidRPr="008D39E9" w:rsidRDefault="001369DE" w:rsidP="00C23576">
      <w:pPr>
        <w:pStyle w:val="a5"/>
        <w:numPr>
          <w:ilvl w:val="0"/>
          <w:numId w:val="55"/>
        </w:numPr>
      </w:pPr>
      <w:r w:rsidRPr="008D39E9">
        <w:t>Принятие к дальнейшему рассмотрению либо отказ от такового</w:t>
      </w:r>
      <w:r w:rsidR="00DA6990">
        <w:t>;</w:t>
      </w:r>
    </w:p>
    <w:p w14:paraId="3EF54043" w14:textId="77777777" w:rsidR="001369DE" w:rsidRPr="008D39E9" w:rsidRDefault="001369DE" w:rsidP="00C23576">
      <w:pPr>
        <w:pStyle w:val="a5"/>
        <w:numPr>
          <w:ilvl w:val="0"/>
          <w:numId w:val="55"/>
        </w:numPr>
      </w:pPr>
      <w:r w:rsidRPr="008D39E9">
        <w:t>Рассмотрение возможных путей решения, выбор и одобрение окончательного решения</w:t>
      </w:r>
      <w:r w:rsidR="00DA6990">
        <w:t>;</w:t>
      </w:r>
    </w:p>
    <w:p w14:paraId="61AF2620" w14:textId="77777777" w:rsidR="001369DE" w:rsidRPr="000424F6" w:rsidRDefault="001369DE" w:rsidP="00C23576">
      <w:pPr>
        <w:pStyle w:val="a5"/>
        <w:numPr>
          <w:ilvl w:val="0"/>
          <w:numId w:val="55"/>
        </w:numPr>
      </w:pPr>
      <w:r w:rsidRPr="000424F6">
        <w:t>Закрытие вопроса.</w:t>
      </w:r>
    </w:p>
    <w:p w14:paraId="17568706" w14:textId="77777777" w:rsidR="001369DE" w:rsidRPr="00CE6CC5" w:rsidRDefault="001369DE" w:rsidP="001369DE">
      <w:r>
        <w:lastRenderedPageBreak/>
        <w:t xml:space="preserve">Мониторинг </w:t>
      </w:r>
      <w:r w:rsidR="00DC5F27">
        <w:t>о</w:t>
      </w:r>
      <w:r w:rsidRPr="000D1DAE">
        <w:t>т</w:t>
      </w:r>
      <w:r w:rsidRPr="00CE6CC5">
        <w:t>крытых</w:t>
      </w:r>
      <w:r w:rsidRPr="00926098">
        <w:t xml:space="preserve"> вопросов осуществляют </w:t>
      </w:r>
      <w:r>
        <w:t>Р</w:t>
      </w:r>
      <w:r w:rsidRPr="00926098">
        <w:t xml:space="preserve">уководители проектов обоих </w:t>
      </w:r>
      <w:r>
        <w:t>С</w:t>
      </w:r>
      <w:r w:rsidRPr="00926098">
        <w:t xml:space="preserve">торон и при необходимости </w:t>
      </w:r>
      <w:r w:rsidRPr="006134AE">
        <w:t>эск</w:t>
      </w:r>
      <w:r w:rsidRPr="000D1DAE">
        <w:t>а</w:t>
      </w:r>
      <w:r w:rsidRPr="00CE6CC5">
        <w:t xml:space="preserve">лируют приоритет и статус </w:t>
      </w:r>
      <w:r w:rsidR="00DA6990">
        <w:t>открытого вопроса</w:t>
      </w:r>
      <w:r w:rsidRPr="00CE6CC5">
        <w:t xml:space="preserve"> до проектного риска. </w:t>
      </w:r>
    </w:p>
    <w:p w14:paraId="6D86AC25" w14:textId="77777777" w:rsidR="001369DE" w:rsidRPr="000D1DAE" w:rsidRDefault="001369DE" w:rsidP="001369DE">
      <w:r w:rsidRPr="006134AE">
        <w:t xml:space="preserve">Как только </w:t>
      </w:r>
      <w:r>
        <w:t xml:space="preserve">по </w:t>
      </w:r>
      <w:r w:rsidR="00DC5F27">
        <w:t>о</w:t>
      </w:r>
      <w:r>
        <w:t>ткрытому вопросу</w:t>
      </w:r>
      <w:r w:rsidRPr="000D1DAE">
        <w:t xml:space="preserve"> принято решение, оно должно преобразов</w:t>
      </w:r>
      <w:r>
        <w:t>ывается</w:t>
      </w:r>
      <w:r w:rsidRPr="000D1DAE">
        <w:t xml:space="preserve"> в последовательность шагов по реализации, в числе которых должно быть определено:</w:t>
      </w:r>
    </w:p>
    <w:p w14:paraId="628705C5" w14:textId="77777777" w:rsidR="001369DE" w:rsidRPr="008D39E9" w:rsidRDefault="001369DE" w:rsidP="00C23576">
      <w:pPr>
        <w:pStyle w:val="aff7"/>
        <w:numPr>
          <w:ilvl w:val="0"/>
          <w:numId w:val="56"/>
        </w:numPr>
      </w:pPr>
      <w:r>
        <w:t>К</w:t>
      </w:r>
      <w:r w:rsidRPr="008D39E9">
        <w:t>акие задачи должны быть выполнены;</w:t>
      </w:r>
    </w:p>
    <w:p w14:paraId="70F539FE" w14:textId="77777777" w:rsidR="001369DE" w:rsidRPr="008D39E9" w:rsidRDefault="001369DE" w:rsidP="00C23576">
      <w:pPr>
        <w:pStyle w:val="aff7"/>
        <w:numPr>
          <w:ilvl w:val="0"/>
          <w:numId w:val="56"/>
        </w:numPr>
      </w:pPr>
      <w:r>
        <w:t>К</w:t>
      </w:r>
      <w:r w:rsidRPr="008D39E9">
        <w:t>акие документы или другие продукты должны быть подготовлены;</w:t>
      </w:r>
    </w:p>
    <w:p w14:paraId="0ABEC6E7" w14:textId="77777777" w:rsidR="001369DE" w:rsidRPr="008D39E9" w:rsidRDefault="001369DE" w:rsidP="00C23576">
      <w:pPr>
        <w:pStyle w:val="aff7"/>
        <w:numPr>
          <w:ilvl w:val="0"/>
          <w:numId w:val="56"/>
        </w:numPr>
      </w:pPr>
      <w:r>
        <w:t>К</w:t>
      </w:r>
      <w:r w:rsidRPr="008D39E9">
        <w:t>то будет отвечать за выполнение определенных задач;</w:t>
      </w:r>
    </w:p>
    <w:p w14:paraId="53E148AF" w14:textId="77777777" w:rsidR="001369DE" w:rsidRPr="008D39E9" w:rsidRDefault="001369DE" w:rsidP="00C23576">
      <w:pPr>
        <w:pStyle w:val="aff7"/>
        <w:numPr>
          <w:ilvl w:val="0"/>
          <w:numId w:val="56"/>
        </w:numPr>
      </w:pPr>
      <w:r>
        <w:t>Ч</w:t>
      </w:r>
      <w:r w:rsidRPr="008D39E9">
        <w:t xml:space="preserve">то будет являться критерием решения </w:t>
      </w:r>
      <w:r w:rsidR="00DC5F27">
        <w:t>о</w:t>
      </w:r>
      <w:r>
        <w:t>ткрытого вопроса</w:t>
      </w:r>
      <w:r w:rsidRPr="008D39E9">
        <w:t>.</w:t>
      </w:r>
    </w:p>
    <w:p w14:paraId="04AE4755" w14:textId="77777777" w:rsidR="001369DE" w:rsidRDefault="001369DE" w:rsidP="001369DE">
      <w:pPr>
        <w:pStyle w:val="3"/>
        <w:ind w:left="720" w:hanging="720"/>
      </w:pPr>
      <w:bookmarkStart w:id="135" w:name="_Toc12010696"/>
      <w:bookmarkStart w:id="136" w:name="_Toc17120109"/>
      <w:r>
        <w:t xml:space="preserve">Правила взаимодействия с </w:t>
      </w:r>
      <w:r w:rsidR="00DC5F27">
        <w:t>п</w:t>
      </w:r>
      <w:r>
        <w:t xml:space="preserve">роектными командами по другим </w:t>
      </w:r>
      <w:r w:rsidR="00DC5F27">
        <w:t>п</w:t>
      </w:r>
      <w:r>
        <w:t xml:space="preserve">роектам, связанным с данным </w:t>
      </w:r>
      <w:r w:rsidR="00DC5F27">
        <w:t>п</w:t>
      </w:r>
      <w:r>
        <w:t>роектом</w:t>
      </w:r>
      <w:bookmarkEnd w:id="133"/>
      <w:bookmarkEnd w:id="134"/>
      <w:bookmarkEnd w:id="135"/>
      <w:bookmarkEnd w:id="136"/>
    </w:p>
    <w:p w14:paraId="2CF32E9E" w14:textId="77777777" w:rsidR="001369DE" w:rsidRDefault="001369DE" w:rsidP="001369DE">
      <w:r w:rsidRPr="00C44659">
        <w:t xml:space="preserve">На </w:t>
      </w:r>
      <w:r w:rsidR="00DC5F27">
        <w:t>п</w:t>
      </w:r>
      <w:r w:rsidRPr="00C44659">
        <w:t>роект мо</w:t>
      </w:r>
      <w:r w:rsidR="00DC5F27">
        <w:t>жет</w:t>
      </w:r>
      <w:r w:rsidRPr="00C44659">
        <w:t xml:space="preserve"> оказывать влияние </w:t>
      </w:r>
      <w:r w:rsidR="00DC5F27">
        <w:t>п</w:t>
      </w:r>
      <w:r w:rsidR="006F0717">
        <w:t>роект</w:t>
      </w:r>
      <w:r w:rsidRPr="00C44659">
        <w:t>, осуществляемы</w:t>
      </w:r>
      <w:r w:rsidR="00DC5F27">
        <w:t>й</w:t>
      </w:r>
      <w:r w:rsidRPr="00C44659">
        <w:t xml:space="preserve"> </w:t>
      </w:r>
      <w:r>
        <w:t>на предприятии Заказчика</w:t>
      </w:r>
      <w:r w:rsidRPr="00C44659">
        <w:t>:</w:t>
      </w:r>
    </w:p>
    <w:p w14:paraId="085039B8" w14:textId="77777777" w:rsidR="006F0717" w:rsidRDefault="006F0717" w:rsidP="00DC5F27">
      <w:pPr>
        <w:pStyle w:val="a5"/>
      </w:pPr>
      <w:r>
        <w:t>Р</w:t>
      </w:r>
      <w:r w:rsidRPr="00C44659">
        <w:t>еорганизаци</w:t>
      </w:r>
      <w:r>
        <w:t>я</w:t>
      </w:r>
      <w:r w:rsidRPr="00C44659">
        <w:t xml:space="preserve"> существующих бизнес-процессов и штатной структуры</w:t>
      </w:r>
      <w:r>
        <w:t>.</w:t>
      </w:r>
    </w:p>
    <w:p w14:paraId="08C304EA" w14:textId="77777777" w:rsidR="001369DE" w:rsidRDefault="001369DE" w:rsidP="001369DE">
      <w:pPr>
        <w:pStyle w:val="3"/>
        <w:ind w:left="720" w:hanging="720"/>
      </w:pPr>
      <w:bookmarkStart w:id="137" w:name="_Toc12010697"/>
      <w:bookmarkStart w:id="138" w:name="_Toc17120110"/>
      <w:r>
        <w:t>Планирование отсутствия, отпусков и обучения</w:t>
      </w:r>
      <w:bookmarkEnd w:id="137"/>
      <w:bookmarkEnd w:id="138"/>
    </w:p>
    <w:p w14:paraId="3CA039E8" w14:textId="77777777" w:rsidR="001369DE" w:rsidRPr="00D140F6" w:rsidRDefault="001369DE" w:rsidP="001369DE">
      <w:r w:rsidRPr="00D140F6">
        <w:t xml:space="preserve">В </w:t>
      </w:r>
      <w:r w:rsidRPr="00ED6DBF">
        <w:t xml:space="preserve">случае предполагаемого отсутствия члена проектной группы со стороны Заказчика или Исполнителя на проекте (отпуск, обучение и т.п.), сотрудник обязан проинформировать и согласовать свое отсутствие с Руководителем своей проектной группы (Руководителем </w:t>
      </w:r>
      <w:r w:rsidR="00DA6990">
        <w:t>п</w:t>
      </w:r>
      <w:r w:rsidRPr="00ED6DBF">
        <w:t>роекта Заказчика или Исполнителя) не менее чем за 10</w:t>
      </w:r>
      <w:r>
        <w:t xml:space="preserve"> (десять)</w:t>
      </w:r>
      <w:r w:rsidRPr="00ED6DBF">
        <w:t xml:space="preserve"> рабочих дней до даты планового отсутствия</w:t>
      </w:r>
      <w:r w:rsidRPr="00D140F6">
        <w:t>.</w:t>
      </w:r>
    </w:p>
    <w:p w14:paraId="69DA5C42" w14:textId="77777777" w:rsidR="00A732C7" w:rsidRDefault="00A732C7" w:rsidP="00A732C7">
      <w:pPr>
        <w:pStyle w:val="2"/>
        <w:ind w:left="576" w:hanging="576"/>
      </w:pPr>
      <w:bookmarkStart w:id="139" w:name="_Toc17120111"/>
      <w:r>
        <w:t>Управление изменениями</w:t>
      </w:r>
      <w:bookmarkEnd w:id="139"/>
    </w:p>
    <w:p w14:paraId="79124E27" w14:textId="77777777" w:rsidR="00E3336C" w:rsidRDefault="00E3336C" w:rsidP="00E3336C">
      <w:r w:rsidRPr="002C2366">
        <w:t xml:space="preserve">Процедура </w:t>
      </w:r>
      <w:r>
        <w:t>«Управление</w:t>
      </w:r>
      <w:r w:rsidRPr="002C2366">
        <w:t xml:space="preserve"> изменениями</w:t>
      </w:r>
      <w:r>
        <w:t>»</w:t>
      </w:r>
      <w:r w:rsidRPr="002C2366">
        <w:t xml:space="preserve"> проект</w:t>
      </w:r>
      <w:r>
        <w:t>а основана на допущении, что в п</w:t>
      </w:r>
      <w:r w:rsidRPr="002C2366">
        <w:t>роекте могут происходить изменения.</w:t>
      </w:r>
    </w:p>
    <w:p w14:paraId="4E4D29E0" w14:textId="77777777" w:rsidR="00E3336C" w:rsidRDefault="00E3336C" w:rsidP="00E3336C">
      <w:r>
        <w:t xml:space="preserve">Под изменением понимаются любые события (мероприятия), приводящие к отклонению от установленных в Договоре и Уставе основных параметров проекта. </w:t>
      </w:r>
    </w:p>
    <w:p w14:paraId="014C4C06" w14:textId="77777777" w:rsidR="00E3336C" w:rsidRDefault="00E3336C" w:rsidP="00E3336C">
      <w:r>
        <w:t>Отклонения могут происходить вследствие:</w:t>
      </w:r>
    </w:p>
    <w:p w14:paraId="670D26E4" w14:textId="77777777" w:rsidR="00E3336C" w:rsidRPr="00537E6A" w:rsidRDefault="00E3336C" w:rsidP="00E3336C">
      <w:pPr>
        <w:pStyle w:val="a5"/>
      </w:pPr>
      <w:r w:rsidRPr="00537E6A">
        <w:t xml:space="preserve">Воздействия внешних обстоятельств, таких как </w:t>
      </w:r>
      <w:r>
        <w:t>изменение законодательства,</w:t>
      </w:r>
      <w:r w:rsidRPr="000A4258">
        <w:t xml:space="preserve"> изменени</w:t>
      </w:r>
      <w:r>
        <w:t>е</w:t>
      </w:r>
      <w:r w:rsidRPr="000A4258">
        <w:t xml:space="preserve"> отраслевой нормативно-правовой базы, вступающие в силу после старта </w:t>
      </w:r>
      <w:r>
        <w:t>п</w:t>
      </w:r>
      <w:r w:rsidRPr="000A4258">
        <w:t>роекта</w:t>
      </w:r>
      <w:r>
        <w:t>;</w:t>
      </w:r>
    </w:p>
    <w:p w14:paraId="7E99F92E" w14:textId="77777777" w:rsidR="00E3336C" w:rsidRDefault="00E3336C" w:rsidP="00E3336C">
      <w:pPr>
        <w:pStyle w:val="a5"/>
      </w:pPr>
      <w:r>
        <w:t xml:space="preserve">Внутренних причин Заказчика, таких, как </w:t>
      </w:r>
      <w:r w:rsidRPr="000A4258">
        <w:t>организационные изменения Заказчика</w:t>
      </w:r>
      <w:r>
        <w:t>, изменения бизнес-процессов, функций и операций;</w:t>
      </w:r>
    </w:p>
    <w:p w14:paraId="73F944C8" w14:textId="77777777" w:rsidR="00E3336C" w:rsidRPr="00E30B9C" w:rsidRDefault="00E3336C" w:rsidP="00E3336C">
      <w:pPr>
        <w:pStyle w:val="a5"/>
      </w:pPr>
      <w:r>
        <w:t>Поступления и обработки новой, не полученной на Э</w:t>
      </w:r>
      <w:r w:rsidRPr="00E30B9C">
        <w:t>тапе 1. «Формировани</w:t>
      </w:r>
      <w:r>
        <w:t>е</w:t>
      </w:r>
      <w:r w:rsidRPr="00E30B9C">
        <w:t xml:space="preserve"> требований к ИС» информации;</w:t>
      </w:r>
    </w:p>
    <w:p w14:paraId="3CD09C3A" w14:textId="77777777" w:rsidR="00E3336C" w:rsidRDefault="00E3336C" w:rsidP="00E3336C">
      <w:pPr>
        <w:pStyle w:val="a5"/>
      </w:pPr>
      <w:r>
        <w:t>И</w:t>
      </w:r>
      <w:r w:rsidRPr="000A4258">
        <w:t>зменени</w:t>
      </w:r>
      <w:r>
        <w:t>я</w:t>
      </w:r>
      <w:r w:rsidRPr="000A4258">
        <w:t xml:space="preserve"> </w:t>
      </w:r>
      <w:r w:rsidRPr="00537E6A">
        <w:t>положений</w:t>
      </w:r>
      <w:r w:rsidRPr="000A4258">
        <w:t xml:space="preserve"> принятого ранее </w:t>
      </w:r>
      <w:r>
        <w:t>документа проекта.</w:t>
      </w:r>
    </w:p>
    <w:p w14:paraId="2A062261" w14:textId="77777777" w:rsidR="00E3336C" w:rsidRDefault="00E3336C" w:rsidP="00E3336C">
      <w:r>
        <w:t xml:space="preserve">Под управлением изменениями понимается совокупность методов и средств исследования, утверждения и реализации изменений, приводящих к отклонению от установленных в Договоре и Уставе основных параметров проекта. </w:t>
      </w:r>
    </w:p>
    <w:p w14:paraId="4861BDC0" w14:textId="77777777" w:rsidR="00E3336C" w:rsidRDefault="00E3336C" w:rsidP="00E3336C">
      <w:r>
        <w:t xml:space="preserve">Изменения проекта могут быть инициированы как Заказчиком, так и Исполнителем. </w:t>
      </w:r>
    </w:p>
    <w:p w14:paraId="68B958C5" w14:textId="77777777" w:rsidR="00E3336C" w:rsidRDefault="00E3336C" w:rsidP="00E3336C">
      <w:r>
        <w:t xml:space="preserve">Любые утвержденные изменения параметров проекта оформляются </w:t>
      </w:r>
      <w:r w:rsidRPr="00F61C7F">
        <w:t xml:space="preserve">Дополнительными соглашениями к Договору, в котором определяют порядок и условия выполнения Исполнителем </w:t>
      </w:r>
      <w:r>
        <w:t>работ в рамках измененных параметров проекта.</w:t>
      </w:r>
    </w:p>
    <w:p w14:paraId="298F7E98" w14:textId="77777777" w:rsidR="00E3336C" w:rsidRDefault="00E3336C" w:rsidP="00E3336C">
      <w:r>
        <w:lastRenderedPageBreak/>
        <w:t>Для того чтобы проект был успешным, изменения не должны проводиться без проведения детальной оценки их влияния на проект. Для принятия решения о внесении изменений в параметры проекта или их отклонении необходимо, чтобы предлагаемые изменения были правильно поняты, между ними расставлены приоритеты и оценена их стоимость. Любое изменение, не способствующее целям проекта, определенным в Уставе, должно быть объявлено как выходящее за рамки проекта.</w:t>
      </w:r>
    </w:p>
    <w:p w14:paraId="00F85ED2" w14:textId="77777777" w:rsidR="00E3336C" w:rsidRDefault="00E3336C" w:rsidP="00E3336C">
      <w:r>
        <w:t>К проектным изменениям относятся изменения:</w:t>
      </w:r>
    </w:p>
    <w:p w14:paraId="535A4A59" w14:textId="77777777" w:rsidR="00E3336C" w:rsidRDefault="00E3336C" w:rsidP="00C23576">
      <w:pPr>
        <w:pStyle w:val="aff7"/>
        <w:numPr>
          <w:ilvl w:val="0"/>
          <w:numId w:val="57"/>
        </w:numPr>
        <w:spacing w:before="120" w:after="0" w:line="276" w:lineRule="auto"/>
        <w:jc w:val="both"/>
      </w:pPr>
      <w:r>
        <w:t>Ц</w:t>
      </w:r>
      <w:r w:rsidRPr="008D39E9">
        <w:t xml:space="preserve">елей, задач, результатов, </w:t>
      </w:r>
      <w:r>
        <w:t>объема</w:t>
      </w:r>
      <w:r w:rsidRPr="008D39E9">
        <w:t>, ограничений и допущений проекта</w:t>
      </w:r>
      <w:r>
        <w:t>;</w:t>
      </w:r>
    </w:p>
    <w:p w14:paraId="49E30AAE" w14:textId="77777777" w:rsidR="00E3336C" w:rsidRDefault="00E3336C" w:rsidP="00C23576">
      <w:pPr>
        <w:pStyle w:val="aff7"/>
        <w:numPr>
          <w:ilvl w:val="0"/>
          <w:numId w:val="57"/>
        </w:numPr>
        <w:spacing w:before="120" w:after="0" w:line="276" w:lineRule="auto"/>
        <w:jc w:val="both"/>
      </w:pPr>
      <w:r>
        <w:t>Функциональных и нефункциональных требований к ИС;</w:t>
      </w:r>
    </w:p>
    <w:p w14:paraId="261D8C0E" w14:textId="77777777" w:rsidR="00E3336C" w:rsidRDefault="00E3336C" w:rsidP="00C23576">
      <w:pPr>
        <w:pStyle w:val="aff7"/>
        <w:numPr>
          <w:ilvl w:val="0"/>
          <w:numId w:val="57"/>
        </w:numPr>
        <w:spacing w:before="120" w:after="0" w:line="276" w:lineRule="auto"/>
        <w:jc w:val="both"/>
      </w:pPr>
      <w:r>
        <w:t xml:space="preserve">Базового плана-графика работ проекта, </w:t>
      </w:r>
      <w:r w:rsidRPr="008D39E9">
        <w:t>списка и дат контрольных точек проекта</w:t>
      </w:r>
      <w:r>
        <w:t>;</w:t>
      </w:r>
    </w:p>
    <w:p w14:paraId="5692BC91" w14:textId="77777777" w:rsidR="00E3336C" w:rsidRDefault="00E3336C" w:rsidP="00C23576">
      <w:pPr>
        <w:pStyle w:val="aff7"/>
        <w:numPr>
          <w:ilvl w:val="0"/>
          <w:numId w:val="57"/>
        </w:numPr>
        <w:spacing w:before="120" w:after="0" w:line="276" w:lineRule="auto"/>
        <w:jc w:val="both"/>
      </w:pPr>
      <w:r>
        <w:t>Бюджета проекта.</w:t>
      </w:r>
    </w:p>
    <w:p w14:paraId="5658EB74" w14:textId="77777777" w:rsidR="00E3336C" w:rsidRPr="005253A6" w:rsidRDefault="00E3336C" w:rsidP="00E3336C">
      <w:pPr>
        <w:rPr>
          <w:rStyle w:val="afff4"/>
        </w:rPr>
      </w:pPr>
      <w:bookmarkStart w:id="140" w:name="_Ref174473240"/>
      <w:bookmarkStart w:id="141" w:name="_Ref174473236"/>
      <w:bookmarkStart w:id="142" w:name="_Ref174472705"/>
      <w:bookmarkStart w:id="143" w:name="_Ref174472699"/>
      <w:bookmarkStart w:id="144" w:name="_Toc166675439"/>
      <w:bookmarkStart w:id="145" w:name="_Процедура_управления_изменениями"/>
      <w:bookmarkStart w:id="146" w:name="_Ref191358420"/>
      <w:bookmarkStart w:id="147" w:name="_Ref191358448"/>
      <w:bookmarkStart w:id="148" w:name="_Ref191358457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r w:rsidRPr="005253A6">
        <w:rPr>
          <w:rStyle w:val="afff4"/>
        </w:rPr>
        <w:t>Порядок работы с изменениями:</w:t>
      </w:r>
    </w:p>
    <w:p w14:paraId="2C4DA6BF" w14:textId="77777777" w:rsidR="00E3336C" w:rsidRDefault="00E3336C" w:rsidP="00C23576">
      <w:pPr>
        <w:pStyle w:val="aff7"/>
        <w:numPr>
          <w:ilvl w:val="0"/>
          <w:numId w:val="58"/>
        </w:numPr>
      </w:pPr>
      <w:r>
        <w:t xml:space="preserve">Изменение </w:t>
      </w:r>
      <w:r w:rsidRPr="00E006DB">
        <w:t xml:space="preserve">может быть инициировано на уровне Кураторов </w:t>
      </w:r>
      <w:r>
        <w:t>п</w:t>
      </w:r>
      <w:r w:rsidRPr="00E006DB">
        <w:t xml:space="preserve">роекта с обеих сторон, Руководителей </w:t>
      </w:r>
      <w:r>
        <w:t>п</w:t>
      </w:r>
      <w:r w:rsidRPr="00E006DB">
        <w:t>роекта с обеих сторон, Технического и Функционального архитектора;</w:t>
      </w:r>
    </w:p>
    <w:p w14:paraId="3A02AC8D" w14:textId="77777777" w:rsidR="00E3336C" w:rsidRPr="00E006DB" w:rsidRDefault="00E3336C" w:rsidP="00C23576">
      <w:pPr>
        <w:pStyle w:val="aff7"/>
        <w:numPr>
          <w:ilvl w:val="0"/>
          <w:numId w:val="58"/>
        </w:numPr>
      </w:pPr>
      <w:r>
        <w:t>Инициатором изменения оформляется документа «Запрос на изменение»</w:t>
      </w:r>
      <w:r w:rsidRPr="00537E6A">
        <w:t xml:space="preserve"> </w:t>
      </w:r>
      <w:r w:rsidRPr="000A4258">
        <w:t xml:space="preserve">– </w:t>
      </w:r>
      <w:r>
        <w:t>пр</w:t>
      </w:r>
      <w:r w:rsidRPr="000A4258">
        <w:t xml:space="preserve">оектный документ, содержащий описание изменения, которое может иметь воздействие на </w:t>
      </w:r>
      <w:r>
        <w:t xml:space="preserve">параметры проекта. </w:t>
      </w:r>
      <w:r w:rsidRPr="000A4258">
        <w:t xml:space="preserve">Запрос на изменение также должен содержать оценку влияния конкретного изменения на </w:t>
      </w:r>
      <w:r>
        <w:t>п</w:t>
      </w:r>
      <w:r w:rsidRPr="000A4258">
        <w:t>роект</w:t>
      </w:r>
      <w:r>
        <w:t>;</w:t>
      </w:r>
    </w:p>
    <w:p w14:paraId="13A27BC9" w14:textId="77777777" w:rsidR="00E3336C" w:rsidRDefault="00E3336C" w:rsidP="00C23576">
      <w:pPr>
        <w:pStyle w:val="aff7"/>
        <w:numPr>
          <w:ilvl w:val="0"/>
          <w:numId w:val="58"/>
        </w:numPr>
      </w:pPr>
      <w:r w:rsidRPr="00E006DB">
        <w:t xml:space="preserve">Руководитель </w:t>
      </w:r>
      <w:r>
        <w:t>п</w:t>
      </w:r>
      <w:r w:rsidRPr="00E006DB">
        <w:t>роекта</w:t>
      </w:r>
      <w:r>
        <w:t xml:space="preserve"> Исполнителя готовит варианты решения по данному запросу, включая оценку последствий данных решений и их влияния на параметры проекта и включает их в Запрос на изменение</w:t>
      </w:r>
      <w:r w:rsidRPr="00EF0333">
        <w:t xml:space="preserve"> </w:t>
      </w:r>
      <w:r w:rsidRPr="00CE6CC5">
        <w:t xml:space="preserve">в соответствии с шаблоном, представленным </w:t>
      </w:r>
      <w:r>
        <w:t xml:space="preserve">в </w:t>
      </w:r>
      <w:hyperlink w:anchor="Прил4" w:history="1">
        <w:r w:rsidRPr="00C0021D">
          <w:rPr>
            <w:rStyle w:val="afc"/>
          </w:rPr>
          <w:t xml:space="preserve">Приложении </w:t>
        </w:r>
        <w:r>
          <w:rPr>
            <w:rStyle w:val="afc"/>
          </w:rPr>
          <w:t>6</w:t>
        </w:r>
        <w:r w:rsidRPr="00C0021D">
          <w:rPr>
            <w:rStyle w:val="afc"/>
          </w:rPr>
          <w:t xml:space="preserve"> «Шаблон запроса на изменение»</w:t>
        </w:r>
      </w:hyperlink>
      <w:r w:rsidRPr="00C0021D">
        <w:t>;</w:t>
      </w:r>
    </w:p>
    <w:p w14:paraId="5B738A56" w14:textId="77777777" w:rsidR="00E3336C" w:rsidRDefault="00E3336C" w:rsidP="00C23576">
      <w:pPr>
        <w:pStyle w:val="aff7"/>
        <w:numPr>
          <w:ilvl w:val="0"/>
          <w:numId w:val="58"/>
        </w:numPr>
      </w:pPr>
      <w:r>
        <w:t>Запрос на изменение Руководителем проекта Исполните</w:t>
      </w:r>
      <w:r w:rsidR="00E01B90">
        <w:t>ля направляется Руководителю п</w:t>
      </w:r>
      <w:r>
        <w:t xml:space="preserve">роекта Заказчика в форме письма (электронного или на бумажном носителе) для включения в повестку Оперативного совещания проектной группы, рассмотрения на УК и регистрации в </w:t>
      </w:r>
      <w:r w:rsidRPr="00F846FB">
        <w:t>Реестре поручений и открытых вопросов</w:t>
      </w:r>
      <w:r>
        <w:t>:</w:t>
      </w:r>
    </w:p>
    <w:p w14:paraId="7A8EE78B" w14:textId="77777777" w:rsidR="00E3336C" w:rsidRPr="000D1DAE" w:rsidRDefault="00E3336C" w:rsidP="00C23576">
      <w:pPr>
        <w:pStyle w:val="aff7"/>
        <w:numPr>
          <w:ilvl w:val="1"/>
          <w:numId w:val="58"/>
        </w:numPr>
      </w:pPr>
      <w:r>
        <w:t xml:space="preserve">Если предлагаемое изменение </w:t>
      </w:r>
      <w:r w:rsidRPr="006134AE">
        <w:t xml:space="preserve">не требует корректировок </w:t>
      </w:r>
      <w:r>
        <w:t>Базового плана-графика проекта</w:t>
      </w:r>
      <w:r w:rsidRPr="000D1DAE">
        <w:t xml:space="preserve"> (в любой его части), либо требует несущественных корректировок </w:t>
      </w:r>
      <w:r>
        <w:t>Базового плана-графика проекта</w:t>
      </w:r>
      <w:r w:rsidRPr="000D1DAE">
        <w:t xml:space="preserve">, </w:t>
      </w:r>
      <w:r>
        <w:t xml:space="preserve">решение по Запросу на изменение </w:t>
      </w:r>
      <w:r w:rsidRPr="000D1DAE">
        <w:t>принимаются</w:t>
      </w:r>
      <w:r>
        <w:t xml:space="preserve"> на уровне Р</w:t>
      </w:r>
      <w:r w:rsidRPr="000D1DAE">
        <w:t>уководител</w:t>
      </w:r>
      <w:r>
        <w:t>ей</w:t>
      </w:r>
      <w:r w:rsidRPr="000D1DAE">
        <w:t xml:space="preserve"> проекта с обеих сторон.</w:t>
      </w:r>
    </w:p>
    <w:p w14:paraId="5755CBB0" w14:textId="77777777" w:rsidR="00E3336C" w:rsidRDefault="00E3336C" w:rsidP="00C23576">
      <w:pPr>
        <w:pStyle w:val="aff7"/>
        <w:numPr>
          <w:ilvl w:val="1"/>
          <w:numId w:val="58"/>
        </w:numPr>
      </w:pPr>
      <w:r>
        <w:t xml:space="preserve">Если предлагаемое изменение отражается на сроках, бюджете, содержании, результатах проекта, решение по Запросу на изменение </w:t>
      </w:r>
      <w:r w:rsidRPr="000D1DAE">
        <w:t>принимаются</w:t>
      </w:r>
      <w:r>
        <w:t xml:space="preserve"> на уровне ОС и УК и фиксируется в Протоколе совещания. Принятые решения направляются Руководителю проекта Исполнителя для регистрации в </w:t>
      </w:r>
      <w:r w:rsidRPr="00F846FB">
        <w:t>Реестре поручений и открытых вопросов</w:t>
      </w:r>
      <w:r>
        <w:t>;</w:t>
      </w:r>
    </w:p>
    <w:p w14:paraId="1173F316" w14:textId="77777777" w:rsidR="00E3336C" w:rsidRDefault="00E3336C" w:rsidP="00C23576">
      <w:pPr>
        <w:pStyle w:val="aff7"/>
        <w:numPr>
          <w:ilvl w:val="0"/>
          <w:numId w:val="58"/>
        </w:numPr>
      </w:pPr>
      <w:r>
        <w:t>После принятия решения по Запросу на изменение Руководители проекта доводят это решение до команды проекта в течение 2 (двух) дней с момента принятия такого решения;</w:t>
      </w:r>
    </w:p>
    <w:p w14:paraId="284145CC" w14:textId="77777777" w:rsidR="00E3336C" w:rsidRDefault="00E3336C" w:rsidP="00C23576">
      <w:pPr>
        <w:pStyle w:val="aff7"/>
        <w:numPr>
          <w:ilvl w:val="0"/>
          <w:numId w:val="58"/>
        </w:numPr>
      </w:pPr>
      <w:r>
        <w:t>Руководители проекта должны координировать работу команды проекта в соответствии с изменениями, вводимыми в первоначальные планы, в соответствии с принятыми решениями Оперативного совета и Управляющего комитета.</w:t>
      </w:r>
    </w:p>
    <w:p w14:paraId="6B1F5C6D" w14:textId="77777777" w:rsidR="00E3336C" w:rsidRDefault="00E3336C" w:rsidP="00E3336C">
      <w:pPr>
        <w:pStyle w:val="aff7"/>
        <w:ind w:left="360"/>
      </w:pPr>
    </w:p>
    <w:p w14:paraId="2D29C014" w14:textId="77777777" w:rsidR="00E3336C" w:rsidRDefault="00E3336C" w:rsidP="00E3336C">
      <w:pPr>
        <w:rPr>
          <w:b/>
          <w:bCs/>
        </w:rPr>
      </w:pPr>
      <w:bookmarkStart w:id="149" w:name="_Toc411948995"/>
      <w:bookmarkStart w:id="150" w:name="_Toc355022182"/>
      <w:r w:rsidRPr="00E3336C">
        <w:rPr>
          <w:rStyle w:val="afff4"/>
        </w:rPr>
        <w:t>Матрица</w:t>
      </w:r>
      <w:r w:rsidRPr="00E3336C">
        <w:rPr>
          <w:b/>
          <w:bCs/>
        </w:rPr>
        <w:t xml:space="preserve"> </w:t>
      </w:r>
      <w:r w:rsidRPr="00E3336C">
        <w:rPr>
          <w:rStyle w:val="afff4"/>
        </w:rPr>
        <w:t>компромиссов</w:t>
      </w:r>
      <w:bookmarkEnd w:id="149"/>
      <w:bookmarkEnd w:id="150"/>
      <w:r>
        <w:rPr>
          <w:b/>
          <w:bCs/>
        </w:rPr>
        <w:t xml:space="preserve"> </w:t>
      </w:r>
    </w:p>
    <w:p w14:paraId="35BA8A1F" w14:textId="77777777" w:rsidR="00E3336C" w:rsidRDefault="00E3336C" w:rsidP="00E3336C">
      <w:r>
        <w:t xml:space="preserve">Матрица компромиссов отражает достигнутое соглашение между Исполнителем и Заказчиком относительно выбора приоритетов в возможных в будущем компромиссных решениях. Следование матрице компромиссов облегчает достижение соглашений по спорным вопросам. </w:t>
      </w:r>
    </w:p>
    <w:p w14:paraId="50518C58" w14:textId="77777777" w:rsidR="00E3336C" w:rsidRDefault="00E3336C" w:rsidP="00E3336C">
      <w:r>
        <w:lastRenderedPageBreak/>
        <w:t>Матрица помогает обозначить проектное ограничение, воздействие на которое практически невозможно (колонка “Фиксируется”), фактор, являющийся в проекте приоритетным (колонка “Согласовывается”), и третий параметр, значение которого должно быть принято в соответствии с установленными значениями первых двух величин (колонка “Принимается”).</w:t>
      </w:r>
    </w:p>
    <w:p w14:paraId="6381F7F0" w14:textId="77777777" w:rsidR="00E3336C" w:rsidRDefault="00E3336C" w:rsidP="00E3336C">
      <w:r>
        <w:t>Матрица компромиссов для проекта выглядит следующим образом:</w:t>
      </w:r>
    </w:p>
    <w:p w14:paraId="0C11A894" w14:textId="77777777" w:rsidR="00E3336C" w:rsidRDefault="00E3336C" w:rsidP="00E3336C">
      <w:pPr>
        <w:pStyle w:val="a8"/>
      </w:pPr>
      <w:r>
        <w:t>Матрица компромиссов</w:t>
      </w:r>
    </w:p>
    <w:tbl>
      <w:tblPr>
        <w:tblStyle w:val="-1110"/>
        <w:tblW w:w="5000" w:type="pct"/>
        <w:tblLook w:val="0220" w:firstRow="1" w:lastRow="0" w:firstColumn="0" w:lastColumn="0" w:noHBand="1" w:noVBand="0"/>
      </w:tblPr>
      <w:tblGrid>
        <w:gridCol w:w="2321"/>
        <w:gridCol w:w="2322"/>
        <w:gridCol w:w="2322"/>
        <w:gridCol w:w="2322"/>
      </w:tblGrid>
      <w:tr w:rsidR="00E3336C" w14:paraId="20662EC9" w14:textId="77777777" w:rsidTr="00FA42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</w:tcPr>
          <w:p w14:paraId="1C7CE8F2" w14:textId="77777777" w:rsidR="00E3336C" w:rsidRDefault="00E3336C" w:rsidP="00FA4276">
            <w:pPr>
              <w:rPr>
                <w:color w:val="FFFFFF" w:themeColor="background1"/>
                <w:lang w:eastAsia="en-US"/>
              </w:rPr>
            </w:pPr>
          </w:p>
        </w:tc>
        <w:tc>
          <w:tcPr>
            <w:tcW w:w="1250" w:type="pct"/>
            <w:hideMark/>
          </w:tcPr>
          <w:p w14:paraId="7F0141B6" w14:textId="77777777" w:rsidR="00E3336C" w:rsidRDefault="00E3336C" w:rsidP="00FA4276">
            <w:pPr>
              <w:rPr>
                <w:color w:val="FFFFFF" w:themeColor="background1"/>
                <w:lang w:eastAsia="en-US"/>
              </w:rPr>
            </w:pPr>
            <w:r>
              <w:rPr>
                <w:lang w:eastAsia="en-US"/>
              </w:rPr>
              <w:t>Фиксируется</w:t>
            </w:r>
          </w:p>
        </w:tc>
        <w:tc>
          <w:tcPr>
            <w:tcW w:w="1250" w:type="pct"/>
            <w:hideMark/>
          </w:tcPr>
          <w:p w14:paraId="6E42CCFD" w14:textId="77777777" w:rsidR="00E3336C" w:rsidRDefault="00E3336C" w:rsidP="00FA4276">
            <w:pPr>
              <w:rPr>
                <w:color w:val="FFFFFF" w:themeColor="background1"/>
                <w:lang w:eastAsia="en-US"/>
              </w:rPr>
            </w:pPr>
            <w:r>
              <w:rPr>
                <w:lang w:eastAsia="en-US"/>
              </w:rPr>
              <w:t>Согласовывается</w:t>
            </w:r>
          </w:p>
        </w:tc>
        <w:tc>
          <w:tcPr>
            <w:tcW w:w="1250" w:type="pct"/>
            <w:hideMark/>
          </w:tcPr>
          <w:p w14:paraId="13BEF914" w14:textId="77777777" w:rsidR="00E3336C" w:rsidRDefault="00E3336C" w:rsidP="00FA4276">
            <w:pPr>
              <w:rPr>
                <w:color w:val="FFFFFF" w:themeColor="background1"/>
                <w:lang w:eastAsia="en-US"/>
              </w:rPr>
            </w:pPr>
            <w:r>
              <w:rPr>
                <w:lang w:eastAsia="en-US"/>
              </w:rPr>
              <w:t>Принимается</w:t>
            </w:r>
          </w:p>
        </w:tc>
      </w:tr>
      <w:tr w:rsidR="00E3336C" w14:paraId="37CED91C" w14:textId="77777777" w:rsidTr="00FA4276">
        <w:tc>
          <w:tcPr>
            <w:tcW w:w="1250" w:type="pct"/>
            <w:hideMark/>
          </w:tcPr>
          <w:p w14:paraId="0B1DA98B" w14:textId="77777777" w:rsidR="00E3336C" w:rsidRDefault="00E3336C" w:rsidP="00FA4276">
            <w:pPr>
              <w:rPr>
                <w:lang w:eastAsia="en-US"/>
              </w:rPr>
            </w:pPr>
            <w:r>
              <w:rPr>
                <w:lang w:eastAsia="en-US"/>
              </w:rPr>
              <w:t>Ресурсы</w:t>
            </w:r>
          </w:p>
        </w:tc>
        <w:tc>
          <w:tcPr>
            <w:tcW w:w="1250" w:type="pct"/>
          </w:tcPr>
          <w:p w14:paraId="0BFDE8C8" w14:textId="77777777" w:rsidR="00E3336C" w:rsidRDefault="00E3336C" w:rsidP="00E3336C">
            <w:pPr>
              <w:rPr>
                <w:highlight w:val="yellow"/>
                <w:lang w:eastAsia="en-US"/>
              </w:rPr>
            </w:pPr>
          </w:p>
        </w:tc>
        <w:tc>
          <w:tcPr>
            <w:tcW w:w="1250" w:type="pct"/>
          </w:tcPr>
          <w:p w14:paraId="26D7E55F" w14:textId="77777777" w:rsidR="00E3336C" w:rsidRDefault="00E3336C" w:rsidP="00E3336C">
            <w:pPr>
              <w:rPr>
                <w:highlight w:val="yellow"/>
                <w:lang w:eastAsia="en-US"/>
              </w:rPr>
            </w:pPr>
          </w:p>
        </w:tc>
        <w:tc>
          <w:tcPr>
            <w:tcW w:w="1250" w:type="pct"/>
            <w:hideMark/>
          </w:tcPr>
          <w:p w14:paraId="43874780" w14:textId="77777777" w:rsidR="00E3336C" w:rsidRDefault="00E3336C" w:rsidP="00E3336C">
            <w:pPr>
              <w:rPr>
                <w:highlight w:val="yellow"/>
                <w:lang w:val="en-US" w:eastAsia="en-US"/>
              </w:rPr>
            </w:pPr>
            <w:r w:rsidRPr="00F274B9">
              <w:rPr>
                <w:lang w:eastAsia="en-US"/>
              </w:rPr>
              <w:t>Да</w:t>
            </w:r>
          </w:p>
        </w:tc>
      </w:tr>
      <w:tr w:rsidR="00E3336C" w14:paraId="6DEDA057" w14:textId="77777777" w:rsidTr="00FA4276">
        <w:tc>
          <w:tcPr>
            <w:tcW w:w="1250" w:type="pct"/>
            <w:hideMark/>
          </w:tcPr>
          <w:p w14:paraId="156BD852" w14:textId="77777777" w:rsidR="00E3336C" w:rsidRDefault="00E3336C" w:rsidP="00FA4276">
            <w:pPr>
              <w:rPr>
                <w:lang w:eastAsia="en-US"/>
              </w:rPr>
            </w:pPr>
            <w:r>
              <w:rPr>
                <w:lang w:eastAsia="en-US"/>
              </w:rPr>
              <w:t>Время</w:t>
            </w:r>
          </w:p>
        </w:tc>
        <w:tc>
          <w:tcPr>
            <w:tcW w:w="1250" w:type="pct"/>
            <w:hideMark/>
          </w:tcPr>
          <w:p w14:paraId="655690C3" w14:textId="77777777" w:rsidR="00E3336C" w:rsidRPr="00E3336C" w:rsidRDefault="00E3336C" w:rsidP="00E3336C">
            <w:pPr>
              <w:rPr>
                <w:highlight w:val="yellow"/>
                <w:lang w:eastAsia="en-US"/>
              </w:rPr>
            </w:pPr>
            <w:r w:rsidRPr="00F274B9">
              <w:rPr>
                <w:lang w:eastAsia="en-US"/>
              </w:rPr>
              <w:t>Да</w:t>
            </w:r>
          </w:p>
        </w:tc>
        <w:tc>
          <w:tcPr>
            <w:tcW w:w="1250" w:type="pct"/>
          </w:tcPr>
          <w:p w14:paraId="44FC73EA" w14:textId="77777777" w:rsidR="00E3336C" w:rsidRDefault="00E3336C" w:rsidP="00E3336C">
            <w:pPr>
              <w:rPr>
                <w:highlight w:val="yellow"/>
                <w:lang w:eastAsia="en-US"/>
              </w:rPr>
            </w:pPr>
          </w:p>
        </w:tc>
        <w:tc>
          <w:tcPr>
            <w:tcW w:w="1250" w:type="pct"/>
          </w:tcPr>
          <w:p w14:paraId="23F7A124" w14:textId="77777777" w:rsidR="00E3336C" w:rsidRDefault="00E3336C" w:rsidP="00E3336C">
            <w:pPr>
              <w:rPr>
                <w:highlight w:val="yellow"/>
                <w:lang w:val="en-US" w:eastAsia="en-US"/>
              </w:rPr>
            </w:pPr>
          </w:p>
        </w:tc>
      </w:tr>
      <w:tr w:rsidR="00E3336C" w14:paraId="10CBB425" w14:textId="77777777" w:rsidTr="00FA4276">
        <w:tc>
          <w:tcPr>
            <w:tcW w:w="1250" w:type="pct"/>
            <w:hideMark/>
          </w:tcPr>
          <w:p w14:paraId="502D27A2" w14:textId="77777777" w:rsidR="00E3336C" w:rsidRDefault="00E3336C" w:rsidP="00FA4276">
            <w:pPr>
              <w:rPr>
                <w:lang w:eastAsia="en-US"/>
              </w:rPr>
            </w:pPr>
            <w:r>
              <w:rPr>
                <w:lang w:eastAsia="en-US"/>
              </w:rPr>
              <w:t>Возможности</w:t>
            </w:r>
          </w:p>
        </w:tc>
        <w:tc>
          <w:tcPr>
            <w:tcW w:w="1250" w:type="pct"/>
          </w:tcPr>
          <w:p w14:paraId="6F565FC5" w14:textId="77777777" w:rsidR="00E3336C" w:rsidRDefault="00E3336C" w:rsidP="00E3336C">
            <w:pPr>
              <w:rPr>
                <w:highlight w:val="yellow"/>
                <w:lang w:val="en-US" w:eastAsia="en-US"/>
              </w:rPr>
            </w:pPr>
          </w:p>
        </w:tc>
        <w:tc>
          <w:tcPr>
            <w:tcW w:w="1250" w:type="pct"/>
            <w:hideMark/>
          </w:tcPr>
          <w:p w14:paraId="5FA4F450" w14:textId="77777777" w:rsidR="00E3336C" w:rsidRDefault="00E3336C" w:rsidP="00E3336C">
            <w:pPr>
              <w:rPr>
                <w:highlight w:val="yellow"/>
                <w:lang w:val="en-US" w:eastAsia="en-US"/>
              </w:rPr>
            </w:pPr>
            <w:r w:rsidRPr="00F274B9">
              <w:rPr>
                <w:lang w:eastAsia="en-US"/>
              </w:rPr>
              <w:t>Да</w:t>
            </w:r>
          </w:p>
        </w:tc>
        <w:tc>
          <w:tcPr>
            <w:tcW w:w="1250" w:type="pct"/>
          </w:tcPr>
          <w:p w14:paraId="563D82B1" w14:textId="77777777" w:rsidR="00E3336C" w:rsidRDefault="00E3336C" w:rsidP="00E3336C">
            <w:pPr>
              <w:rPr>
                <w:highlight w:val="yellow"/>
                <w:lang w:eastAsia="en-US"/>
              </w:rPr>
            </w:pPr>
          </w:p>
        </w:tc>
      </w:tr>
    </w:tbl>
    <w:p w14:paraId="71CA9BDF" w14:textId="77777777" w:rsidR="00E3336C" w:rsidRDefault="00E3336C" w:rsidP="00E3336C"/>
    <w:p w14:paraId="04CAAF34" w14:textId="77777777" w:rsidR="00E3336C" w:rsidRDefault="00E3336C" w:rsidP="00E3336C">
      <w:pPr>
        <w:rPr>
          <w:rFonts w:asciiTheme="minorHAnsi" w:hAnsiTheme="minorHAnsi"/>
          <w:lang w:eastAsia="en-US"/>
        </w:rPr>
      </w:pPr>
      <w:r>
        <w:t>Для проекта принимается справедливым следующее логическое утверждение: З</w:t>
      </w:r>
      <w:r w:rsidRPr="00F274B9">
        <w:t>афиксировав сроки, мы согласовываем объем функциональности решения и принимаем результирующие затраты ресурсов.</w:t>
      </w:r>
    </w:p>
    <w:p w14:paraId="6EB014A9" w14:textId="77777777" w:rsidR="00A732C7" w:rsidRDefault="00A732C7" w:rsidP="00A732C7">
      <w:pPr>
        <w:pStyle w:val="2"/>
        <w:ind w:left="576" w:hanging="576"/>
      </w:pPr>
      <w:bookmarkStart w:id="151" w:name="_Toc17120112"/>
      <w:r>
        <w:t>Управление рисками</w:t>
      </w:r>
      <w:bookmarkEnd w:id="151"/>
    </w:p>
    <w:p w14:paraId="74158F21" w14:textId="77777777" w:rsidR="00841740" w:rsidRDefault="00841740" w:rsidP="00841740">
      <w:bookmarkStart w:id="152" w:name="_Toc355022180"/>
      <w:bookmarkStart w:id="153" w:name="_Toc411948993"/>
      <w:bookmarkStart w:id="154" w:name="_Toc310345019"/>
      <w:bookmarkStart w:id="155" w:name="_Toc411949007"/>
      <w:bookmarkStart w:id="156" w:name="_Toc311112560"/>
      <w:bookmarkEnd w:id="22"/>
      <w:r>
        <w:t>Управление рисками проекта включает следующие процессы:</w:t>
      </w:r>
    </w:p>
    <w:p w14:paraId="7A20C904" w14:textId="77777777" w:rsidR="00841740" w:rsidRDefault="00841740" w:rsidP="00841740">
      <w:pPr>
        <w:pStyle w:val="a5"/>
      </w:pPr>
      <w:r>
        <w:t>Выявление и идентификация предполагаемых рисков;</w:t>
      </w:r>
    </w:p>
    <w:p w14:paraId="56CC8B2C" w14:textId="77777777" w:rsidR="00841740" w:rsidRDefault="00841740" w:rsidP="00841740">
      <w:pPr>
        <w:pStyle w:val="a5"/>
      </w:pPr>
      <w:r>
        <w:t>Анализ и оценка рисков;</w:t>
      </w:r>
    </w:p>
    <w:p w14:paraId="00040668" w14:textId="77777777" w:rsidR="00841740" w:rsidRDefault="00841740" w:rsidP="00841740">
      <w:pPr>
        <w:pStyle w:val="a5"/>
      </w:pPr>
      <w:r>
        <w:t>Выбор методов управления риском;</w:t>
      </w:r>
    </w:p>
    <w:p w14:paraId="35767B14" w14:textId="77777777" w:rsidR="00841740" w:rsidRDefault="00841740" w:rsidP="00841740">
      <w:pPr>
        <w:pStyle w:val="a5"/>
      </w:pPr>
      <w:r>
        <w:t>Реагирование на наступление рискового события;</w:t>
      </w:r>
    </w:p>
    <w:p w14:paraId="1D5C8A0E" w14:textId="77777777" w:rsidR="00841740" w:rsidRDefault="00841740" w:rsidP="00841740">
      <w:pPr>
        <w:pStyle w:val="a5"/>
      </w:pPr>
      <w:r>
        <w:t>Разработка и реализация мер снижения рисков;</w:t>
      </w:r>
    </w:p>
    <w:p w14:paraId="02290FFC" w14:textId="77777777" w:rsidR="00841740" w:rsidRDefault="00841740" w:rsidP="00841740">
      <w:pPr>
        <w:pStyle w:val="a5"/>
      </w:pPr>
      <w:r>
        <w:t>Контроль, анализ и оценка действий по снижению рисков и выработка решений.</w:t>
      </w:r>
    </w:p>
    <w:p w14:paraId="7C56E24D" w14:textId="77777777" w:rsidR="00841740" w:rsidRDefault="00841740" w:rsidP="00841740">
      <w:r>
        <w:t xml:space="preserve">Общую ответственность за управление рисками проекта несут Руководители </w:t>
      </w:r>
      <w:r w:rsidR="007C075E">
        <w:t>проекта И</w:t>
      </w:r>
      <w:r>
        <w:t>сполнителя и Заказчика. Распределение ответственности за выполнение процессов управления рисками приведено ниже:</w:t>
      </w:r>
    </w:p>
    <w:p w14:paraId="2C34A72D" w14:textId="77777777" w:rsidR="00841740" w:rsidRDefault="00841740" w:rsidP="00841740">
      <w:pPr>
        <w:pStyle w:val="a8"/>
      </w:pPr>
      <w:r>
        <w:t>Распределение ответственности за выполнение процессов управления рисками</w:t>
      </w:r>
    </w:p>
    <w:tbl>
      <w:tblPr>
        <w:tblStyle w:val="-1110"/>
        <w:tblW w:w="5000" w:type="pct"/>
        <w:tblLook w:val="0220" w:firstRow="1" w:lastRow="0" w:firstColumn="0" w:lastColumn="0" w:noHBand="1" w:noVBand="0"/>
      </w:tblPr>
      <w:tblGrid>
        <w:gridCol w:w="531"/>
        <w:gridCol w:w="2473"/>
        <w:gridCol w:w="2473"/>
        <w:gridCol w:w="3810"/>
      </w:tblGrid>
      <w:tr w:rsidR="00841740" w:rsidRPr="00996C12" w14:paraId="391BB935" w14:textId="77777777" w:rsidTr="00791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" w:type="pct"/>
            <w:hideMark/>
          </w:tcPr>
          <w:p w14:paraId="7AFE35D9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color w:val="FFFFFF" w:themeColor="background1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№ п/п</w:t>
            </w:r>
          </w:p>
        </w:tc>
        <w:tc>
          <w:tcPr>
            <w:tcW w:w="1332" w:type="pct"/>
            <w:hideMark/>
          </w:tcPr>
          <w:p w14:paraId="0564B122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color w:val="FFFFFF" w:themeColor="background1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Наименование процесса</w:t>
            </w:r>
          </w:p>
        </w:tc>
        <w:tc>
          <w:tcPr>
            <w:tcW w:w="1332" w:type="pct"/>
            <w:hideMark/>
          </w:tcPr>
          <w:p w14:paraId="02EC1D07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color w:val="FFFFFF" w:themeColor="background1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Члены рабочей группы, участвующие в выполнении процесса</w:t>
            </w:r>
          </w:p>
        </w:tc>
        <w:tc>
          <w:tcPr>
            <w:tcW w:w="2051" w:type="pct"/>
            <w:hideMark/>
          </w:tcPr>
          <w:p w14:paraId="37224772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color w:val="FFFFFF" w:themeColor="background1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Ожидаемый результат выполнения процесса</w:t>
            </w:r>
          </w:p>
        </w:tc>
      </w:tr>
      <w:tr w:rsidR="00841740" w:rsidRPr="00996C12" w14:paraId="74BA631D" w14:textId="77777777" w:rsidTr="00FA4276">
        <w:tc>
          <w:tcPr>
            <w:tcW w:w="285" w:type="pct"/>
            <w:hideMark/>
          </w:tcPr>
          <w:p w14:paraId="779CFA18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1</w:t>
            </w:r>
          </w:p>
        </w:tc>
        <w:tc>
          <w:tcPr>
            <w:tcW w:w="1332" w:type="pct"/>
            <w:hideMark/>
          </w:tcPr>
          <w:p w14:paraId="5C3374BC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Выявление и идентификация предполагаемых рисков</w:t>
            </w:r>
          </w:p>
        </w:tc>
        <w:tc>
          <w:tcPr>
            <w:tcW w:w="1332" w:type="pct"/>
            <w:hideMark/>
          </w:tcPr>
          <w:p w14:paraId="3D12409D" w14:textId="77777777" w:rsidR="00841740" w:rsidRPr="00996C12" w:rsidRDefault="00841740" w:rsidP="00841740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 xml:space="preserve">Администратор </w:t>
            </w:r>
            <w:r>
              <w:rPr>
                <w:rFonts w:ascii="Times New Roman" w:hAnsi="Times New Roman" w:cs="Times New Roman"/>
                <w:lang w:eastAsia="en-US"/>
              </w:rPr>
              <w:t>п</w:t>
            </w:r>
            <w:r w:rsidRPr="00996C12">
              <w:rPr>
                <w:rFonts w:ascii="Times New Roman" w:hAnsi="Times New Roman" w:cs="Times New Roman"/>
                <w:lang w:eastAsia="en-US"/>
              </w:rPr>
              <w:t xml:space="preserve">роекта, Руководители </w:t>
            </w:r>
            <w:r>
              <w:rPr>
                <w:rFonts w:ascii="Times New Roman" w:hAnsi="Times New Roman" w:cs="Times New Roman"/>
                <w:lang w:eastAsia="en-US"/>
              </w:rPr>
              <w:t>п</w:t>
            </w:r>
            <w:r w:rsidRPr="00996C12">
              <w:rPr>
                <w:rFonts w:ascii="Times New Roman" w:hAnsi="Times New Roman" w:cs="Times New Roman"/>
                <w:lang w:eastAsia="en-US"/>
              </w:rPr>
              <w:t xml:space="preserve">роекта с обеих сторон, все члены рабочей группы </w:t>
            </w:r>
            <w:r>
              <w:rPr>
                <w:rFonts w:ascii="Times New Roman" w:hAnsi="Times New Roman" w:cs="Times New Roman"/>
                <w:lang w:eastAsia="en-US"/>
              </w:rPr>
              <w:t>п</w:t>
            </w:r>
            <w:r w:rsidRPr="00996C12">
              <w:rPr>
                <w:rFonts w:ascii="Times New Roman" w:hAnsi="Times New Roman" w:cs="Times New Roman"/>
                <w:lang w:eastAsia="en-US"/>
              </w:rPr>
              <w:t>роекта</w:t>
            </w:r>
          </w:p>
        </w:tc>
        <w:tc>
          <w:tcPr>
            <w:tcW w:w="2051" w:type="pct"/>
            <w:hideMark/>
          </w:tcPr>
          <w:p w14:paraId="0045AB98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Внесение изменений и дополнений в таблицу рисков, доклад на ближайшем совещании проектной группы.</w:t>
            </w:r>
          </w:p>
          <w:p w14:paraId="0BD4908F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Согласование рисков, причин их возникновения, последствий и вероятности возникновения</w:t>
            </w:r>
          </w:p>
        </w:tc>
      </w:tr>
      <w:tr w:rsidR="00841740" w:rsidRPr="00996C12" w14:paraId="6E77897C" w14:textId="77777777" w:rsidTr="00FA4276">
        <w:tc>
          <w:tcPr>
            <w:tcW w:w="285" w:type="pct"/>
            <w:hideMark/>
          </w:tcPr>
          <w:p w14:paraId="2D793B59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2</w:t>
            </w:r>
          </w:p>
        </w:tc>
        <w:tc>
          <w:tcPr>
            <w:tcW w:w="1332" w:type="pct"/>
            <w:hideMark/>
          </w:tcPr>
          <w:p w14:paraId="1EE69E93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Анализ и оценка рисков</w:t>
            </w:r>
          </w:p>
        </w:tc>
        <w:tc>
          <w:tcPr>
            <w:tcW w:w="1332" w:type="pct"/>
            <w:hideMark/>
          </w:tcPr>
          <w:p w14:paraId="105E2DB2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 xml:space="preserve">Руководитель </w:t>
            </w:r>
            <w:r>
              <w:rPr>
                <w:rFonts w:ascii="Times New Roman" w:hAnsi="Times New Roman" w:cs="Times New Roman"/>
                <w:lang w:eastAsia="en-US"/>
              </w:rPr>
              <w:t>п</w:t>
            </w:r>
            <w:r w:rsidRPr="00996C12">
              <w:rPr>
                <w:rFonts w:ascii="Times New Roman" w:hAnsi="Times New Roman" w:cs="Times New Roman"/>
                <w:lang w:eastAsia="en-US"/>
              </w:rPr>
              <w:t>роекта Исполнителя</w:t>
            </w:r>
          </w:p>
          <w:p w14:paraId="080BB34D" w14:textId="77777777" w:rsidR="00841740" w:rsidRPr="00996C12" w:rsidRDefault="00841740" w:rsidP="00841740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2051" w:type="pct"/>
            <w:hideMark/>
          </w:tcPr>
          <w:p w14:paraId="43EA35D6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Внесение изменений и допол</w:t>
            </w:r>
            <w:r>
              <w:rPr>
                <w:rFonts w:ascii="Times New Roman" w:hAnsi="Times New Roman" w:cs="Times New Roman"/>
                <w:lang w:eastAsia="en-US"/>
              </w:rPr>
              <w:t>нений в таблицу рисков, доклад Р</w:t>
            </w:r>
            <w:r w:rsidRPr="00996C12">
              <w:rPr>
                <w:rFonts w:ascii="Times New Roman" w:hAnsi="Times New Roman" w:cs="Times New Roman"/>
                <w:lang w:eastAsia="en-US"/>
              </w:rPr>
              <w:t xml:space="preserve">уководителя </w:t>
            </w:r>
            <w:r>
              <w:rPr>
                <w:rFonts w:ascii="Times New Roman" w:hAnsi="Times New Roman" w:cs="Times New Roman"/>
                <w:lang w:eastAsia="en-US"/>
              </w:rPr>
              <w:t>п</w:t>
            </w:r>
            <w:r w:rsidRPr="00996C12">
              <w:rPr>
                <w:rFonts w:ascii="Times New Roman" w:hAnsi="Times New Roman" w:cs="Times New Roman"/>
                <w:lang w:eastAsia="en-US"/>
              </w:rPr>
              <w:t xml:space="preserve">роекта Исполнителя на ближайшем </w:t>
            </w:r>
            <w:r w:rsidRPr="00996C12">
              <w:rPr>
                <w:rFonts w:ascii="Times New Roman" w:hAnsi="Times New Roman" w:cs="Times New Roman"/>
                <w:lang w:eastAsia="en-US"/>
              </w:rPr>
              <w:lastRenderedPageBreak/>
              <w:t>совещании проектной группы.</w:t>
            </w:r>
          </w:p>
          <w:p w14:paraId="0B203AAC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Согласование причин их возникновения, последствий и вероятности возникновения снова</w:t>
            </w:r>
          </w:p>
        </w:tc>
      </w:tr>
      <w:tr w:rsidR="00841740" w:rsidRPr="00996C12" w14:paraId="0245F5BF" w14:textId="77777777" w:rsidTr="00FA4276">
        <w:tc>
          <w:tcPr>
            <w:tcW w:w="285" w:type="pct"/>
            <w:hideMark/>
          </w:tcPr>
          <w:p w14:paraId="7AE2524E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lastRenderedPageBreak/>
              <w:t>3</w:t>
            </w:r>
          </w:p>
        </w:tc>
        <w:tc>
          <w:tcPr>
            <w:tcW w:w="1332" w:type="pct"/>
            <w:hideMark/>
          </w:tcPr>
          <w:p w14:paraId="577C68B4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Выбор методов управления риском</w:t>
            </w:r>
          </w:p>
        </w:tc>
        <w:tc>
          <w:tcPr>
            <w:tcW w:w="1332" w:type="pct"/>
            <w:hideMark/>
          </w:tcPr>
          <w:p w14:paraId="5AC9B0A8" w14:textId="77777777" w:rsidR="00841740" w:rsidRPr="00996C12" w:rsidRDefault="00841740" w:rsidP="00841740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 xml:space="preserve">Руководители </w:t>
            </w:r>
            <w:r>
              <w:rPr>
                <w:rFonts w:ascii="Times New Roman" w:hAnsi="Times New Roman" w:cs="Times New Roman"/>
                <w:lang w:eastAsia="en-US"/>
              </w:rPr>
              <w:t>п</w:t>
            </w:r>
            <w:r w:rsidRPr="00996C12">
              <w:rPr>
                <w:rFonts w:ascii="Times New Roman" w:hAnsi="Times New Roman" w:cs="Times New Roman"/>
                <w:lang w:eastAsia="en-US"/>
              </w:rPr>
              <w:t>роекта с обеих сторон</w:t>
            </w:r>
          </w:p>
        </w:tc>
        <w:tc>
          <w:tcPr>
            <w:tcW w:w="2051" w:type="pct"/>
            <w:hideMark/>
          </w:tcPr>
          <w:p w14:paraId="068B131F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 xml:space="preserve">Внесение изменений и дополнений в таблицу рисков, </w:t>
            </w:r>
            <w:r>
              <w:rPr>
                <w:rFonts w:ascii="Times New Roman" w:hAnsi="Times New Roman" w:cs="Times New Roman"/>
                <w:lang w:eastAsia="en-US"/>
              </w:rPr>
              <w:t>доклад Р</w:t>
            </w:r>
            <w:r w:rsidRPr="00996C12">
              <w:rPr>
                <w:rFonts w:ascii="Times New Roman" w:hAnsi="Times New Roman" w:cs="Times New Roman"/>
                <w:lang w:eastAsia="en-US"/>
              </w:rPr>
              <w:t xml:space="preserve">уководителя </w:t>
            </w:r>
            <w:r>
              <w:rPr>
                <w:rFonts w:ascii="Times New Roman" w:hAnsi="Times New Roman" w:cs="Times New Roman"/>
                <w:lang w:eastAsia="en-US"/>
              </w:rPr>
              <w:t>п</w:t>
            </w:r>
            <w:r w:rsidRPr="00996C12">
              <w:rPr>
                <w:rFonts w:ascii="Times New Roman" w:hAnsi="Times New Roman" w:cs="Times New Roman"/>
                <w:lang w:eastAsia="en-US"/>
              </w:rPr>
              <w:t>роекта Исполнителя на ближайшем совещании проектной группы.</w:t>
            </w:r>
          </w:p>
          <w:p w14:paraId="206949EE" w14:textId="77777777" w:rsidR="00841740" w:rsidRPr="00996C12" w:rsidRDefault="00841740" w:rsidP="007C075E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 xml:space="preserve">Согласование </w:t>
            </w:r>
            <w:r w:rsidR="007C075E">
              <w:rPr>
                <w:rFonts w:ascii="Times New Roman" w:hAnsi="Times New Roman" w:cs="Times New Roman"/>
                <w:lang w:eastAsia="en-US"/>
              </w:rPr>
              <w:t>Р</w:t>
            </w:r>
            <w:r w:rsidRPr="00996C12">
              <w:rPr>
                <w:rFonts w:ascii="Times New Roman" w:hAnsi="Times New Roman" w:cs="Times New Roman"/>
                <w:lang w:eastAsia="en-US"/>
              </w:rPr>
              <w:t xml:space="preserve">уководителями </w:t>
            </w:r>
            <w:r w:rsidR="007C075E">
              <w:rPr>
                <w:rFonts w:ascii="Times New Roman" w:hAnsi="Times New Roman" w:cs="Times New Roman"/>
                <w:lang w:eastAsia="en-US"/>
              </w:rPr>
              <w:t>п</w:t>
            </w:r>
            <w:r w:rsidRPr="00996C12">
              <w:rPr>
                <w:rFonts w:ascii="Times New Roman" w:hAnsi="Times New Roman" w:cs="Times New Roman"/>
                <w:lang w:eastAsia="en-US"/>
              </w:rPr>
              <w:t>роекта методов управления риском и мер по уменьшению рисков</w:t>
            </w:r>
          </w:p>
        </w:tc>
      </w:tr>
      <w:tr w:rsidR="00841740" w:rsidRPr="00996C12" w14:paraId="348BE325" w14:textId="77777777" w:rsidTr="00FA4276">
        <w:tc>
          <w:tcPr>
            <w:tcW w:w="285" w:type="pct"/>
            <w:hideMark/>
          </w:tcPr>
          <w:p w14:paraId="50F16266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4</w:t>
            </w:r>
          </w:p>
        </w:tc>
        <w:tc>
          <w:tcPr>
            <w:tcW w:w="1332" w:type="pct"/>
            <w:hideMark/>
          </w:tcPr>
          <w:p w14:paraId="5758BDDE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Применение выбранных методов управления риском</w:t>
            </w:r>
          </w:p>
        </w:tc>
        <w:tc>
          <w:tcPr>
            <w:tcW w:w="1332" w:type="pct"/>
            <w:hideMark/>
          </w:tcPr>
          <w:p w14:paraId="0278E430" w14:textId="77777777" w:rsidR="00841740" w:rsidRPr="00996C12" w:rsidRDefault="00841740" w:rsidP="00841740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 xml:space="preserve">Все члены рабочей группы </w:t>
            </w:r>
            <w:r>
              <w:rPr>
                <w:rFonts w:ascii="Times New Roman" w:hAnsi="Times New Roman" w:cs="Times New Roman"/>
                <w:lang w:eastAsia="en-US"/>
              </w:rPr>
              <w:t>п</w:t>
            </w:r>
            <w:r w:rsidRPr="00996C12">
              <w:rPr>
                <w:rFonts w:ascii="Times New Roman" w:hAnsi="Times New Roman" w:cs="Times New Roman"/>
                <w:lang w:eastAsia="en-US"/>
              </w:rPr>
              <w:t>роекта</w:t>
            </w:r>
          </w:p>
        </w:tc>
        <w:tc>
          <w:tcPr>
            <w:tcW w:w="2051" w:type="pct"/>
            <w:hideMark/>
          </w:tcPr>
          <w:p w14:paraId="72D6C68C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Выполнение заданий, скорректированных с учетом мероприятий по уменьшению рисков</w:t>
            </w:r>
          </w:p>
        </w:tc>
      </w:tr>
      <w:tr w:rsidR="00841740" w:rsidRPr="00996C12" w14:paraId="396BC4A4" w14:textId="77777777" w:rsidTr="00FA4276">
        <w:tc>
          <w:tcPr>
            <w:tcW w:w="285" w:type="pct"/>
            <w:hideMark/>
          </w:tcPr>
          <w:p w14:paraId="7595DDC7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5</w:t>
            </w:r>
          </w:p>
        </w:tc>
        <w:tc>
          <w:tcPr>
            <w:tcW w:w="1332" w:type="pct"/>
            <w:hideMark/>
          </w:tcPr>
          <w:p w14:paraId="116A053F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Реагирование на наступление рискового события</w:t>
            </w:r>
          </w:p>
        </w:tc>
        <w:tc>
          <w:tcPr>
            <w:tcW w:w="1332" w:type="pct"/>
            <w:hideMark/>
          </w:tcPr>
          <w:p w14:paraId="2B57EF5F" w14:textId="77777777" w:rsidR="00841740" w:rsidRPr="00996C12" w:rsidRDefault="00841740" w:rsidP="00841740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 xml:space="preserve">Руководитель </w:t>
            </w:r>
            <w:r>
              <w:rPr>
                <w:rFonts w:ascii="Times New Roman" w:hAnsi="Times New Roman" w:cs="Times New Roman"/>
                <w:lang w:eastAsia="en-US"/>
              </w:rPr>
              <w:t>п</w:t>
            </w:r>
            <w:r w:rsidRPr="00996C12">
              <w:rPr>
                <w:rFonts w:ascii="Times New Roman" w:hAnsi="Times New Roman" w:cs="Times New Roman"/>
                <w:lang w:eastAsia="en-US"/>
              </w:rPr>
              <w:t>роекта Исполнителя</w:t>
            </w:r>
          </w:p>
        </w:tc>
        <w:tc>
          <w:tcPr>
            <w:tcW w:w="2051" w:type="pct"/>
            <w:hideMark/>
          </w:tcPr>
          <w:p w14:paraId="6786CCCD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Внесение изменений и дополнений в таблицу рисков, доклад на ближайшем совещании проектной группы</w:t>
            </w:r>
          </w:p>
        </w:tc>
      </w:tr>
      <w:tr w:rsidR="00841740" w:rsidRPr="00996C12" w14:paraId="19BF6114" w14:textId="77777777" w:rsidTr="00FA4276">
        <w:tc>
          <w:tcPr>
            <w:tcW w:w="285" w:type="pct"/>
            <w:hideMark/>
          </w:tcPr>
          <w:p w14:paraId="76639E31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6</w:t>
            </w:r>
          </w:p>
        </w:tc>
        <w:tc>
          <w:tcPr>
            <w:tcW w:w="1332" w:type="pct"/>
            <w:hideMark/>
          </w:tcPr>
          <w:p w14:paraId="66B8BD1A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Разработка и реализация мер снижения рисков</w:t>
            </w:r>
          </w:p>
        </w:tc>
        <w:tc>
          <w:tcPr>
            <w:tcW w:w="1332" w:type="pct"/>
            <w:hideMark/>
          </w:tcPr>
          <w:p w14:paraId="583B7FA9" w14:textId="77777777" w:rsidR="00841740" w:rsidRPr="00996C12" w:rsidRDefault="00841740" w:rsidP="00841740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 xml:space="preserve">Руководители </w:t>
            </w:r>
            <w:r>
              <w:rPr>
                <w:rFonts w:ascii="Times New Roman" w:hAnsi="Times New Roman" w:cs="Times New Roman"/>
                <w:lang w:eastAsia="en-US"/>
              </w:rPr>
              <w:t>п</w:t>
            </w:r>
            <w:r w:rsidRPr="00996C12">
              <w:rPr>
                <w:rFonts w:ascii="Times New Roman" w:hAnsi="Times New Roman" w:cs="Times New Roman"/>
                <w:lang w:eastAsia="en-US"/>
              </w:rPr>
              <w:t>роекта с обеих сторон</w:t>
            </w:r>
          </w:p>
        </w:tc>
        <w:tc>
          <w:tcPr>
            <w:tcW w:w="2051" w:type="pct"/>
            <w:hideMark/>
          </w:tcPr>
          <w:p w14:paraId="7D9D61D7" w14:textId="77777777" w:rsidR="00841740" w:rsidRPr="00996C12" w:rsidRDefault="00841740" w:rsidP="00841740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 xml:space="preserve">Внесение изменений и дополнений в задания по снижению рисков </w:t>
            </w:r>
          </w:p>
        </w:tc>
      </w:tr>
      <w:tr w:rsidR="00841740" w:rsidRPr="00996C12" w14:paraId="1D64463E" w14:textId="77777777" w:rsidTr="00FA4276">
        <w:tc>
          <w:tcPr>
            <w:tcW w:w="285" w:type="pct"/>
            <w:hideMark/>
          </w:tcPr>
          <w:p w14:paraId="5DFC0C5D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7</w:t>
            </w:r>
          </w:p>
        </w:tc>
        <w:tc>
          <w:tcPr>
            <w:tcW w:w="1332" w:type="pct"/>
            <w:hideMark/>
          </w:tcPr>
          <w:p w14:paraId="29732C4B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Контроль, анализ и оценка действий по снижению рисков и выработка решений</w:t>
            </w:r>
          </w:p>
        </w:tc>
        <w:tc>
          <w:tcPr>
            <w:tcW w:w="1332" w:type="pct"/>
            <w:hideMark/>
          </w:tcPr>
          <w:p w14:paraId="42771149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 xml:space="preserve">Руководители </w:t>
            </w:r>
            <w:r>
              <w:rPr>
                <w:rFonts w:ascii="Times New Roman" w:hAnsi="Times New Roman" w:cs="Times New Roman"/>
                <w:lang w:eastAsia="en-US"/>
              </w:rPr>
              <w:t>п</w:t>
            </w:r>
            <w:r w:rsidRPr="00996C12">
              <w:rPr>
                <w:rFonts w:ascii="Times New Roman" w:hAnsi="Times New Roman" w:cs="Times New Roman"/>
                <w:lang w:eastAsia="en-US"/>
              </w:rPr>
              <w:t>роекта с обеих сторон</w:t>
            </w:r>
          </w:p>
          <w:p w14:paraId="6CDF07C4" w14:textId="77777777" w:rsidR="00841740" w:rsidRPr="00996C12" w:rsidRDefault="00841740" w:rsidP="00841740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 xml:space="preserve">Администратор </w:t>
            </w:r>
            <w:r>
              <w:rPr>
                <w:rFonts w:ascii="Times New Roman" w:hAnsi="Times New Roman" w:cs="Times New Roman"/>
                <w:lang w:eastAsia="en-US"/>
              </w:rPr>
              <w:t>п</w:t>
            </w:r>
            <w:r w:rsidRPr="00996C12">
              <w:rPr>
                <w:rFonts w:ascii="Times New Roman" w:hAnsi="Times New Roman" w:cs="Times New Roman"/>
                <w:lang w:eastAsia="en-US"/>
              </w:rPr>
              <w:t>роекта</w:t>
            </w:r>
          </w:p>
        </w:tc>
        <w:tc>
          <w:tcPr>
            <w:tcW w:w="2051" w:type="pct"/>
            <w:hideMark/>
          </w:tcPr>
          <w:p w14:paraId="4339D9C6" w14:textId="77777777" w:rsidR="00841740" w:rsidRPr="00996C12" w:rsidRDefault="00841740" w:rsidP="00FA4276">
            <w:pPr>
              <w:pStyle w:val="affff7"/>
              <w:rPr>
                <w:rFonts w:ascii="Times New Roman" w:hAnsi="Times New Roman" w:cs="Times New Roman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Внесение изменений и дополнений в таблицу рисков, доклад на ближайшем совещании по проекту</w:t>
            </w:r>
          </w:p>
        </w:tc>
      </w:tr>
    </w:tbl>
    <w:p w14:paraId="2AE76CAD" w14:textId="77777777" w:rsidR="00841740" w:rsidRDefault="00841740" w:rsidP="00841740">
      <w:r>
        <w:t>Документом, отражающим работу по управлению рисками проекта, является Реестр рисков проекта. Ответственным за разработку, заполнение данными и поддержание в актуальном состоянии Реестра рисков проекта является Руководитель проекта Исполнителя. В качестве экспертов для оценки рисков привлекаются наблюдатели со стороны Заказчика и Исполнителя.</w:t>
      </w:r>
    </w:p>
    <w:p w14:paraId="0B40EC83" w14:textId="77777777" w:rsidR="00841740" w:rsidRDefault="00841740" w:rsidP="00841740">
      <w:pPr>
        <w:rPr>
          <w:rFonts w:asciiTheme="minorHAnsi" w:hAnsiTheme="minorHAnsi"/>
          <w:lang w:eastAsia="en-US"/>
        </w:rPr>
      </w:pPr>
      <w:r>
        <w:t xml:space="preserve">Предварительная оценка рисков </w:t>
      </w:r>
      <w:r w:rsidR="007C075E">
        <w:t>п</w:t>
      </w:r>
      <w:r>
        <w:t xml:space="preserve">роекта приведена в </w:t>
      </w:r>
      <w:hyperlink w:anchor="Прил7Риски" w:history="1">
        <w:r w:rsidRPr="00774532">
          <w:rPr>
            <w:rStyle w:val="afc"/>
          </w:rPr>
          <w:t>Приложении 7. «Предварительная оценка рисков»</w:t>
        </w:r>
      </w:hyperlink>
      <w:r>
        <w:t>.</w:t>
      </w:r>
    </w:p>
    <w:p w14:paraId="54BE11E4" w14:textId="77777777" w:rsidR="00A732C7" w:rsidRDefault="00A732C7" w:rsidP="00A732C7">
      <w:pPr>
        <w:pStyle w:val="2"/>
        <w:ind w:left="576" w:hanging="576"/>
      </w:pPr>
      <w:bookmarkStart w:id="157" w:name="_Toc17120113"/>
      <w:r>
        <w:t xml:space="preserve">Мониторинг </w:t>
      </w:r>
      <w:bookmarkEnd w:id="152"/>
      <w:r>
        <w:t>работ проекта</w:t>
      </w:r>
      <w:bookmarkEnd w:id="153"/>
      <w:bookmarkEnd w:id="157"/>
    </w:p>
    <w:bookmarkEnd w:id="154"/>
    <w:bookmarkEnd w:id="155"/>
    <w:bookmarkEnd w:id="156"/>
    <w:p w14:paraId="1AC1296D" w14:textId="77777777" w:rsidR="00405EFE" w:rsidRDefault="00405EFE" w:rsidP="00405EFE">
      <w:r>
        <w:t xml:space="preserve">Мониторинг работ проекта выполняется для наблюдения за проектными процессами, связанными с инициацией, планированием, выполнением и закрытием проекта. </w:t>
      </w:r>
    </w:p>
    <w:p w14:paraId="7F5F0D04" w14:textId="77777777" w:rsidR="00405EFE" w:rsidRDefault="00405EFE" w:rsidP="00405EFE">
      <w:r>
        <w:t xml:space="preserve">Мониторинг производится на протяжении всего проекта. </w:t>
      </w:r>
    </w:p>
    <w:p w14:paraId="7C834B29" w14:textId="77777777" w:rsidR="00405EFE" w:rsidRDefault="00405EFE" w:rsidP="00405EFE">
      <w:r>
        <w:t xml:space="preserve">Мониторинг включает в себя сбор, измерение и распространение информации об эффективности, оценку измерений и тенденций для внесения улучшений в процессы. </w:t>
      </w:r>
    </w:p>
    <w:p w14:paraId="53E755B6" w14:textId="77777777" w:rsidR="00405EFE" w:rsidRDefault="00405EFE" w:rsidP="00405EFE">
      <w:r>
        <w:t>Процесс мониторинга и управления работами проекта затрагивает следующие моменты:</w:t>
      </w:r>
    </w:p>
    <w:p w14:paraId="6CCFFDA8" w14:textId="77777777" w:rsidR="00405EFE" w:rsidRDefault="00405EFE" w:rsidP="00405EFE">
      <w:pPr>
        <w:pStyle w:val="a5"/>
      </w:pPr>
      <w:r>
        <w:lastRenderedPageBreak/>
        <w:t>Сравнение текущего хода исполнения проекта с Детальным планом-графиком проекта;</w:t>
      </w:r>
    </w:p>
    <w:p w14:paraId="02430E5F" w14:textId="77777777" w:rsidR="00405EFE" w:rsidRDefault="00405EFE" w:rsidP="00405EFE">
      <w:pPr>
        <w:pStyle w:val="a5"/>
      </w:pPr>
      <w:r>
        <w:t>Контроль отклонений от функциональных и нефункциональных рамок проекта, зафиксированных в Договоре и Уставе;</w:t>
      </w:r>
    </w:p>
    <w:p w14:paraId="618AFB32" w14:textId="77777777" w:rsidR="00405EFE" w:rsidRDefault="00405EFE" w:rsidP="00405EFE">
      <w:pPr>
        <w:pStyle w:val="a5"/>
      </w:pPr>
      <w:r>
        <w:t>Мониторинг качества работ и результатов проекта;</w:t>
      </w:r>
    </w:p>
    <w:p w14:paraId="2BD39F35" w14:textId="77777777" w:rsidR="00405EFE" w:rsidRDefault="00405EFE" w:rsidP="00405EFE">
      <w:pPr>
        <w:pStyle w:val="a5"/>
      </w:pPr>
      <w:r>
        <w:t>Выявление отклонений, требующих корректирующих или предупреждающих действий;</w:t>
      </w:r>
    </w:p>
    <w:p w14:paraId="708F9043" w14:textId="77777777" w:rsidR="00405EFE" w:rsidRDefault="00405EFE" w:rsidP="00405EFE">
      <w:pPr>
        <w:pStyle w:val="a5"/>
      </w:pPr>
      <w:r>
        <w:t>Анализ, отслеживание и мониторинг рисков проекта для своевременного их выявления, отчета об их статусе и контроля выполнения планов реагирования на риски.</w:t>
      </w:r>
    </w:p>
    <w:p w14:paraId="4E9E5CA4" w14:textId="77777777" w:rsidR="00405EFE" w:rsidRDefault="00405EFE" w:rsidP="00405EFE">
      <w:r>
        <w:t>Общую ответственность за мониторинг и управление работами проекта несут Администратор</w:t>
      </w:r>
      <w:r w:rsidR="00F24814">
        <w:t>ы</w:t>
      </w:r>
      <w:r>
        <w:t xml:space="preserve"> проекта и Руководители проекта Исполнителя и Заказчика.</w:t>
      </w:r>
    </w:p>
    <w:p w14:paraId="2C54D4A0" w14:textId="77777777" w:rsidR="00A732C7" w:rsidRDefault="00405EFE" w:rsidP="00A732C7">
      <w:r>
        <w:t>Документом, отражающим работу по мониторингу и управлению работами проекта, является документ «Статус-отчет по проекту».</w:t>
      </w:r>
    </w:p>
    <w:p w14:paraId="4D6DB7D2" w14:textId="77777777" w:rsidR="00A732C7" w:rsidRPr="00097E5D" w:rsidRDefault="00A732C7" w:rsidP="00A732C7">
      <w:pPr>
        <w:sectPr w:rsidR="00A732C7" w:rsidRPr="00097E5D" w:rsidSect="00A732C7">
          <w:headerReference w:type="first" r:id="rId34"/>
          <w:footerReference w:type="first" r:id="rId35"/>
          <w:pgSz w:w="11906" w:h="16838" w:code="9"/>
          <w:pgMar w:top="1134" w:right="1134" w:bottom="1134" w:left="1701" w:header="709" w:footer="709" w:gutter="0"/>
          <w:cols w:space="708"/>
          <w:titlePg/>
          <w:docGrid w:linePitch="360"/>
        </w:sectPr>
      </w:pPr>
    </w:p>
    <w:p w14:paraId="0531C7E3" w14:textId="77777777" w:rsidR="00A732C7" w:rsidRDefault="00A732C7" w:rsidP="00A732C7">
      <w:pPr>
        <w:pStyle w:val="a4"/>
        <w:ind w:left="3759" w:hanging="357"/>
      </w:pPr>
      <w:bookmarkStart w:id="158" w:name="_Toc17120114"/>
      <w:bookmarkStart w:id="159" w:name="Прил1"/>
      <w:r>
        <w:lastRenderedPageBreak/>
        <w:t>Глоссарий</w:t>
      </w:r>
      <w:bookmarkEnd w:id="158"/>
    </w:p>
    <w:p w14:paraId="61CE05B6" w14:textId="77777777" w:rsidR="00A732C7" w:rsidRDefault="00A732C7" w:rsidP="00A732C7">
      <w:pPr>
        <w:rPr>
          <w:rStyle w:val="afff4"/>
        </w:rPr>
      </w:pPr>
      <w:r w:rsidRPr="00F62B94">
        <w:rPr>
          <w:rStyle w:val="afff4"/>
        </w:rPr>
        <w:t>Термины и определения</w:t>
      </w:r>
    </w:p>
    <w:tbl>
      <w:tblPr>
        <w:tblStyle w:val="-1110"/>
        <w:tblW w:w="14454" w:type="dxa"/>
        <w:tblLook w:val="04A0" w:firstRow="1" w:lastRow="0" w:firstColumn="1" w:lastColumn="0" w:noHBand="0" w:noVBand="1"/>
      </w:tblPr>
      <w:tblGrid>
        <w:gridCol w:w="2084"/>
        <w:gridCol w:w="12370"/>
      </w:tblGrid>
      <w:tr w:rsidR="00A732C7" w14:paraId="642A29CF" w14:textId="77777777" w:rsidTr="00BA0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37BE0470" w14:textId="77777777" w:rsidR="00A732C7" w:rsidRPr="00CC60AD" w:rsidRDefault="00A732C7" w:rsidP="00A732C7">
            <w:pPr>
              <w:rPr>
                <w:rStyle w:val="affe"/>
                <w:b/>
              </w:rPr>
            </w:pPr>
            <w:r w:rsidRPr="00CC60AD">
              <w:rPr>
                <w:rStyle w:val="affe"/>
                <w:b/>
              </w:rPr>
              <w:t>Термин</w:t>
            </w:r>
          </w:p>
        </w:tc>
        <w:tc>
          <w:tcPr>
            <w:tcW w:w="12370" w:type="dxa"/>
          </w:tcPr>
          <w:p w14:paraId="0FBD170E" w14:textId="77777777" w:rsidR="00A732C7" w:rsidRPr="00CC60AD" w:rsidRDefault="00A732C7" w:rsidP="00A732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b/>
              </w:rPr>
            </w:pPr>
            <w:r w:rsidRPr="00CC60AD">
              <w:rPr>
                <w:rStyle w:val="affe"/>
                <w:b/>
              </w:rPr>
              <w:t>Определение</w:t>
            </w:r>
          </w:p>
        </w:tc>
      </w:tr>
      <w:tr w:rsidR="00592BC5" w14:paraId="5D82C854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4092CD1B" w14:textId="77777777" w:rsidR="00592BC5" w:rsidRPr="0075147F" w:rsidRDefault="00592BC5" w:rsidP="00592BC5">
            <w:r w:rsidRPr="00CC60AD">
              <w:rPr>
                <w:b w:val="0"/>
              </w:rPr>
              <w:t>Информационная система, Система</w:t>
            </w:r>
          </w:p>
        </w:tc>
        <w:tc>
          <w:tcPr>
            <w:tcW w:w="12370" w:type="dxa"/>
          </w:tcPr>
          <w:p w14:paraId="5AD355A8" w14:textId="77777777" w:rsidR="00592BC5" w:rsidRDefault="00592BC5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  <w:r w:rsidRPr="00E807FD">
              <w:t>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</w:t>
            </w:r>
          </w:p>
          <w:p w14:paraId="7889E77E" w14:textId="77777777" w:rsidR="00592BC5" w:rsidRPr="0075147F" w:rsidRDefault="00592BC5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Информационная система управления торговлей ООО «ТД Ромашка»</w:t>
            </w:r>
          </w:p>
        </w:tc>
      </w:tr>
      <w:tr w:rsidR="00592BC5" w14:paraId="25B789CE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7D4C2C95" w14:textId="77777777" w:rsidR="00592BC5" w:rsidRPr="0075147F" w:rsidRDefault="00592BC5" w:rsidP="00592BC5">
            <w:r>
              <w:rPr>
                <w:b w:val="0"/>
              </w:rPr>
              <w:t>Сторона</w:t>
            </w:r>
          </w:p>
        </w:tc>
        <w:tc>
          <w:tcPr>
            <w:tcW w:w="12370" w:type="dxa"/>
          </w:tcPr>
          <w:p w14:paraId="6E5749CF" w14:textId="77777777" w:rsidR="00592BC5" w:rsidRPr="0075147F" w:rsidRDefault="00592BC5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Заказчик или Исполнитель проекта</w:t>
            </w:r>
          </w:p>
        </w:tc>
      </w:tr>
      <w:tr w:rsidR="00592BC5" w14:paraId="31AC4FE2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0D2E6434" w14:textId="77777777" w:rsidR="00592BC5" w:rsidRPr="0075147F" w:rsidRDefault="00592BC5" w:rsidP="00592BC5">
            <w:r w:rsidRPr="00CC60AD">
              <w:rPr>
                <w:b w:val="0"/>
              </w:rPr>
              <w:t>Проект</w:t>
            </w:r>
          </w:p>
        </w:tc>
        <w:tc>
          <w:tcPr>
            <w:tcW w:w="12370" w:type="dxa"/>
          </w:tcPr>
          <w:p w14:paraId="47C6D37D" w14:textId="77777777" w:rsidR="00592BC5" w:rsidRPr="0075147F" w:rsidRDefault="00592BC5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</w:t>
            </w:r>
            <w:r w:rsidRPr="0043578E">
              <w:t>омплекс работ, выполняемый сотрудниками Заказчика и Исполнителя в рамках Договора в соответствии с прилагаемыми к Договору программами и приложе</w:t>
            </w:r>
            <w:r>
              <w:t>ниями, т.е</w:t>
            </w:r>
            <w:r w:rsidRPr="0043578E">
              <w:t xml:space="preserve">. комплекс работ по созданию и внедрению на предприятии Исполнителя </w:t>
            </w:r>
            <w:r>
              <w:t>Информационной системы</w:t>
            </w:r>
          </w:p>
        </w:tc>
      </w:tr>
      <w:tr w:rsidR="00592BC5" w14:paraId="6ACBA99F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3A81530A" w14:textId="77777777" w:rsidR="00592BC5" w:rsidRPr="0075147F" w:rsidRDefault="00592BC5" w:rsidP="00592BC5">
            <w:r>
              <w:rPr>
                <w:b w:val="0"/>
              </w:rPr>
              <w:t>Этап проекта</w:t>
            </w:r>
          </w:p>
        </w:tc>
        <w:tc>
          <w:tcPr>
            <w:tcW w:w="12370" w:type="dxa"/>
          </w:tcPr>
          <w:p w14:paraId="0E5B7A7B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</w:t>
            </w:r>
            <w:r w:rsidRPr="00604FDB">
              <w:t xml:space="preserve">ериод выполнения работ, который имеет </w:t>
            </w:r>
            <w:r>
              <w:t xml:space="preserve">один или несколько </w:t>
            </w:r>
            <w:r w:rsidRPr="00604FDB">
              <w:t>функционально сгруппированны</w:t>
            </w:r>
            <w:r>
              <w:t>х</w:t>
            </w:r>
            <w:r w:rsidRPr="00604FDB">
              <w:t xml:space="preserve"> набор</w:t>
            </w:r>
            <w:r>
              <w:t>ов работ и конкретный формализованный результат.</w:t>
            </w:r>
          </w:p>
          <w:p w14:paraId="66767DF9" w14:textId="77777777" w:rsidR="00592BC5" w:rsidRPr="0075147F" w:rsidRDefault="00592BC5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Этап проекта завершается подписанием акта выполненных работ</w:t>
            </w:r>
          </w:p>
        </w:tc>
      </w:tr>
      <w:tr w:rsidR="00592BC5" w14:paraId="1F85D7B5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223735BF" w14:textId="77777777" w:rsidR="00592BC5" w:rsidRPr="0075147F" w:rsidRDefault="00592BC5" w:rsidP="00592BC5">
            <w:r>
              <w:rPr>
                <w:b w:val="0"/>
              </w:rPr>
              <w:t>Подэтап</w:t>
            </w:r>
            <w:r w:rsidRPr="00CC60AD">
              <w:rPr>
                <w:b w:val="0"/>
              </w:rPr>
              <w:t xml:space="preserve"> проекта</w:t>
            </w:r>
          </w:p>
        </w:tc>
        <w:tc>
          <w:tcPr>
            <w:tcW w:w="12370" w:type="dxa"/>
          </w:tcPr>
          <w:p w14:paraId="3B1592F7" w14:textId="77777777" w:rsidR="00592BC5" w:rsidRPr="001E6C28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C28">
              <w:t xml:space="preserve">Функционально сгруппированный набор </w:t>
            </w:r>
            <w:r>
              <w:t>работ</w:t>
            </w:r>
            <w:r w:rsidRPr="001E6C28">
              <w:t>/определенная последовательность шагов, которая позволяет достичь конкретного результата</w:t>
            </w:r>
            <w:r>
              <w:t xml:space="preserve"> каждого этапа проекта</w:t>
            </w:r>
            <w:r w:rsidRPr="001E6C28">
              <w:t>.</w:t>
            </w:r>
          </w:p>
          <w:p w14:paraId="45B3D882" w14:textId="77777777" w:rsidR="00592BC5" w:rsidRPr="0075147F" w:rsidRDefault="00592BC5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C28">
              <w:t xml:space="preserve">Подэтап </w:t>
            </w:r>
            <w:r>
              <w:t>является составной частью</w:t>
            </w:r>
            <w:r w:rsidRPr="001E6C28">
              <w:t xml:space="preserve"> </w:t>
            </w:r>
            <w:r>
              <w:t>э</w:t>
            </w:r>
            <w:r w:rsidRPr="001E6C28">
              <w:t>тап</w:t>
            </w:r>
            <w:r>
              <w:t>а</w:t>
            </w:r>
            <w:r w:rsidRPr="001E6C28">
              <w:t xml:space="preserve"> проекта. </w:t>
            </w:r>
          </w:p>
        </w:tc>
      </w:tr>
      <w:tr w:rsidR="00592BC5" w14:paraId="215701CD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6CB1047B" w14:textId="77777777" w:rsidR="00592BC5" w:rsidRPr="00592BC5" w:rsidRDefault="00592BC5" w:rsidP="00592BC5">
            <w:pPr>
              <w:rPr>
                <w:b w:val="0"/>
              </w:rPr>
            </w:pPr>
            <w:r w:rsidRPr="00CC60AD">
              <w:rPr>
                <w:rStyle w:val="affffe"/>
              </w:rPr>
              <w:t>Проектные работы</w:t>
            </w:r>
          </w:p>
        </w:tc>
        <w:tc>
          <w:tcPr>
            <w:tcW w:w="12370" w:type="dxa"/>
          </w:tcPr>
          <w:p w14:paraId="5E05D8B2" w14:textId="77777777" w:rsidR="00592BC5" w:rsidRPr="00592BC5" w:rsidRDefault="00592BC5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92BC5">
              <w:rPr>
                <w:rStyle w:val="affffe"/>
                <w:b w:val="0"/>
              </w:rPr>
              <w:t>Работы, выполнение которых обеспечивает достижение результатов этапа и проекта</w:t>
            </w:r>
          </w:p>
        </w:tc>
      </w:tr>
      <w:tr w:rsidR="00592BC5" w14:paraId="5525C50A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21ECE6D9" w14:textId="77777777" w:rsidR="00592BC5" w:rsidRPr="00CC60AD" w:rsidRDefault="00592BC5" w:rsidP="00592BC5">
            <w:pPr>
              <w:rPr>
                <w:bCs w:val="0"/>
              </w:rPr>
            </w:pPr>
            <w:r>
              <w:rPr>
                <w:rStyle w:val="affffe"/>
              </w:rPr>
              <w:t>Пакет работ</w:t>
            </w:r>
          </w:p>
        </w:tc>
        <w:tc>
          <w:tcPr>
            <w:tcW w:w="12370" w:type="dxa"/>
          </w:tcPr>
          <w:p w14:paraId="1860D05A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Набор</w:t>
            </w:r>
            <w:r w:rsidRPr="00023B15">
              <w:t xml:space="preserve"> логич</w:t>
            </w:r>
            <w:r>
              <w:t>ески связанных</w:t>
            </w:r>
            <w:r w:rsidRPr="001A5A89">
              <w:t xml:space="preserve"> </w:t>
            </w:r>
            <w:r>
              <w:t xml:space="preserve">и </w:t>
            </w:r>
            <w:r w:rsidRPr="00604FDB">
              <w:t>функционально сгруппированны</w:t>
            </w:r>
            <w:r>
              <w:t>х</w:t>
            </w:r>
            <w:r w:rsidRPr="00604FDB">
              <w:t xml:space="preserve"> </w:t>
            </w:r>
            <w:r>
              <w:t>работ</w:t>
            </w:r>
            <w:r w:rsidRPr="00023B15">
              <w:t>, завершающихся достижением одного из результатов</w:t>
            </w:r>
            <w:r>
              <w:t xml:space="preserve"> проекта</w:t>
            </w:r>
          </w:p>
        </w:tc>
      </w:tr>
      <w:tr w:rsidR="00592BC5" w14:paraId="48B0B9A4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25050141" w14:textId="77777777" w:rsidR="00592BC5" w:rsidRDefault="00592BC5" w:rsidP="00592BC5">
            <w:r>
              <w:rPr>
                <w:b w:val="0"/>
              </w:rPr>
              <w:t>Базовый план-график проекта</w:t>
            </w:r>
          </w:p>
        </w:tc>
        <w:tc>
          <w:tcPr>
            <w:tcW w:w="12370" w:type="dxa"/>
          </w:tcPr>
          <w:p w14:paraId="4C0DCE50" w14:textId="77777777" w:rsidR="00592BC5" w:rsidRDefault="00592BC5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Базовый п</w:t>
            </w:r>
            <w:r w:rsidRPr="00C508CB">
              <w:t xml:space="preserve">лан-график </w:t>
            </w:r>
            <w:r>
              <w:t>п</w:t>
            </w:r>
            <w:r w:rsidRPr="00C508CB">
              <w:t>роекта отражает</w:t>
            </w:r>
            <w:r>
              <w:t xml:space="preserve"> иерархически структурированный план</w:t>
            </w:r>
            <w:r w:rsidRPr="00C508CB">
              <w:t xml:space="preserve"> работ, включающий </w:t>
            </w:r>
            <w:r>
              <w:t xml:space="preserve">связанные между собой логически этапы проекта, </w:t>
            </w:r>
            <w:r w:rsidRPr="00C508CB">
              <w:t>задачи и сроки их выполнения</w:t>
            </w:r>
          </w:p>
        </w:tc>
      </w:tr>
      <w:tr w:rsidR="00592BC5" w14:paraId="4FC75695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3ECE959B" w14:textId="77777777" w:rsidR="00592BC5" w:rsidRDefault="00592BC5" w:rsidP="00592BC5">
            <w:r>
              <w:rPr>
                <w:b w:val="0"/>
              </w:rPr>
              <w:t>Детальный п</w:t>
            </w:r>
            <w:r w:rsidRPr="00CC60AD">
              <w:rPr>
                <w:b w:val="0"/>
              </w:rPr>
              <w:t>лан-график проекта</w:t>
            </w:r>
          </w:p>
        </w:tc>
        <w:tc>
          <w:tcPr>
            <w:tcW w:w="12370" w:type="dxa"/>
          </w:tcPr>
          <w:p w14:paraId="164E2AA9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Детальный п</w:t>
            </w:r>
            <w:r w:rsidRPr="00C508CB">
              <w:t xml:space="preserve">лан-график </w:t>
            </w:r>
            <w:r>
              <w:t>п</w:t>
            </w:r>
            <w:r w:rsidRPr="00C508CB">
              <w:t>роекта отражает</w:t>
            </w:r>
            <w:r>
              <w:t xml:space="preserve"> иерархически структурированный план</w:t>
            </w:r>
            <w:r w:rsidRPr="00C508CB">
              <w:t xml:space="preserve"> работ, включающий </w:t>
            </w:r>
            <w:r>
              <w:t>связанные между собой логически работы</w:t>
            </w:r>
            <w:r w:rsidRPr="00C508CB">
              <w:t xml:space="preserve"> и сроки их выполнения</w:t>
            </w:r>
            <w:r>
              <w:t xml:space="preserve"> с назначенными ресурсами (Заказчика и Исполнителя), необходимыми для выполнения работ по каждому Этапу проекта в отдельности</w:t>
            </w:r>
          </w:p>
        </w:tc>
      </w:tr>
      <w:tr w:rsidR="00592BC5" w14:paraId="7A0A037B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2D516D05" w14:textId="77777777" w:rsidR="00592BC5" w:rsidRDefault="00592BC5" w:rsidP="00592BC5">
            <w:r>
              <w:rPr>
                <w:b w:val="0"/>
              </w:rPr>
              <w:t>Параметры проекта</w:t>
            </w:r>
          </w:p>
        </w:tc>
        <w:tc>
          <w:tcPr>
            <w:tcW w:w="12370" w:type="dxa"/>
          </w:tcPr>
          <w:p w14:paraId="27D018F5" w14:textId="77777777" w:rsidR="00592BC5" w:rsidRDefault="00592BC5" w:rsidP="00592BC5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Сроки проекта;</w:t>
            </w:r>
          </w:p>
          <w:p w14:paraId="755A350F" w14:textId="77777777" w:rsidR="00592BC5" w:rsidRDefault="00592BC5" w:rsidP="00592BC5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  <w:r w:rsidRPr="00676400">
              <w:t>тоимость</w:t>
            </w:r>
            <w:r>
              <w:t xml:space="preserve"> проекта;</w:t>
            </w:r>
          </w:p>
          <w:p w14:paraId="20B27A49" w14:textId="77777777" w:rsidR="00592BC5" w:rsidRDefault="00592BC5" w:rsidP="00592BC5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  <w:r w:rsidRPr="00676400">
              <w:t>одержание</w:t>
            </w:r>
            <w:r>
              <w:t xml:space="preserve"> проекта (функциональные и нефункциональные требования к ИС, состав работ проекта, организационный объем проекта)</w:t>
            </w:r>
          </w:p>
        </w:tc>
      </w:tr>
      <w:tr w:rsidR="00592BC5" w14:paraId="076965E6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6D347207" w14:textId="77777777" w:rsidR="00592BC5" w:rsidRDefault="00592BC5" w:rsidP="00592BC5">
            <w:r>
              <w:rPr>
                <w:b w:val="0"/>
              </w:rPr>
              <w:t>Результат проекта</w:t>
            </w:r>
          </w:p>
        </w:tc>
        <w:tc>
          <w:tcPr>
            <w:tcW w:w="12370" w:type="dxa"/>
          </w:tcPr>
          <w:p w14:paraId="10076990" w14:textId="77777777" w:rsidR="00592BC5" w:rsidRDefault="00592BC5" w:rsidP="00592BC5">
            <w:pPr>
              <w:pStyle w:val="a5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Выходная продукция, получаемая при реализации проекта и зафиксированная в Договоре</w:t>
            </w:r>
          </w:p>
        </w:tc>
      </w:tr>
      <w:tr w:rsidR="00592BC5" w14:paraId="4B4B58F7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7176DEF3" w14:textId="77777777" w:rsidR="00592BC5" w:rsidRPr="00592BC5" w:rsidRDefault="00592BC5" w:rsidP="00592BC5">
            <w:pPr>
              <w:rPr>
                <w:b w:val="0"/>
              </w:rPr>
            </w:pPr>
            <w:r w:rsidRPr="00592BC5">
              <w:rPr>
                <w:b w:val="0"/>
              </w:rPr>
              <w:t>Функциональные требования к ИС</w:t>
            </w:r>
          </w:p>
        </w:tc>
        <w:tc>
          <w:tcPr>
            <w:tcW w:w="12370" w:type="dxa"/>
          </w:tcPr>
          <w:p w14:paraId="78540B88" w14:textId="77777777" w:rsidR="00592BC5" w:rsidRPr="00592BC5" w:rsidRDefault="00592BC5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hd w:val="clear" w:color="auto" w:fill="FFFFFF"/>
              </w:rPr>
            </w:pPr>
            <w:r w:rsidRPr="00592BC5">
              <w:rPr>
                <w:shd w:val="clear" w:color="auto" w:fill="FFFFFF"/>
              </w:rPr>
              <w:t>Функции, которые должна выполнять ИС и которые зависят от потребностей функциональных заказчиков, ключевых и конечных пользователей ИС</w:t>
            </w:r>
          </w:p>
        </w:tc>
      </w:tr>
      <w:tr w:rsidR="00592BC5" w14:paraId="26C51834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24A0DF9D" w14:textId="77777777" w:rsidR="00592BC5" w:rsidRPr="0063522F" w:rsidRDefault="00592BC5" w:rsidP="00592BC5">
            <w:r w:rsidRPr="0063522F">
              <w:rPr>
                <w:b w:val="0"/>
              </w:rPr>
              <w:lastRenderedPageBreak/>
              <w:t>Нефункциональные требования</w:t>
            </w:r>
            <w:r>
              <w:rPr>
                <w:b w:val="0"/>
              </w:rPr>
              <w:t xml:space="preserve"> к ИС</w:t>
            </w:r>
          </w:p>
        </w:tc>
        <w:tc>
          <w:tcPr>
            <w:tcW w:w="12370" w:type="dxa"/>
          </w:tcPr>
          <w:p w14:paraId="4AAF4262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Характеристики и ограничения ИС, которые не связаны непосредственно с функциональными требованиями к ИС. </w:t>
            </w:r>
          </w:p>
          <w:p w14:paraId="409273DB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Нефункциональные требования можно разделить на:</w:t>
            </w:r>
          </w:p>
          <w:p w14:paraId="4D73729F" w14:textId="77777777" w:rsidR="00592BC5" w:rsidRDefault="00592BC5" w:rsidP="00F443A1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Нефункциональные </w:t>
            </w:r>
            <w:r>
              <w:t>требования к продукту</w:t>
            </w:r>
            <w:r>
              <w:rPr>
                <w:shd w:val="clear" w:color="auto" w:fill="FFFFFF"/>
              </w:rPr>
              <w:t xml:space="preserve"> (ИС) – эксплуатационные качества, такие как производительность, надежность и доступность, безопасность, удобство и простота обслуживания, легкость сопровождения и эксплуатации, повторное использование и т.п.;</w:t>
            </w:r>
          </w:p>
          <w:p w14:paraId="61012456" w14:textId="77777777" w:rsidR="00592BC5" w:rsidRPr="009B0E96" w:rsidRDefault="00592BC5" w:rsidP="00F443A1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hd w:val="clear" w:color="auto" w:fill="FFFFFF"/>
              </w:rPr>
              <w:t xml:space="preserve">Нефункциональные </w:t>
            </w:r>
            <w:r w:rsidRPr="009B0E96">
              <w:t xml:space="preserve">требования к процессу </w:t>
            </w:r>
            <w:r>
              <w:t>создания и внедрения ИС –</w:t>
            </w:r>
            <w:r w:rsidRPr="009B0E96">
              <w:t xml:space="preserve"> ограничения, связанные с использованием определенных технологий и стандартов разработки, ограничения реализации, например, использовани</w:t>
            </w:r>
            <w:r>
              <w:t>е</w:t>
            </w:r>
            <w:r w:rsidRPr="009B0E96">
              <w:t xml:space="preserve"> определенного языка программирования и методов проектирования, требования к документации, срокам изготовления </w:t>
            </w:r>
            <w:r>
              <w:t>ИС;</w:t>
            </w:r>
          </w:p>
          <w:p w14:paraId="03DBEAA3" w14:textId="77777777" w:rsidR="00592BC5" w:rsidRDefault="00592BC5" w:rsidP="00592BC5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hd w:val="clear" w:color="auto" w:fill="FFFFFF"/>
              </w:rPr>
            </w:pPr>
            <w:r>
              <w:t xml:space="preserve">Внешние нефункциональные </w:t>
            </w:r>
            <w:r w:rsidRPr="009B0E96">
              <w:t xml:space="preserve">требования </w:t>
            </w:r>
            <w:r>
              <w:t>–</w:t>
            </w:r>
            <w:r w:rsidRPr="009B0E96">
              <w:t xml:space="preserve"> ф</w:t>
            </w:r>
            <w:r>
              <w:t>акторы, внешние по отношению к ИС</w:t>
            </w:r>
            <w:r w:rsidRPr="009B0E96">
              <w:t xml:space="preserve"> и процессу ее разработки. Они определяют взаимодействие </w:t>
            </w:r>
            <w:r>
              <w:t>ИС с другими с</w:t>
            </w:r>
            <w:r w:rsidRPr="009B0E96">
              <w:t xml:space="preserve">истемами, требования по квалификации персонала, юридические требования, логистические требования, требования среды, </w:t>
            </w:r>
            <w:r>
              <w:t>этические, экологические и т.п.</w:t>
            </w:r>
          </w:p>
        </w:tc>
      </w:tr>
      <w:tr w:rsidR="00592BC5" w14:paraId="314854BF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723E4413" w14:textId="77777777" w:rsidR="00592BC5" w:rsidRDefault="00592BC5" w:rsidP="00592BC5">
            <w:r>
              <w:rPr>
                <w:b w:val="0"/>
              </w:rPr>
              <w:t>Функциональный объем проекта</w:t>
            </w:r>
          </w:p>
        </w:tc>
        <w:tc>
          <w:tcPr>
            <w:tcW w:w="12370" w:type="dxa"/>
          </w:tcPr>
          <w:p w14:paraId="59C68E27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</w:t>
            </w:r>
            <w:r w:rsidRPr="006F19EC">
              <w:t>б</w:t>
            </w:r>
            <w:r>
              <w:t>ъем функциональных требований к ИС, который должен быть реализован в рамках проекта</w:t>
            </w:r>
          </w:p>
        </w:tc>
      </w:tr>
      <w:tr w:rsidR="00592BC5" w14:paraId="672B761C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3EE7F06A" w14:textId="77777777" w:rsidR="00592BC5" w:rsidRPr="00CC60AD" w:rsidRDefault="00592BC5" w:rsidP="00592BC5">
            <w:r w:rsidRPr="00CC60AD">
              <w:rPr>
                <w:b w:val="0"/>
              </w:rPr>
              <w:t>Бизнес процесс</w:t>
            </w:r>
          </w:p>
        </w:tc>
        <w:tc>
          <w:tcPr>
            <w:tcW w:w="12370" w:type="dxa"/>
          </w:tcPr>
          <w:p w14:paraId="62FEE1DB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Совокупность взаимосвязанных, упорядоченных, целенаправленных, повторяющихся действий, направленных на получение результатов, значимых для бизнеса</w:t>
            </w:r>
          </w:p>
        </w:tc>
      </w:tr>
      <w:tr w:rsidR="00592BC5" w14:paraId="73354AB2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095EEB10" w14:textId="77777777" w:rsidR="00592BC5" w:rsidRPr="003D7A6B" w:rsidRDefault="00592BC5" w:rsidP="00592BC5">
            <w:r w:rsidRPr="003D7A6B">
              <w:rPr>
                <w:b w:val="0"/>
              </w:rPr>
              <w:t>Платформа «1С:Предприятие»</w:t>
            </w:r>
          </w:p>
        </w:tc>
        <w:tc>
          <w:tcPr>
            <w:tcW w:w="12370" w:type="dxa"/>
          </w:tcPr>
          <w:p w14:paraId="196C84F4" w14:textId="77777777" w:rsidR="00592BC5" w:rsidRPr="003D7A6B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A6B">
              <w:t xml:space="preserve">Среда исполнения </w:t>
            </w:r>
            <w:hyperlink r:id="rId36" w:anchor="01" w:history="1">
              <w:r w:rsidRPr="003D7A6B">
                <w:t>приложений</w:t>
              </w:r>
              <w:r>
                <w:t xml:space="preserve"> (решений)</w:t>
              </w:r>
              <w:r w:rsidRPr="003D7A6B">
                <w:t xml:space="preserve"> 1С:Предприятия</w:t>
              </w:r>
            </w:hyperlink>
            <w:r w:rsidRPr="003D7A6B">
              <w:t xml:space="preserve"> и набор средств для разработки </w:t>
            </w:r>
            <w:hyperlink r:id="rId37" w:anchor="01" w:history="1">
              <w:r w:rsidRPr="003D7A6B">
                <w:t>приложений</w:t>
              </w:r>
            </w:hyperlink>
            <w:r>
              <w:t xml:space="preserve"> (решений)</w:t>
            </w:r>
            <w:r w:rsidRPr="003D7A6B">
              <w:t xml:space="preserve"> и администрирования</w:t>
            </w:r>
          </w:p>
        </w:tc>
      </w:tr>
      <w:tr w:rsidR="00592BC5" w14:paraId="04BC3638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5E7F887F" w14:textId="77777777" w:rsidR="00592BC5" w:rsidRPr="00CC60AD" w:rsidRDefault="00592BC5" w:rsidP="00592BC5">
            <w:r w:rsidRPr="00CC60AD">
              <w:rPr>
                <w:b w:val="0"/>
              </w:rPr>
              <w:t>Программный продукт</w:t>
            </w:r>
          </w:p>
        </w:tc>
        <w:tc>
          <w:tcPr>
            <w:tcW w:w="12370" w:type="dxa"/>
          </w:tcPr>
          <w:p w14:paraId="5DA45776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Типовое или отраслевое р</w:t>
            </w:r>
            <w:r w:rsidRPr="0043578E">
              <w:t>ешени</w:t>
            </w:r>
            <w:r>
              <w:t>е на базе платформы «</w:t>
            </w:r>
            <w:r w:rsidRPr="0043578E">
              <w:t>1С</w:t>
            </w:r>
            <w:r>
              <w:t>:Предприятие»</w:t>
            </w:r>
            <w:r w:rsidRPr="003D7A6B">
              <w:t>, автоматизирующ</w:t>
            </w:r>
            <w:r>
              <w:t xml:space="preserve">ее </w:t>
            </w:r>
            <w:r w:rsidRPr="003D7A6B">
              <w:t>задачи конкретной предметной области</w:t>
            </w:r>
          </w:p>
        </w:tc>
      </w:tr>
      <w:tr w:rsidR="00592BC5" w14:paraId="028FB839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4378A87B" w14:textId="77777777" w:rsidR="00592BC5" w:rsidRPr="00CC60AD" w:rsidRDefault="00592BC5" w:rsidP="00592BC5">
            <w:r>
              <w:rPr>
                <w:b w:val="0"/>
              </w:rPr>
              <w:t xml:space="preserve">Типовой </w:t>
            </w:r>
            <w:r w:rsidRPr="00CC60AD">
              <w:rPr>
                <w:b w:val="0"/>
              </w:rPr>
              <w:t>функционал программного продукта</w:t>
            </w:r>
          </w:p>
        </w:tc>
        <w:tc>
          <w:tcPr>
            <w:tcW w:w="12370" w:type="dxa"/>
          </w:tcPr>
          <w:p w14:paraId="06E461FC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</w:t>
            </w:r>
            <w:r w:rsidRPr="00AF598C">
              <w:t xml:space="preserve">ункциональные возможности </w:t>
            </w:r>
            <w:r>
              <w:t>программного продукта</w:t>
            </w:r>
            <w:r w:rsidRPr="00AF598C">
              <w:t>,</w:t>
            </w:r>
            <w:r>
              <w:t xml:space="preserve"> </w:t>
            </w:r>
            <w:r w:rsidRPr="00AD225F">
              <w:t xml:space="preserve">включая обмен данными между </w:t>
            </w:r>
            <w:r>
              <w:t>программными продуктами,</w:t>
            </w:r>
            <w:r w:rsidRPr="00AF598C">
              <w:t xml:space="preserve"> реализованные фирмой-производителем и подлежащие информационно-технологическому сопровождению согласно сублицензионному договору на соответствующ</w:t>
            </w:r>
            <w:r>
              <w:t>ий программный продукт</w:t>
            </w:r>
          </w:p>
        </w:tc>
      </w:tr>
      <w:tr w:rsidR="00592BC5" w14:paraId="137646A3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5E9B149C" w14:textId="77777777" w:rsidR="00592BC5" w:rsidRDefault="00592BC5" w:rsidP="00F443A1">
            <w:pPr>
              <w:rPr>
                <w:b w:val="0"/>
              </w:rPr>
            </w:pPr>
            <w:r w:rsidRPr="00CC60AD">
              <w:rPr>
                <w:b w:val="0"/>
              </w:rPr>
              <w:t>Команда проекта</w:t>
            </w:r>
          </w:p>
          <w:p w14:paraId="7E727D76" w14:textId="77777777" w:rsidR="00592BC5" w:rsidRPr="00CC60AD" w:rsidRDefault="00592BC5" w:rsidP="00F443A1"/>
        </w:tc>
        <w:tc>
          <w:tcPr>
            <w:tcW w:w="12370" w:type="dxa"/>
          </w:tcPr>
          <w:p w14:paraId="09441214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  <w:r w:rsidRPr="0043578E">
              <w:t>ременный коллектив из представителей Заказчика и Исполнителя, работающий по согласованному плану в рамках Договора и выполняющий все действия по Договору в соответствии с прилагаемыми к Договору программами и приложениями</w:t>
            </w:r>
          </w:p>
        </w:tc>
      </w:tr>
      <w:tr w:rsidR="00592BC5" w14:paraId="42E43614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3B8085A0" w14:textId="77777777" w:rsidR="00592BC5" w:rsidRDefault="00592BC5" w:rsidP="00F443A1">
            <w:r>
              <w:rPr>
                <w:b w:val="0"/>
              </w:rPr>
              <w:t>Проектная группа</w:t>
            </w:r>
          </w:p>
        </w:tc>
        <w:tc>
          <w:tcPr>
            <w:tcW w:w="12370" w:type="dxa"/>
          </w:tcPr>
          <w:p w14:paraId="4C931D9F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Группа участников проекта, выделенных по профильной направленности функций и задач, решаемых в рамках проекта</w:t>
            </w:r>
          </w:p>
        </w:tc>
      </w:tr>
      <w:tr w:rsidR="00592BC5" w14:paraId="11226B31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47FB6486" w14:textId="77777777" w:rsidR="00592BC5" w:rsidRDefault="00592BC5" w:rsidP="00F443A1">
            <w:r>
              <w:rPr>
                <w:b w:val="0"/>
              </w:rPr>
              <w:t>Проектный офис</w:t>
            </w:r>
          </w:p>
        </w:tc>
        <w:tc>
          <w:tcPr>
            <w:tcW w:w="12370" w:type="dxa"/>
          </w:tcPr>
          <w:p w14:paraId="124C388E" w14:textId="77777777" w:rsidR="00592BC5" w:rsidRPr="00A375EC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75EC">
              <w:t xml:space="preserve">Проектная группа, которая централизует и структурирует работы по </w:t>
            </w:r>
            <w:r>
              <w:rPr>
                <w:bCs/>
              </w:rPr>
              <w:t>о</w:t>
            </w:r>
            <w:r w:rsidRPr="00A375EC">
              <w:rPr>
                <w:bCs/>
              </w:rPr>
              <w:t>перативному управлению</w:t>
            </w:r>
            <w:r w:rsidRPr="00A375EC">
              <w:t xml:space="preserve"> </w:t>
            </w:r>
            <w:r>
              <w:t>п</w:t>
            </w:r>
            <w:r w:rsidRPr="00A375EC">
              <w:t>роектом</w:t>
            </w:r>
          </w:p>
        </w:tc>
      </w:tr>
      <w:tr w:rsidR="00592BC5" w14:paraId="58EA3C47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7076F4D7" w14:textId="77777777" w:rsidR="00592BC5" w:rsidRPr="00CC60AD" w:rsidRDefault="00592BC5" w:rsidP="00F443A1">
            <w:r w:rsidRPr="00CC60AD">
              <w:rPr>
                <w:b w:val="0"/>
              </w:rPr>
              <w:t>Участник проекта</w:t>
            </w:r>
          </w:p>
        </w:tc>
        <w:tc>
          <w:tcPr>
            <w:tcW w:w="12370" w:type="dxa"/>
          </w:tcPr>
          <w:p w14:paraId="1E9BC53B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Сотрудники</w:t>
            </w:r>
            <w:r w:rsidRPr="0043578E">
              <w:t xml:space="preserve"> Заказчика и Исполнителя</w:t>
            </w:r>
            <w:r>
              <w:t>,</w:t>
            </w:r>
            <w:r w:rsidRPr="00AB0615">
              <w:t xml:space="preserve"> принимающие участи</w:t>
            </w:r>
            <w:r>
              <w:t>е</w:t>
            </w:r>
            <w:r w:rsidRPr="00AB0615">
              <w:t xml:space="preserve"> в реализации </w:t>
            </w:r>
            <w:r>
              <w:t>проекта</w:t>
            </w:r>
          </w:p>
        </w:tc>
      </w:tr>
      <w:tr w:rsidR="00592BC5" w14:paraId="6885CF5E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2D175373" w14:textId="77777777" w:rsidR="00592BC5" w:rsidRPr="00CC60AD" w:rsidRDefault="00592BC5" w:rsidP="00F443A1">
            <w:r w:rsidRPr="00CC60AD">
              <w:rPr>
                <w:b w:val="0"/>
              </w:rPr>
              <w:t xml:space="preserve">Заинтересованная сторона </w:t>
            </w:r>
          </w:p>
        </w:tc>
        <w:tc>
          <w:tcPr>
            <w:tcW w:w="12370" w:type="dxa"/>
          </w:tcPr>
          <w:p w14:paraId="72E92C94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Лицо, группа или организация, заинтересованные в достижении целей проекта.</w:t>
            </w:r>
          </w:p>
          <w:p w14:paraId="766026BE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Лицо, группа или организация, </w:t>
            </w:r>
            <w:r w:rsidRPr="004E6200">
              <w:t>которые активно участвуют в проекте или интересы которых могут быть затронуты как положительно, так и отрицательно в ходе исполнен</w:t>
            </w:r>
            <w:r>
              <w:t>ия или в результате завершения п</w:t>
            </w:r>
            <w:r w:rsidRPr="004E6200">
              <w:t xml:space="preserve">роекта. </w:t>
            </w:r>
          </w:p>
          <w:p w14:paraId="61BB4653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200">
              <w:lastRenderedPageBreak/>
              <w:t>Заинтересованные стороны проекта та</w:t>
            </w:r>
            <w:r>
              <w:t>кже могут оказывать влияние на п</w:t>
            </w:r>
            <w:r w:rsidRPr="004E6200">
              <w:t>роект, его результаты и на членов команды проекта</w:t>
            </w:r>
          </w:p>
        </w:tc>
      </w:tr>
      <w:tr w:rsidR="00592BC5" w14:paraId="0BD1C7DB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70713498" w14:textId="77777777" w:rsidR="00592BC5" w:rsidRPr="00CC60AD" w:rsidRDefault="00592BC5" w:rsidP="00F443A1">
            <w:r w:rsidRPr="00CC60AD">
              <w:rPr>
                <w:b w:val="0"/>
              </w:rPr>
              <w:lastRenderedPageBreak/>
              <w:t>Куратор со стороны Заказчика</w:t>
            </w:r>
          </w:p>
        </w:tc>
        <w:tc>
          <w:tcPr>
            <w:tcW w:w="12370" w:type="dxa"/>
          </w:tcPr>
          <w:p w14:paraId="41FB9731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8CB">
              <w:t xml:space="preserve">Лицо из числа высшего управленческого состава </w:t>
            </w:r>
            <w:r w:rsidRPr="007B2F4B">
              <w:t xml:space="preserve">Заказчика. </w:t>
            </w:r>
          </w:p>
          <w:p w14:paraId="6BE402E6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2F4B">
              <w:t xml:space="preserve">Куратор проекта выступает гарантом всех договоренностей, зафиксированных в Уставе проекта. </w:t>
            </w:r>
          </w:p>
          <w:p w14:paraId="25501210" w14:textId="77777777" w:rsidR="00592BC5" w:rsidRPr="00C508CB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Куратор </w:t>
            </w:r>
            <w:r w:rsidRPr="007B2F4B">
              <w:t>осуществля</w:t>
            </w:r>
            <w:r>
              <w:t>ет</w:t>
            </w:r>
            <w:r w:rsidRPr="007B2F4B">
              <w:t xml:space="preserve"> монитор</w:t>
            </w:r>
            <w:r>
              <w:t>инг реализации п</w:t>
            </w:r>
            <w:r w:rsidRPr="00C32AC2">
              <w:t xml:space="preserve">роекта, участвует в оперативном управлении </w:t>
            </w:r>
            <w:r>
              <w:t>п</w:t>
            </w:r>
            <w:r w:rsidRPr="00C32AC2">
              <w:t>роектом путем полномочного представительства в работе Управляющего комитета проекта</w:t>
            </w:r>
          </w:p>
        </w:tc>
      </w:tr>
      <w:tr w:rsidR="00592BC5" w14:paraId="4007F02F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09ECE072" w14:textId="77777777" w:rsidR="00592BC5" w:rsidRPr="00CC60AD" w:rsidRDefault="00592BC5" w:rsidP="00F443A1">
            <w:r w:rsidRPr="00CC60AD">
              <w:rPr>
                <w:b w:val="0"/>
              </w:rPr>
              <w:t>Куратор со стороны Исполнителя</w:t>
            </w:r>
          </w:p>
        </w:tc>
        <w:tc>
          <w:tcPr>
            <w:tcW w:w="12370" w:type="dxa"/>
          </w:tcPr>
          <w:p w14:paraId="5F6B3E9E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8CB">
              <w:t xml:space="preserve">Лицо из числа высшего управленческого состава Исполнителя, осуществляющее </w:t>
            </w:r>
            <w:r>
              <w:t>общий контроль хода выполнения п</w:t>
            </w:r>
            <w:r w:rsidRPr="00C508CB">
              <w:t>роекта.</w:t>
            </w:r>
          </w:p>
          <w:p w14:paraId="304E1EFF" w14:textId="77777777" w:rsidR="00592BC5" w:rsidRPr="00C508CB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Куратор </w:t>
            </w:r>
            <w:r w:rsidRPr="007B2F4B">
              <w:t>осуществля</w:t>
            </w:r>
            <w:r>
              <w:t>ет</w:t>
            </w:r>
            <w:r w:rsidRPr="007B2F4B">
              <w:t xml:space="preserve"> монитор</w:t>
            </w:r>
            <w:r>
              <w:t>инг реализации проекта, участвует</w:t>
            </w:r>
            <w:r w:rsidRPr="007B2F4B">
              <w:t xml:space="preserve"> в оперативном </w:t>
            </w:r>
            <w:r w:rsidRPr="00C32AC2">
              <w:t xml:space="preserve">управлении </w:t>
            </w:r>
            <w:r>
              <w:t>п</w:t>
            </w:r>
            <w:r w:rsidRPr="00C32AC2">
              <w:t>роектом путем полномочного представительства в работе Управляющего комитета проекта</w:t>
            </w:r>
          </w:p>
        </w:tc>
      </w:tr>
      <w:tr w:rsidR="00592BC5" w14:paraId="18680AF4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0B9602DC" w14:textId="77777777" w:rsidR="00592BC5" w:rsidRPr="00CC60AD" w:rsidRDefault="00592BC5" w:rsidP="00F443A1">
            <w:r w:rsidRPr="00CC60AD">
              <w:rPr>
                <w:b w:val="0"/>
              </w:rPr>
              <w:t>Руководитель проекта</w:t>
            </w:r>
          </w:p>
        </w:tc>
        <w:tc>
          <w:tcPr>
            <w:tcW w:w="12370" w:type="dxa"/>
          </w:tcPr>
          <w:p w14:paraId="14F865DA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Лицо, которое назначается организацией Заказчика и Исполнителя для обеспечения</w:t>
            </w:r>
            <w:r w:rsidRPr="00232F91">
              <w:t xml:space="preserve"> исполнения работ по проекту в соответствии с утвержденными планами</w:t>
            </w:r>
            <w:r>
              <w:t xml:space="preserve"> </w:t>
            </w:r>
            <w:r w:rsidRPr="00232F91">
              <w:t>работ</w:t>
            </w:r>
            <w:r>
              <w:t>. Несет ответственность за достижение целей проекта наиболее оптимальным образом в рамках выделенных ему полномочий и ресурсов</w:t>
            </w:r>
          </w:p>
        </w:tc>
      </w:tr>
      <w:tr w:rsidR="00592BC5" w14:paraId="35824DE0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6A78F34D" w14:textId="77777777" w:rsidR="00592BC5" w:rsidRPr="00CC60AD" w:rsidRDefault="00592BC5" w:rsidP="00F443A1">
            <w:r w:rsidRPr="00CC60AD">
              <w:rPr>
                <w:b w:val="0"/>
              </w:rPr>
              <w:t>Функциональный заказчик</w:t>
            </w:r>
          </w:p>
        </w:tc>
        <w:tc>
          <w:tcPr>
            <w:tcW w:w="12370" w:type="dxa"/>
          </w:tcPr>
          <w:p w14:paraId="3D1AC7CF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Представитель Заказчика, формирующий основные функциональные требования к результатам проекта.</w:t>
            </w:r>
          </w:p>
          <w:p w14:paraId="47702D2F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2F4B">
              <w:t>Представител</w:t>
            </w:r>
            <w:r>
              <w:t>ь</w:t>
            </w:r>
            <w:r w:rsidRPr="007B2F4B">
              <w:t xml:space="preserve"> Заказчика, которы</w:t>
            </w:r>
            <w:r>
              <w:t>й</w:t>
            </w:r>
            <w:r w:rsidRPr="007B2F4B">
              <w:t xml:space="preserve"> осуществляет подготовку проекта и рабочей документации, а также нес</w:t>
            </w:r>
            <w:r>
              <w:t>е</w:t>
            </w:r>
            <w:r w:rsidRPr="007B2F4B">
              <w:t xml:space="preserve">т ответственность за реализацию </w:t>
            </w:r>
            <w:r>
              <w:t>п</w:t>
            </w:r>
            <w:r w:rsidRPr="007B2F4B">
              <w:t>роекта</w:t>
            </w:r>
          </w:p>
        </w:tc>
      </w:tr>
      <w:tr w:rsidR="00592BC5" w14:paraId="6073FC5C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62F25022" w14:textId="77777777" w:rsidR="00592BC5" w:rsidRPr="00CC60AD" w:rsidRDefault="00592BC5" w:rsidP="00F443A1">
            <w:r w:rsidRPr="00CC60AD">
              <w:rPr>
                <w:b w:val="0"/>
              </w:rPr>
              <w:t>Ключев</w:t>
            </w:r>
            <w:r>
              <w:rPr>
                <w:b w:val="0"/>
              </w:rPr>
              <w:t>ой</w:t>
            </w:r>
            <w:r w:rsidRPr="00CC60AD">
              <w:rPr>
                <w:b w:val="0"/>
              </w:rPr>
              <w:t xml:space="preserve"> </w:t>
            </w:r>
            <w:r>
              <w:rPr>
                <w:b w:val="0"/>
              </w:rPr>
              <w:t>пользователь</w:t>
            </w:r>
          </w:p>
        </w:tc>
        <w:tc>
          <w:tcPr>
            <w:tcW w:w="12370" w:type="dxa"/>
          </w:tcPr>
          <w:p w14:paraId="04F90651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Специалист</w:t>
            </w:r>
            <w:r w:rsidRPr="0043578E">
              <w:t xml:space="preserve"> Заказчика, являющи</w:t>
            </w:r>
            <w:r>
              <w:t>й</w:t>
            </w:r>
            <w:r w:rsidRPr="0043578E">
              <w:t>ся эксперт</w:t>
            </w:r>
            <w:r>
              <w:t>ом</w:t>
            </w:r>
            <w:r w:rsidRPr="0043578E">
              <w:t xml:space="preserve"> в сво</w:t>
            </w:r>
            <w:r>
              <w:t>ей области</w:t>
            </w:r>
            <w:r w:rsidRPr="0043578E">
              <w:t>, мнение котор</w:t>
            </w:r>
            <w:r>
              <w:t>ого</w:t>
            </w:r>
            <w:r w:rsidRPr="0043578E">
              <w:t xml:space="preserve"> необходимо учесть при создании основных результатов </w:t>
            </w:r>
            <w:r>
              <w:t>проекта</w:t>
            </w:r>
          </w:p>
        </w:tc>
      </w:tr>
      <w:tr w:rsidR="00592BC5" w14:paraId="42AF14FF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5CA53255" w14:textId="77777777" w:rsidR="00592BC5" w:rsidRPr="00CC60AD" w:rsidRDefault="00592BC5" w:rsidP="00F443A1">
            <w:r w:rsidRPr="00CC60AD">
              <w:rPr>
                <w:b w:val="0"/>
              </w:rPr>
              <w:t>Конечны</w:t>
            </w:r>
            <w:r>
              <w:rPr>
                <w:b w:val="0"/>
              </w:rPr>
              <w:t xml:space="preserve">й </w:t>
            </w:r>
            <w:r w:rsidRPr="00CC60AD">
              <w:rPr>
                <w:b w:val="0"/>
              </w:rPr>
              <w:t>пользовател</w:t>
            </w:r>
            <w:r>
              <w:rPr>
                <w:b w:val="0"/>
              </w:rPr>
              <w:t>ь</w:t>
            </w:r>
          </w:p>
        </w:tc>
        <w:tc>
          <w:tcPr>
            <w:tcW w:w="12370" w:type="dxa"/>
          </w:tcPr>
          <w:p w14:paraId="4888C9B6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Сотрудник</w:t>
            </w:r>
            <w:r w:rsidRPr="0043578E">
              <w:t xml:space="preserve"> Заказчика, которы</w:t>
            </w:r>
            <w:r>
              <w:t>й</w:t>
            </w:r>
            <w:r w:rsidRPr="0043578E">
              <w:t xml:space="preserve"> бу</w:t>
            </w:r>
            <w:r>
              <w:t>дет непосредственно работать в ИС</w:t>
            </w:r>
          </w:p>
        </w:tc>
      </w:tr>
      <w:tr w:rsidR="00592BC5" w14:paraId="2BE8A133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51C55839" w14:textId="77777777" w:rsidR="00592BC5" w:rsidRPr="00CC60AD" w:rsidRDefault="00592BC5" w:rsidP="00F443A1">
            <w:r w:rsidRPr="00CC60AD">
              <w:rPr>
                <w:b w:val="0"/>
              </w:rPr>
              <w:t xml:space="preserve">Функциональный </w:t>
            </w:r>
            <w:r>
              <w:rPr>
                <w:b w:val="0"/>
              </w:rPr>
              <w:t>архитектор</w:t>
            </w:r>
          </w:p>
        </w:tc>
        <w:tc>
          <w:tcPr>
            <w:tcW w:w="12370" w:type="dxa"/>
          </w:tcPr>
          <w:p w14:paraId="1AD65787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Участник проекта со стороны Исполнителя, о</w:t>
            </w:r>
            <w:r w:rsidRPr="0043578E">
              <w:t>твеча</w:t>
            </w:r>
            <w:r>
              <w:t>ющий</w:t>
            </w:r>
            <w:r w:rsidRPr="0043578E">
              <w:t xml:space="preserve"> за принятие функциональных решений в отношении </w:t>
            </w:r>
            <w:r>
              <w:t>ИС</w:t>
            </w:r>
            <w:r w:rsidRPr="0043578E">
              <w:t>, а также ресурсов и средств ее разработки</w:t>
            </w:r>
          </w:p>
        </w:tc>
      </w:tr>
      <w:tr w:rsidR="00592BC5" w14:paraId="03F9D347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167CDC20" w14:textId="77777777" w:rsidR="00592BC5" w:rsidRPr="00431BB1" w:rsidRDefault="00592BC5" w:rsidP="00F443A1">
            <w:r w:rsidRPr="00431BB1">
              <w:rPr>
                <w:b w:val="0"/>
              </w:rPr>
              <w:t xml:space="preserve">Технический </w:t>
            </w:r>
            <w:r>
              <w:rPr>
                <w:b w:val="0"/>
              </w:rPr>
              <w:t>архитектор</w:t>
            </w:r>
          </w:p>
        </w:tc>
        <w:tc>
          <w:tcPr>
            <w:tcW w:w="12370" w:type="dxa"/>
          </w:tcPr>
          <w:p w14:paraId="4F156CC0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Участник проекта со стороны Исполнителя, о</w:t>
            </w:r>
            <w:r w:rsidRPr="0043578E">
              <w:t>твеча</w:t>
            </w:r>
            <w:r>
              <w:t>ющий</w:t>
            </w:r>
            <w:r w:rsidRPr="0043578E">
              <w:t xml:space="preserve"> за принятие </w:t>
            </w:r>
            <w:r>
              <w:t xml:space="preserve">технических </w:t>
            </w:r>
            <w:r w:rsidRPr="0043578E">
              <w:t xml:space="preserve">решений в отношении </w:t>
            </w:r>
            <w:r>
              <w:t>ИС</w:t>
            </w:r>
            <w:r w:rsidRPr="0043578E">
              <w:t>, а также ресурсов и средств ее разработки</w:t>
            </w:r>
          </w:p>
        </w:tc>
      </w:tr>
      <w:tr w:rsidR="00592BC5" w14:paraId="40FAB70B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222AEFE2" w14:textId="77777777" w:rsidR="00592BC5" w:rsidRPr="00431BB1" w:rsidRDefault="00592BC5" w:rsidP="00F443A1">
            <w:r w:rsidRPr="00431BB1">
              <w:rPr>
                <w:b w:val="0"/>
              </w:rPr>
              <w:t>Специалист</w:t>
            </w:r>
          </w:p>
        </w:tc>
        <w:tc>
          <w:tcPr>
            <w:tcW w:w="12370" w:type="dxa"/>
          </w:tcPr>
          <w:p w14:paraId="64418791" w14:textId="77777777" w:rsidR="00592BC5" w:rsidRP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2BC5">
              <w:t>Участник команды Заказчика или Исполнителя, выполняющий работу, требующую определенной квалификации, не наделенный правом принятия управленческих решений</w:t>
            </w:r>
          </w:p>
        </w:tc>
      </w:tr>
      <w:tr w:rsidR="00592BC5" w14:paraId="1D17D8ED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6D4CF404" w14:textId="77777777" w:rsidR="00592BC5" w:rsidRPr="00CC60AD" w:rsidRDefault="00592BC5" w:rsidP="00F443A1">
            <w:pPr>
              <w:rPr>
                <w:bCs w:val="0"/>
              </w:rPr>
            </w:pPr>
            <w:r w:rsidRPr="00CC60AD">
              <w:rPr>
                <w:rStyle w:val="affffe"/>
              </w:rPr>
              <w:t>Проектная документация</w:t>
            </w:r>
            <w:r w:rsidRPr="00CC60AD">
              <w:t xml:space="preserve"> </w:t>
            </w:r>
          </w:p>
        </w:tc>
        <w:tc>
          <w:tcPr>
            <w:tcW w:w="12370" w:type="dxa"/>
          </w:tcPr>
          <w:p w14:paraId="3C3A212F" w14:textId="77777777" w:rsidR="00592BC5" w:rsidRP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92BC5">
              <w:rPr>
                <w:rStyle w:val="affffe"/>
                <w:b w:val="0"/>
              </w:rPr>
              <w:t>Обобщенное определение документов, разрабатываемых и согласуемых в ходе выполнения проектных работ в соответствии с Договором и Уставом проекта</w:t>
            </w:r>
          </w:p>
        </w:tc>
      </w:tr>
      <w:tr w:rsidR="00592BC5" w14:paraId="303BDCD7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36E9AF33" w14:textId="77777777" w:rsidR="00592BC5" w:rsidRPr="00CC60AD" w:rsidRDefault="00592BC5" w:rsidP="00F443A1">
            <w:r w:rsidRPr="00CC60AD">
              <w:rPr>
                <w:b w:val="0"/>
                <w:bCs w:val="0"/>
              </w:rPr>
              <w:t>Нормативно-методические документы</w:t>
            </w:r>
          </w:p>
        </w:tc>
        <w:tc>
          <w:tcPr>
            <w:tcW w:w="12370" w:type="dxa"/>
          </w:tcPr>
          <w:p w14:paraId="3DF30CB9" w14:textId="77777777" w:rsidR="00592BC5" w:rsidRP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2BC5">
              <w:t>Собирательное название организационных, нормативных, методических, технических документов различных видов (технологических инструкций, инструкций предприятия, технических условий, должностных инструкций, положений о подразделениях, методик и т. п.), предназначенных для установления многократно используемых правил (порядка, методов, норм) осуществления производственно-хозяйственной деятельности предприятия Заказчика или управления этой деятельностью</w:t>
            </w:r>
          </w:p>
        </w:tc>
      </w:tr>
      <w:tr w:rsidR="00592BC5" w14:paraId="5B43DCD4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0393F076" w14:textId="77777777" w:rsidR="00592BC5" w:rsidRDefault="00592BC5" w:rsidP="00F443A1">
            <w:pPr>
              <w:rPr>
                <w:b w:val="0"/>
              </w:rPr>
            </w:pPr>
            <w:r>
              <w:rPr>
                <w:b w:val="0"/>
              </w:rPr>
              <w:t xml:space="preserve">Результирующий </w:t>
            </w:r>
            <w:r>
              <w:rPr>
                <w:b w:val="0"/>
              </w:rPr>
              <w:lastRenderedPageBreak/>
              <w:t>документ,</w:t>
            </w:r>
          </w:p>
          <w:p w14:paraId="5D7C95DD" w14:textId="77777777" w:rsidR="00592BC5" w:rsidRDefault="00592BC5" w:rsidP="00F443A1">
            <w:r w:rsidRPr="00CC60AD">
              <w:rPr>
                <w:b w:val="0"/>
              </w:rPr>
              <w:t xml:space="preserve">Выходной документ </w:t>
            </w:r>
          </w:p>
        </w:tc>
        <w:tc>
          <w:tcPr>
            <w:tcW w:w="12370" w:type="dxa"/>
          </w:tcPr>
          <w:p w14:paraId="0F8E2591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299D">
              <w:lastRenderedPageBreak/>
              <w:t>Документ, являющийся результатом работ по Этапу проекта. Согласовывается и утверждается Заказчиком и Исполнителем</w:t>
            </w:r>
          </w:p>
        </w:tc>
      </w:tr>
      <w:tr w:rsidR="00592BC5" w14:paraId="7FBE5913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557B90D9" w14:textId="77777777" w:rsidR="00592BC5" w:rsidRPr="00CC60AD" w:rsidRDefault="00592BC5" w:rsidP="00F443A1">
            <w:r w:rsidRPr="00CC60AD">
              <w:rPr>
                <w:b w:val="0"/>
              </w:rPr>
              <w:t>Рабочий документ</w:t>
            </w:r>
          </w:p>
        </w:tc>
        <w:tc>
          <w:tcPr>
            <w:tcW w:w="12370" w:type="dxa"/>
          </w:tcPr>
          <w:p w14:paraId="0070BAE3" w14:textId="77777777" w:rsidR="00592BC5" w:rsidRPr="00B329EB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299D">
              <w:t xml:space="preserve">Документ, подготовленный в ходе Этапа проекта Заказчиком или Исполнителем и не являющийся выходным результатом работ по </w:t>
            </w:r>
            <w:r>
              <w:t>п</w:t>
            </w:r>
            <w:r w:rsidRPr="0080299D">
              <w:t>роекту</w:t>
            </w:r>
          </w:p>
        </w:tc>
      </w:tr>
      <w:tr w:rsidR="00592BC5" w14:paraId="583DEA59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446C1A1A" w14:textId="77777777" w:rsidR="00592BC5" w:rsidRPr="00CB2216" w:rsidRDefault="00592BC5" w:rsidP="00F443A1">
            <w:pPr>
              <w:rPr>
                <w:b w:val="0"/>
              </w:rPr>
            </w:pPr>
            <w:r w:rsidRPr="00CB2216">
              <w:rPr>
                <w:rStyle w:val="affffe"/>
              </w:rPr>
              <w:t>Эксплуатационная документация</w:t>
            </w:r>
          </w:p>
        </w:tc>
        <w:tc>
          <w:tcPr>
            <w:tcW w:w="12370" w:type="dxa"/>
          </w:tcPr>
          <w:p w14:paraId="0232218E" w14:textId="77777777" w:rsidR="00592BC5" w:rsidRPr="00CB2216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216">
              <w:rPr>
                <w:rStyle w:val="affffe"/>
                <w:b w:val="0"/>
              </w:rPr>
              <w:t>Документация, которая определяет правила эксплуатации ИС</w:t>
            </w:r>
          </w:p>
        </w:tc>
      </w:tr>
      <w:tr w:rsidR="00592BC5" w14:paraId="25314BAB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5A544727" w14:textId="77777777" w:rsidR="00592BC5" w:rsidRPr="00CC60AD" w:rsidRDefault="00592BC5" w:rsidP="00F443A1">
            <w:r>
              <w:rPr>
                <w:b w:val="0"/>
              </w:rPr>
              <w:t xml:space="preserve">Инфраструктура, </w:t>
            </w:r>
            <w:r w:rsidRPr="00CC60AD">
              <w:rPr>
                <w:b w:val="0"/>
              </w:rPr>
              <w:t>Системно-техническая инфраструктура</w:t>
            </w:r>
          </w:p>
        </w:tc>
        <w:tc>
          <w:tcPr>
            <w:tcW w:w="12370" w:type="dxa"/>
          </w:tcPr>
          <w:p w14:paraId="6E3A8672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Совокупность объектов информатизации, обеспечивающая доступ потребителей к информационным ресурсам.</w:t>
            </w:r>
          </w:p>
          <w:p w14:paraId="5644B71A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Включает: аппаратные средства (оборудование), вычислительные ресурсы, прикладное программное обеспечение, программные продукты</w:t>
            </w:r>
          </w:p>
        </w:tc>
      </w:tr>
      <w:tr w:rsidR="00592BC5" w14:paraId="135E50C7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6F30B62F" w14:textId="77777777" w:rsidR="00592BC5" w:rsidRPr="00CC60AD" w:rsidRDefault="00592BC5" w:rsidP="00F443A1">
            <w:r>
              <w:rPr>
                <w:b w:val="0"/>
              </w:rPr>
              <w:t>Среда разработки, тестирования, эксплуатации</w:t>
            </w:r>
          </w:p>
        </w:tc>
        <w:tc>
          <w:tcPr>
            <w:tcW w:w="12370" w:type="dxa"/>
          </w:tcPr>
          <w:p w14:paraId="3ACA2BD3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Совокупность объектов информатизации.</w:t>
            </w:r>
          </w:p>
          <w:p w14:paraId="79001624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Включает: аппаратные средства (оборудование), вычислительные ресурсы, прикладное программное обеспечение, программные продукты, а также инструменты и документы, необходимые для разработки, тестирования, эксплуатации ИС</w:t>
            </w:r>
          </w:p>
        </w:tc>
      </w:tr>
      <w:tr w:rsidR="00592BC5" w14:paraId="7A4C09EB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244D92C6" w14:textId="77777777" w:rsidR="00592BC5" w:rsidRPr="00CC60AD" w:rsidRDefault="00592BC5" w:rsidP="00F443A1">
            <w:r w:rsidRPr="00CC60AD">
              <w:rPr>
                <w:b w:val="0"/>
                <w:bCs w:val="0"/>
              </w:rPr>
              <w:t xml:space="preserve">Интеграция </w:t>
            </w:r>
          </w:p>
        </w:tc>
        <w:tc>
          <w:tcPr>
            <w:tcW w:w="12370" w:type="dxa"/>
          </w:tcPr>
          <w:p w14:paraId="4F047D69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Взаимодействие двух или более с</w:t>
            </w:r>
            <w:r w:rsidRPr="00D334F8">
              <w:t>истем, направленное на обеспечение автоматического обмена необходимыми данными</w:t>
            </w:r>
          </w:p>
        </w:tc>
      </w:tr>
      <w:tr w:rsidR="00592BC5" w14:paraId="7A923CB7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52258856" w14:textId="77777777" w:rsidR="00592BC5" w:rsidRPr="00CC60AD" w:rsidRDefault="00592BC5" w:rsidP="00F443A1">
            <w:r>
              <w:rPr>
                <w:b w:val="0"/>
              </w:rPr>
              <w:t>Опытно-промышленная эксплуатация</w:t>
            </w:r>
          </w:p>
        </w:tc>
        <w:tc>
          <w:tcPr>
            <w:tcW w:w="12370" w:type="dxa"/>
          </w:tcPr>
          <w:p w14:paraId="04EC30C6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Комплексная проверка готовности ИС</w:t>
            </w:r>
            <w:r w:rsidRPr="00AF598C">
              <w:t xml:space="preserve">. </w:t>
            </w:r>
          </w:p>
          <w:p w14:paraId="7417D420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98C">
              <w:t>Опыт</w:t>
            </w:r>
            <w:r>
              <w:t xml:space="preserve">но-промышленная </w:t>
            </w:r>
            <w:r w:rsidRPr="00AF598C">
              <w:t>эксплуатация имеет своей целью проверку алгоритмов, отладку программ и технологическ</w:t>
            </w:r>
            <w:r>
              <w:t>ого процесса обработки данных</w:t>
            </w:r>
            <w:r w:rsidRPr="00AF598C">
              <w:t>.</w:t>
            </w:r>
            <w:r>
              <w:t xml:space="preserve"> </w:t>
            </w:r>
          </w:p>
          <w:p w14:paraId="5131B24E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98C">
              <w:t>Опыт</w:t>
            </w:r>
            <w:r>
              <w:t>но-промышленная эксплуатация проводится на реальных данных в режиме реального времени</w:t>
            </w:r>
          </w:p>
        </w:tc>
      </w:tr>
      <w:tr w:rsidR="00592BC5" w14:paraId="08DE1F99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57302546" w14:textId="77777777" w:rsidR="00592BC5" w:rsidRDefault="00592BC5" w:rsidP="00F443A1">
            <w:r w:rsidRPr="00CC60AD">
              <w:rPr>
                <w:b w:val="0"/>
              </w:rPr>
              <w:t>Промышленная эксплуатация</w:t>
            </w:r>
          </w:p>
        </w:tc>
        <w:tc>
          <w:tcPr>
            <w:tcW w:w="12370" w:type="dxa"/>
          </w:tcPr>
          <w:p w14:paraId="6D12E4BD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</w:t>
            </w:r>
            <w:r w:rsidRPr="00AF598C">
              <w:t>спольз</w:t>
            </w:r>
            <w:r>
              <w:t>ование ИС в промышленном режиме без дублирующих с</w:t>
            </w:r>
            <w:r w:rsidRPr="00AF598C">
              <w:t>истем</w:t>
            </w:r>
            <w:r>
              <w:t xml:space="preserve"> в полном объеме функций</w:t>
            </w:r>
          </w:p>
        </w:tc>
      </w:tr>
      <w:tr w:rsidR="00592BC5" w14:paraId="11AA1608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4C6EEAA7" w14:textId="77777777" w:rsidR="00592BC5" w:rsidRDefault="00592BC5" w:rsidP="00F443A1">
            <w:r>
              <w:rPr>
                <w:b w:val="0"/>
              </w:rPr>
              <w:t>Нормативно-справочная информация</w:t>
            </w:r>
          </w:p>
        </w:tc>
        <w:tc>
          <w:tcPr>
            <w:tcW w:w="12370" w:type="dxa"/>
          </w:tcPr>
          <w:p w14:paraId="562CD9BD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4DB">
              <w:t>Условно-постоянный компонент корпоративной информации, являющийся основой для унификации и нормализации данных, сопровождающих протекающие бизнес-процессы, а также регламентацию деятельности организации</w:t>
            </w:r>
          </w:p>
        </w:tc>
      </w:tr>
      <w:tr w:rsidR="00592BC5" w14:paraId="43D91AA9" w14:textId="77777777" w:rsidTr="00592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</w:tcPr>
          <w:p w14:paraId="451BF9BD" w14:textId="77777777" w:rsidR="00592BC5" w:rsidRPr="00CC60AD" w:rsidRDefault="00592BC5" w:rsidP="00F443A1">
            <w:r>
              <w:rPr>
                <w:b w:val="0"/>
              </w:rPr>
              <w:t>Исходные данные</w:t>
            </w:r>
          </w:p>
        </w:tc>
        <w:tc>
          <w:tcPr>
            <w:tcW w:w="12370" w:type="dxa"/>
          </w:tcPr>
          <w:p w14:paraId="5D48906A" w14:textId="77777777" w:rsidR="00592BC5" w:rsidRDefault="00592BC5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Начальные остатки и исторические данные, загружаемые в систему</w:t>
            </w:r>
          </w:p>
        </w:tc>
      </w:tr>
    </w:tbl>
    <w:p w14:paraId="7AE08B4D" w14:textId="77777777" w:rsidR="00A732C7" w:rsidRDefault="00A732C7" w:rsidP="00A732C7"/>
    <w:p w14:paraId="134CF4DF" w14:textId="77777777" w:rsidR="00A732C7" w:rsidRDefault="00A732C7" w:rsidP="00A732C7">
      <w:pPr>
        <w:rPr>
          <w:rStyle w:val="afff4"/>
        </w:rPr>
      </w:pPr>
      <w:r w:rsidRPr="00F62B94">
        <w:rPr>
          <w:rStyle w:val="afff4"/>
        </w:rPr>
        <w:t>Сокращения</w:t>
      </w:r>
    </w:p>
    <w:tbl>
      <w:tblPr>
        <w:tblStyle w:val="-1110"/>
        <w:tblW w:w="14454" w:type="dxa"/>
        <w:tblLook w:val="04A0" w:firstRow="1" w:lastRow="0" w:firstColumn="1" w:lastColumn="0" w:noHBand="0" w:noVBand="1"/>
      </w:tblPr>
      <w:tblGrid>
        <w:gridCol w:w="3114"/>
        <w:gridCol w:w="11340"/>
      </w:tblGrid>
      <w:tr w:rsidR="00A732C7" w14:paraId="1427AA88" w14:textId="77777777" w:rsidTr="00BA0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A5AD812" w14:textId="77777777" w:rsidR="00A732C7" w:rsidRPr="00CC60AD" w:rsidRDefault="00A732C7" w:rsidP="00A732C7">
            <w:pPr>
              <w:rPr>
                <w:rStyle w:val="affe"/>
                <w:b/>
              </w:rPr>
            </w:pPr>
            <w:r w:rsidRPr="00CC60AD">
              <w:rPr>
                <w:rStyle w:val="affe"/>
                <w:b/>
              </w:rPr>
              <w:t>Сокращение</w:t>
            </w:r>
          </w:p>
        </w:tc>
        <w:tc>
          <w:tcPr>
            <w:tcW w:w="11340" w:type="dxa"/>
          </w:tcPr>
          <w:p w14:paraId="5A1FE1D6" w14:textId="77777777" w:rsidR="00A732C7" w:rsidRPr="00CC60AD" w:rsidRDefault="00A732C7" w:rsidP="00A732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b/>
              </w:rPr>
            </w:pPr>
            <w:r w:rsidRPr="00CC60AD">
              <w:rPr>
                <w:rStyle w:val="affe"/>
                <w:b/>
              </w:rPr>
              <w:t>Значение</w:t>
            </w:r>
          </w:p>
        </w:tc>
      </w:tr>
      <w:tr w:rsidR="003C608D" w:rsidRPr="0075147F" w14:paraId="7B3713C7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50C5EA70" w14:textId="77777777" w:rsidR="003C608D" w:rsidRPr="0075147F" w:rsidRDefault="003C608D" w:rsidP="00592BC5">
            <w:r w:rsidRPr="00F06A8F">
              <w:rPr>
                <w:b w:val="0"/>
              </w:rPr>
              <w:t>БП</w:t>
            </w:r>
          </w:p>
        </w:tc>
        <w:tc>
          <w:tcPr>
            <w:tcW w:w="11340" w:type="dxa"/>
            <w:vAlign w:val="center"/>
          </w:tcPr>
          <w:p w14:paraId="53BFAC05" w14:textId="77777777" w:rsidR="003C608D" w:rsidRPr="0075147F" w:rsidRDefault="003C608D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6A8F">
              <w:rPr>
                <w:bCs/>
              </w:rPr>
              <w:t>Бизнес-процесс</w:t>
            </w:r>
          </w:p>
        </w:tc>
      </w:tr>
      <w:tr w:rsidR="003C608D" w:rsidRPr="0075147F" w14:paraId="2E32F2AF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0AFEC2F1" w14:textId="77777777" w:rsidR="003C608D" w:rsidRPr="00F06A8F" w:rsidRDefault="003C608D" w:rsidP="00592BC5">
            <w:r w:rsidRPr="00F06A8F">
              <w:rPr>
                <w:b w:val="0"/>
              </w:rPr>
              <w:t>ЗНИ</w:t>
            </w:r>
          </w:p>
        </w:tc>
        <w:tc>
          <w:tcPr>
            <w:tcW w:w="11340" w:type="dxa"/>
            <w:vAlign w:val="center"/>
          </w:tcPr>
          <w:p w14:paraId="6A893E96" w14:textId="77777777" w:rsidR="003C608D" w:rsidRPr="00F06A8F" w:rsidRDefault="003C608D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F06A8F">
              <w:rPr>
                <w:bCs/>
              </w:rPr>
              <w:t>Запрос на изменение</w:t>
            </w:r>
          </w:p>
        </w:tc>
      </w:tr>
      <w:tr w:rsidR="003C608D" w:rsidRPr="0075147F" w14:paraId="17AEB950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7394F684" w14:textId="77777777" w:rsidR="003C608D" w:rsidRPr="003C608D" w:rsidRDefault="00ED062F" w:rsidP="00592BC5">
            <w:pPr>
              <w:rPr>
                <w:b w:val="0"/>
                <w:highlight w:val="yellow"/>
              </w:rPr>
            </w:pPr>
            <w:r>
              <w:rPr>
                <w:b w:val="0"/>
              </w:rPr>
              <w:lastRenderedPageBreak/>
              <w:t>ИС, ИС</w:t>
            </w:r>
            <w:r w:rsidR="003C608D" w:rsidRPr="003C608D">
              <w:rPr>
                <w:b w:val="0"/>
              </w:rPr>
              <w:t>УТ</w:t>
            </w:r>
          </w:p>
        </w:tc>
        <w:tc>
          <w:tcPr>
            <w:tcW w:w="11340" w:type="dxa"/>
            <w:vAlign w:val="center"/>
          </w:tcPr>
          <w:p w14:paraId="34C22914" w14:textId="77777777" w:rsidR="003C608D" w:rsidRPr="003C608D" w:rsidRDefault="003C608D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highlight w:val="yellow"/>
              </w:rPr>
            </w:pPr>
            <w:r w:rsidRPr="003C608D">
              <w:t>Информационная система управления торговлей ООО «ТД Ромашка»</w:t>
            </w:r>
          </w:p>
        </w:tc>
      </w:tr>
      <w:tr w:rsidR="00ED062F" w:rsidRPr="0075147F" w14:paraId="7248FD26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2507EBC2" w14:textId="77777777" w:rsidR="00ED062F" w:rsidRDefault="00ED062F" w:rsidP="00592BC5">
            <w:pPr>
              <w:rPr>
                <w:b w:val="0"/>
              </w:rPr>
            </w:pPr>
            <w:r>
              <w:rPr>
                <w:b w:val="0"/>
              </w:rPr>
              <w:t>ИСБП</w:t>
            </w:r>
          </w:p>
        </w:tc>
        <w:tc>
          <w:tcPr>
            <w:tcW w:w="11340" w:type="dxa"/>
            <w:vAlign w:val="center"/>
          </w:tcPr>
          <w:p w14:paraId="3BEC4612" w14:textId="77777777" w:rsidR="00ED062F" w:rsidRPr="003C608D" w:rsidRDefault="00ED062F" w:rsidP="00ED0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608D">
              <w:t xml:space="preserve">Информационная система </w:t>
            </w:r>
            <w:r>
              <w:t>регламентированного учета</w:t>
            </w:r>
            <w:r w:rsidRPr="003C608D">
              <w:t xml:space="preserve"> ООО «ТД Ромашка»</w:t>
            </w:r>
          </w:p>
        </w:tc>
      </w:tr>
      <w:tr w:rsidR="003C608D" w:rsidRPr="0075147F" w14:paraId="79335EF1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7524881F" w14:textId="77777777" w:rsidR="003C608D" w:rsidRPr="00767EB4" w:rsidRDefault="003C608D" w:rsidP="00592BC5">
            <w:pPr>
              <w:rPr>
                <w:highlight w:val="yellow"/>
              </w:rPr>
            </w:pPr>
            <w:r w:rsidRPr="00F06A8F">
              <w:rPr>
                <w:b w:val="0"/>
              </w:rPr>
              <w:t>НСИ</w:t>
            </w:r>
          </w:p>
        </w:tc>
        <w:tc>
          <w:tcPr>
            <w:tcW w:w="11340" w:type="dxa"/>
            <w:vAlign w:val="center"/>
          </w:tcPr>
          <w:p w14:paraId="15870E11" w14:textId="77777777" w:rsidR="003C608D" w:rsidRPr="00767EB4" w:rsidRDefault="003C608D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highlight w:val="yellow"/>
              </w:rPr>
            </w:pPr>
            <w:r w:rsidRPr="00F06A8F">
              <w:rPr>
                <w:bCs/>
              </w:rPr>
              <w:t>Нормативно-справочная информация</w:t>
            </w:r>
          </w:p>
        </w:tc>
      </w:tr>
      <w:tr w:rsidR="003C608D" w:rsidRPr="0075147F" w14:paraId="54B9F8BF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42CE294E" w14:textId="77777777" w:rsidR="003C608D" w:rsidRPr="00F370F4" w:rsidRDefault="003C608D" w:rsidP="00592BC5">
            <w:r w:rsidRPr="00F370F4">
              <w:rPr>
                <w:b w:val="0"/>
              </w:rPr>
              <w:t>ОПЭ</w:t>
            </w:r>
          </w:p>
        </w:tc>
        <w:tc>
          <w:tcPr>
            <w:tcW w:w="11340" w:type="dxa"/>
            <w:vAlign w:val="center"/>
          </w:tcPr>
          <w:p w14:paraId="7A136295" w14:textId="77777777" w:rsidR="003C608D" w:rsidRPr="00F06A8F" w:rsidRDefault="003C608D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Опытно-промышленная эксплуатация</w:t>
            </w:r>
          </w:p>
        </w:tc>
      </w:tr>
      <w:tr w:rsidR="003C608D" w:rsidRPr="0075147F" w14:paraId="530CAB60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7D8892B9" w14:textId="77777777" w:rsidR="003C608D" w:rsidRPr="00F370F4" w:rsidRDefault="003C608D" w:rsidP="00592BC5">
            <w:r w:rsidRPr="00F06A8F">
              <w:rPr>
                <w:b w:val="0"/>
              </w:rPr>
              <w:t>ПиМИ</w:t>
            </w:r>
          </w:p>
        </w:tc>
        <w:tc>
          <w:tcPr>
            <w:tcW w:w="11340" w:type="dxa"/>
            <w:vAlign w:val="center"/>
          </w:tcPr>
          <w:p w14:paraId="7B71AD27" w14:textId="77777777" w:rsidR="003C608D" w:rsidRDefault="003C608D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F06A8F">
              <w:rPr>
                <w:bCs/>
              </w:rPr>
              <w:t>Программа и методика испытаний</w:t>
            </w:r>
          </w:p>
        </w:tc>
      </w:tr>
      <w:tr w:rsidR="003C608D" w:rsidRPr="0075147F" w14:paraId="6BB9441F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2817659B" w14:textId="77777777" w:rsidR="003C608D" w:rsidRPr="00F06A8F" w:rsidRDefault="003C608D" w:rsidP="00592BC5">
            <w:r w:rsidRPr="00F06A8F">
              <w:rPr>
                <w:b w:val="0"/>
              </w:rPr>
              <w:t>ПП</w:t>
            </w:r>
          </w:p>
        </w:tc>
        <w:tc>
          <w:tcPr>
            <w:tcW w:w="11340" w:type="dxa"/>
            <w:vAlign w:val="center"/>
          </w:tcPr>
          <w:p w14:paraId="24A1BC15" w14:textId="77777777" w:rsidR="003C608D" w:rsidRPr="00F06A8F" w:rsidRDefault="003C608D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F06A8F">
              <w:rPr>
                <w:bCs/>
              </w:rPr>
              <w:t>Программный продукт</w:t>
            </w:r>
          </w:p>
        </w:tc>
      </w:tr>
      <w:tr w:rsidR="003C608D" w:rsidRPr="0075147F" w14:paraId="4472C113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3D7758F1" w14:textId="77777777" w:rsidR="003C608D" w:rsidRPr="00F06A8F" w:rsidRDefault="003C608D" w:rsidP="00592BC5">
            <w:r w:rsidRPr="00F06A8F">
              <w:rPr>
                <w:b w:val="0"/>
              </w:rPr>
              <w:t>ПСИ</w:t>
            </w:r>
          </w:p>
        </w:tc>
        <w:tc>
          <w:tcPr>
            <w:tcW w:w="11340" w:type="dxa"/>
            <w:vAlign w:val="center"/>
          </w:tcPr>
          <w:p w14:paraId="269BDCCF" w14:textId="77777777" w:rsidR="003C608D" w:rsidRPr="00F06A8F" w:rsidRDefault="003C608D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F06A8F">
              <w:rPr>
                <w:bCs/>
              </w:rPr>
              <w:t>Приемо-сдаточные испытания системы</w:t>
            </w:r>
          </w:p>
        </w:tc>
      </w:tr>
      <w:tr w:rsidR="003C608D" w:rsidRPr="0075147F" w14:paraId="75A357D3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0165C182" w14:textId="77777777" w:rsidR="003C608D" w:rsidRPr="00F06A8F" w:rsidRDefault="003C608D" w:rsidP="00592BC5">
            <w:r w:rsidRPr="00F06A8F">
              <w:rPr>
                <w:b w:val="0"/>
              </w:rPr>
              <w:t>СТИ</w:t>
            </w:r>
          </w:p>
        </w:tc>
        <w:tc>
          <w:tcPr>
            <w:tcW w:w="11340" w:type="dxa"/>
            <w:vAlign w:val="center"/>
          </w:tcPr>
          <w:p w14:paraId="37BD5645" w14:textId="77777777" w:rsidR="003C608D" w:rsidRPr="00F06A8F" w:rsidRDefault="003C608D" w:rsidP="00592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F06A8F">
              <w:rPr>
                <w:bCs/>
              </w:rPr>
              <w:t>Системно-техническая инфраструктура</w:t>
            </w:r>
          </w:p>
        </w:tc>
      </w:tr>
    </w:tbl>
    <w:p w14:paraId="166D3F41" w14:textId="77777777" w:rsidR="00A732C7" w:rsidRPr="0075147F" w:rsidRDefault="00A732C7" w:rsidP="00A732C7"/>
    <w:p w14:paraId="78204EFE" w14:textId="77777777" w:rsidR="00A732C7" w:rsidRPr="00344C15" w:rsidRDefault="00A732C7" w:rsidP="00A732C7">
      <w:pPr>
        <w:rPr>
          <w:lang w:eastAsia="en-US"/>
        </w:rPr>
      </w:pPr>
    </w:p>
    <w:p w14:paraId="0A8350D3" w14:textId="77777777" w:rsidR="00A732C7" w:rsidRDefault="00A732C7" w:rsidP="00A732C7">
      <w:pPr>
        <w:pStyle w:val="a4"/>
        <w:ind w:left="3759" w:hanging="357"/>
      </w:pPr>
      <w:bookmarkStart w:id="160" w:name="_Toc17120115"/>
      <w:r>
        <w:lastRenderedPageBreak/>
        <w:t>Ролевой состав команды проекта</w:t>
      </w:r>
      <w:bookmarkEnd w:id="160"/>
    </w:p>
    <w:bookmarkEnd w:id="159"/>
    <w:p w14:paraId="6AC06D84" w14:textId="77777777" w:rsidR="00A732C7" w:rsidRDefault="00A732C7" w:rsidP="00A732C7">
      <w:pPr>
        <w:rPr>
          <w:lang w:eastAsia="en-US"/>
        </w:rPr>
      </w:pPr>
    </w:p>
    <w:p w14:paraId="73364A00" w14:textId="77777777" w:rsidR="00A732C7" w:rsidRPr="008224E5" w:rsidRDefault="00A732C7" w:rsidP="00A732C7">
      <w:pPr>
        <w:rPr>
          <w:rStyle w:val="afff4"/>
          <w:lang w:eastAsia="en-US"/>
        </w:rPr>
      </w:pPr>
      <w:r w:rsidRPr="008224E5">
        <w:rPr>
          <w:rStyle w:val="afff4"/>
        </w:rPr>
        <w:t>Со стороны Заказчика</w:t>
      </w:r>
    </w:p>
    <w:tbl>
      <w:tblPr>
        <w:tblStyle w:val="-1110"/>
        <w:tblW w:w="14737" w:type="dxa"/>
        <w:tblLook w:val="04A0" w:firstRow="1" w:lastRow="0" w:firstColumn="1" w:lastColumn="0" w:noHBand="0" w:noVBand="1"/>
      </w:tblPr>
      <w:tblGrid>
        <w:gridCol w:w="704"/>
        <w:gridCol w:w="2268"/>
        <w:gridCol w:w="11765"/>
      </w:tblGrid>
      <w:tr w:rsidR="00A732C7" w14:paraId="77F32D39" w14:textId="77777777" w:rsidTr="00105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4C1D52B" w14:textId="77777777" w:rsidR="00A732C7" w:rsidRDefault="00A732C7" w:rsidP="00A732C7">
            <w:pPr>
              <w:rPr>
                <w:lang w:eastAsia="en-US"/>
              </w:rPr>
            </w:pPr>
          </w:p>
        </w:tc>
        <w:tc>
          <w:tcPr>
            <w:tcW w:w="2268" w:type="dxa"/>
          </w:tcPr>
          <w:p w14:paraId="1B1B8D25" w14:textId="77777777" w:rsidR="00A732C7" w:rsidRDefault="00A732C7" w:rsidP="00A732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Проектная роль</w:t>
            </w:r>
          </w:p>
        </w:tc>
        <w:tc>
          <w:tcPr>
            <w:tcW w:w="11765" w:type="dxa"/>
          </w:tcPr>
          <w:p w14:paraId="0B02729A" w14:textId="77777777" w:rsidR="00A732C7" w:rsidRDefault="00A732C7" w:rsidP="00A732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Обязанности</w:t>
            </w:r>
          </w:p>
        </w:tc>
      </w:tr>
      <w:tr w:rsidR="00F443A1" w14:paraId="0154E3B8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71AD526" w14:textId="77777777" w:rsidR="00F443A1" w:rsidRPr="00170B87" w:rsidRDefault="00F443A1" w:rsidP="00206FB9">
            <w:pPr>
              <w:pStyle w:val="aff7"/>
              <w:numPr>
                <w:ilvl w:val="0"/>
                <w:numId w:val="18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6B6FECF1" w14:textId="77777777" w:rsidR="00F443A1" w:rsidRDefault="00F443A1" w:rsidP="00A7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Спонсор проекта</w:t>
            </w:r>
          </w:p>
        </w:tc>
        <w:tc>
          <w:tcPr>
            <w:tcW w:w="11765" w:type="dxa"/>
          </w:tcPr>
          <w:p w14:paraId="3FE1C719" w14:textId="77777777" w:rsidR="00F443A1" w:rsidRPr="00676400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400">
              <w:t>Определяет бизнес-цели, которые необходимо достич</w:t>
            </w:r>
            <w:r>
              <w:t>ь посредством выполнения целей п</w:t>
            </w:r>
            <w:r w:rsidRPr="00676400">
              <w:t>роекта.</w:t>
            </w:r>
          </w:p>
          <w:p w14:paraId="539FD323" w14:textId="77777777" w:rsidR="00F443A1" w:rsidRPr="00676400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400">
              <w:t>Отве</w:t>
            </w:r>
            <w:r>
              <w:t>чает за последствия реализации п</w:t>
            </w:r>
            <w:r w:rsidRPr="00676400">
              <w:t xml:space="preserve">роекта для </w:t>
            </w:r>
            <w:r>
              <w:t>предприятия</w:t>
            </w:r>
            <w:r w:rsidRPr="00676400">
              <w:t xml:space="preserve"> </w:t>
            </w:r>
            <w:r>
              <w:t>З</w:t>
            </w:r>
            <w:r w:rsidRPr="00676400">
              <w:t>аказчика.</w:t>
            </w:r>
          </w:p>
          <w:p w14:paraId="3573C360" w14:textId="77777777" w:rsidR="00F443A1" w:rsidRPr="00676400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400">
              <w:t xml:space="preserve">Обеспечивает </w:t>
            </w:r>
            <w:r>
              <w:t>п</w:t>
            </w:r>
            <w:r w:rsidRPr="00676400">
              <w:t>роект человеческими, финансовыми и другими необходимыми ресурсами.</w:t>
            </w:r>
          </w:p>
          <w:p w14:paraId="351B15AA" w14:textId="77777777" w:rsidR="00F443A1" w:rsidRPr="00676400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400">
              <w:t xml:space="preserve">Авторизует </w:t>
            </w:r>
            <w:r>
              <w:t>п</w:t>
            </w:r>
            <w:r w:rsidRPr="00676400">
              <w:t xml:space="preserve">роект </w:t>
            </w:r>
            <w:r>
              <w:t>на предприятии З</w:t>
            </w:r>
            <w:r w:rsidRPr="00676400">
              <w:t>аказчика.</w:t>
            </w:r>
          </w:p>
          <w:p w14:paraId="6B1AE1CA" w14:textId="77777777" w:rsidR="00F443A1" w:rsidRDefault="00F443A1" w:rsidP="00A7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676400">
              <w:t>Утверждает основные параметры проекта: сроки, стоимость, содержание</w:t>
            </w:r>
            <w:r>
              <w:t>.</w:t>
            </w:r>
          </w:p>
        </w:tc>
      </w:tr>
      <w:tr w:rsidR="00F443A1" w14:paraId="37C71108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0B0BB86" w14:textId="77777777" w:rsidR="00F443A1" w:rsidRPr="00170B87" w:rsidRDefault="00F443A1" w:rsidP="00206FB9">
            <w:pPr>
              <w:pStyle w:val="aff7"/>
              <w:numPr>
                <w:ilvl w:val="0"/>
                <w:numId w:val="18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0716C792" w14:textId="77777777" w:rsidR="00F443A1" w:rsidRDefault="00F443A1" w:rsidP="00A7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Куратор проекта</w:t>
            </w:r>
          </w:p>
        </w:tc>
        <w:tc>
          <w:tcPr>
            <w:tcW w:w="11765" w:type="dxa"/>
          </w:tcPr>
          <w:p w14:paraId="0FF2DA63" w14:textId="77777777" w:rsidR="00F443A1" w:rsidRPr="00676400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400">
              <w:t>Представляет интересы спонсора проекта.</w:t>
            </w:r>
          </w:p>
          <w:p w14:paraId="72B0B57B" w14:textId="77777777" w:rsidR="00F443A1" w:rsidRPr="00676400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400">
              <w:t xml:space="preserve">Обеспечивает </w:t>
            </w:r>
            <w:r>
              <w:t>п</w:t>
            </w:r>
            <w:r w:rsidRPr="00676400">
              <w:t xml:space="preserve">роект ресурсами со стороны </w:t>
            </w:r>
            <w:r>
              <w:t>З</w:t>
            </w:r>
            <w:r w:rsidRPr="00676400">
              <w:t>аказчика.</w:t>
            </w:r>
          </w:p>
          <w:p w14:paraId="002F2A02" w14:textId="77777777" w:rsidR="00F443A1" w:rsidRPr="00676400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Согласовывает</w:t>
            </w:r>
            <w:r w:rsidRPr="00676400">
              <w:t xml:space="preserve"> и, в некоторых случаях, утве</w:t>
            </w:r>
            <w:r>
              <w:t>рждает параметры проекта, а так</w:t>
            </w:r>
            <w:r w:rsidRPr="00676400">
              <w:t>же изменения к ним.</w:t>
            </w:r>
          </w:p>
          <w:p w14:paraId="2C6B4367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400">
              <w:t xml:space="preserve">Предоставляет </w:t>
            </w:r>
            <w:r>
              <w:t>С</w:t>
            </w:r>
            <w:r w:rsidRPr="00676400">
              <w:t>понсору проекта объективную отчетно</w:t>
            </w:r>
            <w:r>
              <w:t>сть о ходе выполнения работ по п</w:t>
            </w:r>
            <w:r w:rsidRPr="00676400">
              <w:t>роекту</w:t>
            </w:r>
            <w:r>
              <w:t>.</w:t>
            </w:r>
          </w:p>
          <w:p w14:paraId="2A05947F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Решает проблемы на стороне Заказчика</w:t>
            </w:r>
            <w:r w:rsidRPr="00F01C9F">
              <w:rPr>
                <w:color w:val="000000"/>
              </w:rPr>
              <w:t>, препятств</w:t>
            </w:r>
            <w:r>
              <w:rPr>
                <w:color w:val="000000"/>
              </w:rPr>
              <w:t>ующие ходу выполнения работ по п</w:t>
            </w:r>
            <w:r w:rsidRPr="00F01C9F">
              <w:rPr>
                <w:color w:val="000000"/>
              </w:rPr>
              <w:t xml:space="preserve">роекту и </w:t>
            </w:r>
            <w:r>
              <w:rPr>
                <w:color w:val="000000"/>
              </w:rPr>
              <w:t>находящиеся вне рамок полномочий Р</w:t>
            </w:r>
            <w:r w:rsidRPr="00F01C9F">
              <w:rPr>
                <w:color w:val="000000"/>
              </w:rPr>
              <w:t>уководителя проекта.</w:t>
            </w:r>
          </w:p>
          <w:p w14:paraId="331E9857" w14:textId="77777777" w:rsidR="00F443A1" w:rsidRDefault="00F443A1" w:rsidP="00A7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t xml:space="preserve">Участвует в стратегическом управлении проектом путем </w:t>
            </w:r>
            <w:r w:rsidRPr="00D20DF4">
              <w:t>полномочного представительства в Управляющем комитете</w:t>
            </w:r>
            <w:r>
              <w:t>.</w:t>
            </w:r>
          </w:p>
        </w:tc>
      </w:tr>
      <w:tr w:rsidR="00F443A1" w14:paraId="72831115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AE5280F" w14:textId="77777777" w:rsidR="00F443A1" w:rsidRPr="00170B87" w:rsidRDefault="00F443A1" w:rsidP="00206FB9">
            <w:pPr>
              <w:pStyle w:val="aff7"/>
              <w:numPr>
                <w:ilvl w:val="0"/>
                <w:numId w:val="18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743EC494" w14:textId="77777777" w:rsidR="00F443A1" w:rsidRDefault="00F443A1" w:rsidP="00A7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Руководитель проекта</w:t>
            </w:r>
          </w:p>
        </w:tc>
        <w:tc>
          <w:tcPr>
            <w:tcW w:w="11765" w:type="dxa"/>
          </w:tcPr>
          <w:p w14:paraId="270848CB" w14:textId="77777777" w:rsidR="00105F15" w:rsidRPr="001D354F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Согласовывает</w:t>
            </w:r>
            <w:r w:rsidRPr="00C31A50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план-график</w:t>
            </w:r>
            <w:r w:rsidRPr="00554B2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п</w:t>
            </w:r>
            <w:r w:rsidRPr="00554B22">
              <w:rPr>
                <w:rFonts w:cs="Times New Roman"/>
                <w:color w:val="000000"/>
              </w:rPr>
              <w:t>роекта</w:t>
            </w:r>
            <w:r w:rsidRPr="00C31A50">
              <w:rPr>
                <w:rFonts w:cs="Times New Roman"/>
                <w:color w:val="000000"/>
              </w:rPr>
              <w:t>, изменени</w:t>
            </w:r>
            <w:r>
              <w:rPr>
                <w:rFonts w:cs="Times New Roman"/>
                <w:color w:val="000000"/>
              </w:rPr>
              <w:t>я</w:t>
            </w:r>
            <w:r w:rsidRPr="00C31A50">
              <w:rPr>
                <w:rFonts w:cs="Times New Roman"/>
                <w:color w:val="000000"/>
              </w:rPr>
              <w:t xml:space="preserve"> и дополнени</w:t>
            </w:r>
            <w:r>
              <w:rPr>
                <w:rFonts w:cs="Times New Roman"/>
                <w:color w:val="000000"/>
              </w:rPr>
              <w:t>я</w:t>
            </w:r>
            <w:r w:rsidRPr="00C31A50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к нему</w:t>
            </w:r>
            <w:r w:rsidRPr="001D354F">
              <w:rPr>
                <w:rFonts w:cs="Times New Roman"/>
                <w:color w:val="000000"/>
              </w:rPr>
              <w:t>.</w:t>
            </w:r>
          </w:p>
          <w:p w14:paraId="03DD644C" w14:textId="77777777" w:rsidR="00105F15" w:rsidRPr="001D354F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1D354F">
              <w:rPr>
                <w:rFonts w:cs="Times New Roman"/>
                <w:color w:val="000000"/>
              </w:rPr>
              <w:t>Реш</w:t>
            </w:r>
            <w:r>
              <w:rPr>
                <w:rFonts w:cs="Times New Roman"/>
                <w:color w:val="000000"/>
              </w:rPr>
              <w:t>ает</w:t>
            </w:r>
            <w:r w:rsidRPr="001D354F">
              <w:rPr>
                <w:rFonts w:cs="Times New Roman"/>
                <w:color w:val="000000"/>
              </w:rPr>
              <w:t xml:space="preserve"> организационны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 xml:space="preserve"> задач</w:t>
            </w:r>
            <w:r>
              <w:rPr>
                <w:rFonts w:cs="Times New Roman"/>
                <w:color w:val="000000"/>
              </w:rPr>
              <w:t>и</w:t>
            </w:r>
            <w:r w:rsidRPr="001D354F">
              <w:rPr>
                <w:rFonts w:cs="Times New Roman"/>
                <w:color w:val="000000"/>
              </w:rPr>
              <w:t>, связанны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 xml:space="preserve"> с открытием Проекта/Этапа на стороне Заказчика.</w:t>
            </w:r>
          </w:p>
          <w:p w14:paraId="5F5D7533" w14:textId="77777777" w:rsidR="00105F15" w:rsidRPr="001D354F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1D354F">
              <w:rPr>
                <w:rFonts w:cs="Times New Roman"/>
                <w:color w:val="000000"/>
              </w:rPr>
              <w:t>Организ</w:t>
            </w:r>
            <w:r>
              <w:rPr>
                <w:rFonts w:cs="Times New Roman"/>
                <w:color w:val="000000"/>
              </w:rPr>
              <w:t>овывает</w:t>
            </w:r>
            <w:r w:rsidRPr="001D354F">
              <w:rPr>
                <w:rFonts w:cs="Times New Roman"/>
                <w:color w:val="000000"/>
              </w:rPr>
              <w:t xml:space="preserve"> выполнени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 xml:space="preserve"> работ в зоне ответственности Заказчика в сроки согласно плану-графику </w:t>
            </w:r>
            <w:r>
              <w:rPr>
                <w:rFonts w:cs="Times New Roman"/>
                <w:color w:val="000000"/>
              </w:rPr>
              <w:t>п</w:t>
            </w:r>
            <w:r w:rsidRPr="001D354F">
              <w:rPr>
                <w:rFonts w:cs="Times New Roman"/>
                <w:color w:val="000000"/>
              </w:rPr>
              <w:t>роекта.</w:t>
            </w:r>
          </w:p>
          <w:p w14:paraId="1F660B35" w14:textId="77777777" w:rsidR="00105F15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Организовывает о</w:t>
            </w:r>
            <w:r w:rsidRPr="001D354F">
              <w:rPr>
                <w:rFonts w:cs="Times New Roman"/>
                <w:color w:val="000000"/>
              </w:rPr>
              <w:t>беспечени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 xml:space="preserve"> инфраструктуры проектного офиса (при нахождении проектного офиса на территории Заказчика).</w:t>
            </w:r>
          </w:p>
          <w:p w14:paraId="28C8B663" w14:textId="77777777" w:rsidR="00105F15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1D354F">
              <w:rPr>
                <w:rFonts w:cs="Times New Roman"/>
                <w:color w:val="000000"/>
              </w:rPr>
              <w:t>Реш</w:t>
            </w:r>
            <w:r>
              <w:rPr>
                <w:rFonts w:cs="Times New Roman"/>
                <w:color w:val="000000"/>
              </w:rPr>
              <w:t>ает</w:t>
            </w:r>
            <w:r w:rsidRPr="001D354F">
              <w:rPr>
                <w:rFonts w:cs="Times New Roman"/>
                <w:color w:val="000000"/>
              </w:rPr>
              <w:t xml:space="preserve"> технически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 xml:space="preserve"> и организационны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 xml:space="preserve"> задач</w:t>
            </w:r>
            <w:r>
              <w:rPr>
                <w:rFonts w:cs="Times New Roman"/>
                <w:color w:val="000000"/>
              </w:rPr>
              <w:t>и</w:t>
            </w:r>
            <w:r w:rsidRPr="001D354F">
              <w:rPr>
                <w:rFonts w:cs="Times New Roman"/>
                <w:color w:val="000000"/>
              </w:rPr>
              <w:t xml:space="preserve"> реализации </w:t>
            </w:r>
            <w:r>
              <w:rPr>
                <w:rFonts w:cs="Times New Roman"/>
                <w:color w:val="000000"/>
              </w:rPr>
              <w:t>п</w:t>
            </w:r>
            <w:r w:rsidRPr="001D354F">
              <w:rPr>
                <w:rFonts w:cs="Times New Roman"/>
                <w:color w:val="000000"/>
              </w:rPr>
              <w:t>роекта, находящи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>ся в зоне ответственности Заказчика</w:t>
            </w:r>
            <w:r>
              <w:rPr>
                <w:rFonts w:cs="Times New Roman"/>
                <w:color w:val="000000"/>
              </w:rPr>
              <w:t>.</w:t>
            </w:r>
          </w:p>
          <w:p w14:paraId="3709CE67" w14:textId="77777777" w:rsidR="00105F15" w:rsidRPr="001D354F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1D354F">
              <w:rPr>
                <w:rFonts w:cs="Times New Roman"/>
                <w:color w:val="000000"/>
              </w:rPr>
              <w:t>Контрол</w:t>
            </w:r>
            <w:r>
              <w:rPr>
                <w:rFonts w:cs="Times New Roman"/>
                <w:color w:val="000000"/>
              </w:rPr>
              <w:t>ирует</w:t>
            </w:r>
            <w:r w:rsidRPr="001D354F">
              <w:rPr>
                <w:rFonts w:cs="Times New Roman"/>
                <w:color w:val="000000"/>
              </w:rPr>
              <w:t xml:space="preserve"> своевременн</w:t>
            </w:r>
            <w:r>
              <w:rPr>
                <w:rFonts w:cs="Times New Roman"/>
                <w:color w:val="000000"/>
              </w:rPr>
              <w:t>ость</w:t>
            </w:r>
            <w:r w:rsidRPr="001D354F">
              <w:rPr>
                <w:rFonts w:cs="Times New Roman"/>
                <w:color w:val="000000"/>
              </w:rPr>
              <w:t xml:space="preserve"> выполнени</w:t>
            </w:r>
            <w:r>
              <w:rPr>
                <w:rFonts w:cs="Times New Roman"/>
                <w:color w:val="000000"/>
              </w:rPr>
              <w:t>я</w:t>
            </w:r>
            <w:r w:rsidRPr="001D354F">
              <w:rPr>
                <w:rFonts w:cs="Times New Roman"/>
                <w:color w:val="000000"/>
              </w:rPr>
              <w:t xml:space="preserve"> работ </w:t>
            </w:r>
            <w:r>
              <w:rPr>
                <w:rFonts w:cs="Times New Roman"/>
                <w:color w:val="000000"/>
              </w:rPr>
              <w:t>п</w:t>
            </w:r>
            <w:r w:rsidRPr="001D354F">
              <w:rPr>
                <w:rFonts w:cs="Times New Roman"/>
                <w:color w:val="000000"/>
              </w:rPr>
              <w:t>роекта</w:t>
            </w:r>
            <w:r>
              <w:rPr>
                <w:rFonts w:cs="Times New Roman"/>
                <w:color w:val="000000"/>
              </w:rPr>
              <w:t xml:space="preserve"> </w:t>
            </w:r>
            <w:r w:rsidRPr="001D354F">
              <w:rPr>
                <w:rFonts w:cs="Times New Roman"/>
                <w:color w:val="000000"/>
              </w:rPr>
              <w:t xml:space="preserve">в сроки согласно плану-графику </w:t>
            </w:r>
            <w:r>
              <w:rPr>
                <w:rFonts w:cs="Times New Roman"/>
                <w:color w:val="000000"/>
              </w:rPr>
              <w:t>п</w:t>
            </w:r>
            <w:r w:rsidRPr="001D354F">
              <w:rPr>
                <w:rFonts w:cs="Times New Roman"/>
                <w:color w:val="000000"/>
              </w:rPr>
              <w:t>роекта.</w:t>
            </w:r>
          </w:p>
          <w:p w14:paraId="0E40287A" w14:textId="77777777" w:rsidR="00105F15" w:rsidRPr="001D354F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1D354F">
              <w:rPr>
                <w:rFonts w:cs="Times New Roman"/>
                <w:color w:val="000000"/>
              </w:rPr>
              <w:t>Реш</w:t>
            </w:r>
            <w:r>
              <w:rPr>
                <w:rFonts w:cs="Times New Roman"/>
                <w:color w:val="000000"/>
              </w:rPr>
              <w:t>ает</w:t>
            </w:r>
            <w:r w:rsidRPr="001D354F">
              <w:rPr>
                <w:rFonts w:cs="Times New Roman"/>
                <w:color w:val="000000"/>
              </w:rPr>
              <w:t xml:space="preserve"> возникающи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 xml:space="preserve"> проблем</w:t>
            </w:r>
            <w:r>
              <w:rPr>
                <w:rFonts w:cs="Times New Roman"/>
                <w:color w:val="000000"/>
              </w:rPr>
              <w:t>ы</w:t>
            </w:r>
            <w:r w:rsidRPr="001D354F">
              <w:rPr>
                <w:rFonts w:cs="Times New Roman"/>
                <w:color w:val="000000"/>
              </w:rPr>
              <w:t xml:space="preserve"> или</w:t>
            </w:r>
            <w:r>
              <w:rPr>
                <w:rFonts w:cs="Times New Roman"/>
                <w:color w:val="000000"/>
              </w:rPr>
              <w:t xml:space="preserve"> обеспечивает</w:t>
            </w:r>
            <w:r w:rsidRPr="001D354F">
              <w:rPr>
                <w:rFonts w:cs="Times New Roman"/>
                <w:color w:val="000000"/>
              </w:rPr>
              <w:t xml:space="preserve"> своевременн</w:t>
            </w:r>
            <w:r>
              <w:rPr>
                <w:rFonts w:cs="Times New Roman"/>
                <w:color w:val="000000"/>
              </w:rPr>
              <w:t>ую</w:t>
            </w:r>
            <w:r w:rsidRPr="001D354F">
              <w:rPr>
                <w:rFonts w:cs="Times New Roman"/>
                <w:color w:val="000000"/>
              </w:rPr>
              <w:t xml:space="preserve"> передач</w:t>
            </w:r>
            <w:r>
              <w:rPr>
                <w:rFonts w:cs="Times New Roman"/>
                <w:color w:val="000000"/>
              </w:rPr>
              <w:t>у</w:t>
            </w:r>
            <w:r w:rsidRPr="001D354F">
              <w:rPr>
                <w:rFonts w:cs="Times New Roman"/>
                <w:color w:val="000000"/>
              </w:rPr>
              <w:t xml:space="preserve"> их на рассмотрение Оперативному совету, Управляющему комитету.</w:t>
            </w:r>
          </w:p>
          <w:p w14:paraId="4E5D88BE" w14:textId="77777777" w:rsidR="00105F15" w:rsidRPr="001D354F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1D354F">
              <w:rPr>
                <w:rFonts w:cs="Times New Roman"/>
                <w:color w:val="000000"/>
              </w:rPr>
              <w:t>Обеспеч</w:t>
            </w:r>
            <w:r>
              <w:rPr>
                <w:rFonts w:cs="Times New Roman"/>
                <w:color w:val="000000"/>
              </w:rPr>
              <w:t>ивает</w:t>
            </w:r>
            <w:r w:rsidRPr="001D354F">
              <w:rPr>
                <w:rFonts w:cs="Times New Roman"/>
                <w:color w:val="000000"/>
              </w:rPr>
              <w:t xml:space="preserve"> эффективны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 xml:space="preserve"> коммуникаций на стороне Заказчика, организ</w:t>
            </w:r>
            <w:r>
              <w:rPr>
                <w:rFonts w:cs="Times New Roman"/>
                <w:color w:val="000000"/>
              </w:rPr>
              <w:t>овывает</w:t>
            </w:r>
            <w:r w:rsidRPr="001D354F">
              <w:rPr>
                <w:rFonts w:cs="Times New Roman"/>
                <w:color w:val="000000"/>
              </w:rPr>
              <w:t xml:space="preserve"> взаимодействия рабочих групп Заказчика между собой и с группой Владельцев бизнес-процессов.</w:t>
            </w:r>
          </w:p>
          <w:p w14:paraId="7553B23E" w14:textId="77777777" w:rsidR="00105F15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1D354F">
              <w:rPr>
                <w:rFonts w:cs="Times New Roman"/>
                <w:color w:val="000000"/>
              </w:rPr>
              <w:t>Организ</w:t>
            </w:r>
            <w:r>
              <w:rPr>
                <w:rFonts w:cs="Times New Roman"/>
                <w:color w:val="000000"/>
              </w:rPr>
              <w:t xml:space="preserve">овывает </w:t>
            </w:r>
            <w:r w:rsidRPr="001D354F">
              <w:rPr>
                <w:rFonts w:cs="Times New Roman"/>
                <w:color w:val="000000"/>
              </w:rPr>
              <w:t>своевременно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 xml:space="preserve"> согласовани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 xml:space="preserve"> и утверждени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 xml:space="preserve"> проектной документации</w:t>
            </w:r>
            <w:r>
              <w:rPr>
                <w:rFonts w:cs="Times New Roman"/>
                <w:color w:val="000000"/>
              </w:rPr>
              <w:t>.</w:t>
            </w:r>
          </w:p>
          <w:p w14:paraId="26E9F0D5" w14:textId="77777777" w:rsidR="00105F15" w:rsidRPr="001D354F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Производит м</w:t>
            </w:r>
            <w:r w:rsidRPr="00EC7720">
              <w:rPr>
                <w:rFonts w:cs="Times New Roman"/>
                <w:color w:val="000000"/>
              </w:rPr>
              <w:t>ониторинг,</w:t>
            </w:r>
            <w:r>
              <w:rPr>
                <w:rFonts w:cs="Times New Roman"/>
                <w:color w:val="000000"/>
              </w:rPr>
              <w:t xml:space="preserve"> идентификацию, анализ рисков; п</w:t>
            </w:r>
            <w:r w:rsidRPr="00EC7720">
              <w:rPr>
                <w:rFonts w:cs="Times New Roman"/>
                <w:color w:val="000000"/>
              </w:rPr>
              <w:t>ланир</w:t>
            </w:r>
            <w:r>
              <w:rPr>
                <w:rFonts w:cs="Times New Roman"/>
                <w:color w:val="000000"/>
              </w:rPr>
              <w:t>ует</w:t>
            </w:r>
            <w:r w:rsidRPr="00EC7720">
              <w:rPr>
                <w:rFonts w:cs="Times New Roman"/>
                <w:color w:val="000000"/>
              </w:rPr>
              <w:t xml:space="preserve"> и управл</w:t>
            </w:r>
            <w:r>
              <w:rPr>
                <w:rFonts w:cs="Times New Roman"/>
                <w:color w:val="000000"/>
              </w:rPr>
              <w:t>яет</w:t>
            </w:r>
            <w:r w:rsidRPr="00EC7720">
              <w:rPr>
                <w:rFonts w:cs="Times New Roman"/>
                <w:color w:val="000000"/>
              </w:rPr>
              <w:t xml:space="preserve"> мероприятиями </w:t>
            </w:r>
            <w:r>
              <w:rPr>
                <w:rFonts w:cs="Times New Roman"/>
                <w:color w:val="000000"/>
              </w:rPr>
              <w:t>на стороне</w:t>
            </w:r>
            <w:r w:rsidRPr="001D354F">
              <w:rPr>
                <w:rFonts w:cs="Times New Roman"/>
                <w:color w:val="000000"/>
              </w:rPr>
              <w:t xml:space="preserve"> Заказчика по работе с открытыми вопросами, рисками и проблемами.</w:t>
            </w:r>
          </w:p>
          <w:p w14:paraId="77C8DC0A" w14:textId="77777777" w:rsidR="00105F15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1D354F">
              <w:rPr>
                <w:rFonts w:cs="Times New Roman"/>
                <w:color w:val="000000"/>
              </w:rPr>
              <w:t>Иници</w:t>
            </w:r>
            <w:r>
              <w:rPr>
                <w:rFonts w:cs="Times New Roman"/>
                <w:color w:val="000000"/>
              </w:rPr>
              <w:t>ирует</w:t>
            </w:r>
            <w:r w:rsidRPr="001D354F">
              <w:rPr>
                <w:rFonts w:cs="Times New Roman"/>
                <w:color w:val="000000"/>
              </w:rPr>
              <w:t xml:space="preserve"> процедур</w:t>
            </w:r>
            <w:r>
              <w:rPr>
                <w:rFonts w:cs="Times New Roman"/>
                <w:color w:val="000000"/>
              </w:rPr>
              <w:t>ы</w:t>
            </w:r>
            <w:r w:rsidRPr="001D354F">
              <w:rPr>
                <w:rFonts w:cs="Times New Roman"/>
                <w:color w:val="000000"/>
              </w:rPr>
              <w:t xml:space="preserve"> </w:t>
            </w:r>
            <w:r w:rsidRPr="001D354F">
              <w:rPr>
                <w:color w:val="000000"/>
              </w:rPr>
              <w:t>внутреннего контроля качества.</w:t>
            </w:r>
          </w:p>
          <w:p w14:paraId="6FAE6277" w14:textId="77777777" w:rsidR="00105F15" w:rsidRPr="001D354F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1D354F">
              <w:rPr>
                <w:rFonts w:cs="Times New Roman"/>
                <w:color w:val="000000"/>
              </w:rPr>
              <w:lastRenderedPageBreak/>
              <w:t>Согласов</w:t>
            </w:r>
            <w:r>
              <w:rPr>
                <w:rFonts w:cs="Times New Roman"/>
                <w:color w:val="000000"/>
              </w:rPr>
              <w:t>ывает</w:t>
            </w:r>
            <w:r w:rsidRPr="001D354F">
              <w:rPr>
                <w:rFonts w:cs="Times New Roman"/>
                <w:color w:val="000000"/>
              </w:rPr>
              <w:t xml:space="preserve"> вопрос</w:t>
            </w:r>
            <w:r>
              <w:rPr>
                <w:rFonts w:cs="Times New Roman"/>
                <w:color w:val="000000"/>
              </w:rPr>
              <w:t>ы</w:t>
            </w:r>
            <w:r w:rsidRPr="001D354F">
              <w:rPr>
                <w:rFonts w:cs="Times New Roman"/>
                <w:color w:val="000000"/>
              </w:rPr>
              <w:t>, инициир</w:t>
            </w:r>
            <w:r>
              <w:rPr>
                <w:rFonts w:cs="Times New Roman"/>
                <w:color w:val="000000"/>
              </w:rPr>
              <w:t>уемые</w:t>
            </w:r>
            <w:r w:rsidRPr="001D354F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Руководителем проекта</w:t>
            </w:r>
            <w:r w:rsidRPr="001D354F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 xml:space="preserve">со стороны </w:t>
            </w:r>
            <w:r w:rsidRPr="001D354F">
              <w:rPr>
                <w:rFonts w:cs="Times New Roman"/>
                <w:color w:val="000000"/>
              </w:rPr>
              <w:t xml:space="preserve">Исполнителя и Вендора для рассмотрения Управляющим комитетом. </w:t>
            </w:r>
          </w:p>
          <w:p w14:paraId="100472BC" w14:textId="77777777" w:rsidR="00105F15" w:rsidRPr="001D354F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1D354F">
              <w:rPr>
                <w:rFonts w:cs="Times New Roman"/>
                <w:color w:val="000000"/>
              </w:rPr>
              <w:t>Обеспеч</w:t>
            </w:r>
            <w:r>
              <w:rPr>
                <w:rFonts w:cs="Times New Roman"/>
                <w:color w:val="000000"/>
              </w:rPr>
              <w:t>ивает</w:t>
            </w:r>
            <w:r w:rsidRPr="001D354F">
              <w:rPr>
                <w:rFonts w:cs="Times New Roman"/>
                <w:color w:val="000000"/>
              </w:rPr>
              <w:t xml:space="preserve"> выполнени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 xml:space="preserve"> организационных задач, связанных с завершением Проекта/Этапа на стороне Исполнителя.</w:t>
            </w:r>
          </w:p>
          <w:p w14:paraId="15B24162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</w:p>
        </w:tc>
      </w:tr>
      <w:tr w:rsidR="00F443A1" w14:paraId="06CF589B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9335395" w14:textId="77777777" w:rsidR="00F443A1" w:rsidRPr="00170B87" w:rsidRDefault="00F443A1" w:rsidP="00206FB9">
            <w:pPr>
              <w:pStyle w:val="aff7"/>
              <w:numPr>
                <w:ilvl w:val="0"/>
                <w:numId w:val="18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311A45D5" w14:textId="77777777" w:rsidR="00F443A1" w:rsidRDefault="00F443A1" w:rsidP="00A7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Администратор проекта</w:t>
            </w:r>
          </w:p>
        </w:tc>
        <w:tc>
          <w:tcPr>
            <w:tcW w:w="11765" w:type="dxa"/>
          </w:tcPr>
          <w:p w14:paraId="57F5D9E3" w14:textId="77777777" w:rsidR="00F443A1" w:rsidRPr="00C87064" w:rsidRDefault="00F443A1" w:rsidP="00F443A1">
            <w:pPr>
              <w:tabs>
                <w:tab w:val="num" w:pos="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Организовывает и ведет репозиторий п</w:t>
            </w:r>
            <w:r w:rsidRPr="00C87064">
              <w:rPr>
                <w:rFonts w:cs="Times New Roman"/>
                <w:color w:val="000000"/>
              </w:rPr>
              <w:t>роектн</w:t>
            </w:r>
            <w:r>
              <w:rPr>
                <w:rFonts w:cs="Times New Roman"/>
                <w:color w:val="000000"/>
              </w:rPr>
              <w:t>ой</w:t>
            </w:r>
            <w:r w:rsidRPr="00C87064">
              <w:rPr>
                <w:rFonts w:cs="Times New Roman"/>
                <w:color w:val="000000"/>
              </w:rPr>
              <w:t xml:space="preserve"> документ</w:t>
            </w:r>
            <w:r>
              <w:rPr>
                <w:rFonts w:cs="Times New Roman"/>
                <w:color w:val="000000"/>
              </w:rPr>
              <w:t>ации.</w:t>
            </w:r>
            <w:r w:rsidRPr="00C87064">
              <w:rPr>
                <w:rFonts w:cs="Times New Roman"/>
                <w:color w:val="000000"/>
              </w:rPr>
              <w:t xml:space="preserve"> </w:t>
            </w:r>
          </w:p>
          <w:p w14:paraId="0DB4CDAF" w14:textId="77777777" w:rsidR="00F443A1" w:rsidRPr="00C87064" w:rsidRDefault="00F443A1" w:rsidP="00F443A1">
            <w:pPr>
              <w:tabs>
                <w:tab w:val="num" w:pos="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Организовывает проведение</w:t>
            </w:r>
            <w:r w:rsidRPr="00C87064">
              <w:rPr>
                <w:rFonts w:cs="Times New Roman"/>
                <w:color w:val="000000"/>
              </w:rPr>
              <w:t xml:space="preserve"> совещаний</w:t>
            </w:r>
            <w:r>
              <w:rPr>
                <w:rFonts w:cs="Times New Roman"/>
                <w:color w:val="000000"/>
              </w:rPr>
              <w:t>, подготовку и</w:t>
            </w:r>
            <w:r w:rsidRPr="00C87064">
              <w:rPr>
                <w:rFonts w:cs="Times New Roman"/>
                <w:color w:val="000000"/>
              </w:rPr>
              <w:t xml:space="preserve"> со</w:t>
            </w:r>
            <w:r>
              <w:rPr>
                <w:rFonts w:cs="Times New Roman"/>
                <w:color w:val="000000"/>
              </w:rPr>
              <w:t>гласование протоколов совещаний.</w:t>
            </w:r>
          </w:p>
          <w:p w14:paraId="6C435B7C" w14:textId="77777777" w:rsidR="00F443A1" w:rsidRPr="00C87064" w:rsidRDefault="00F443A1" w:rsidP="00F443A1">
            <w:pPr>
              <w:tabs>
                <w:tab w:val="num" w:pos="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Подготавливает</w:t>
            </w:r>
            <w:r w:rsidRPr="00C87064">
              <w:rPr>
                <w:rFonts w:cs="Times New Roman"/>
                <w:color w:val="000000"/>
              </w:rPr>
              <w:t xml:space="preserve"> деловы</w:t>
            </w:r>
            <w:r>
              <w:rPr>
                <w:rFonts w:cs="Times New Roman"/>
                <w:color w:val="000000"/>
              </w:rPr>
              <w:t>е</w:t>
            </w:r>
            <w:r w:rsidRPr="00C87064">
              <w:rPr>
                <w:rFonts w:cs="Times New Roman"/>
                <w:color w:val="000000"/>
              </w:rPr>
              <w:t xml:space="preserve"> и со</w:t>
            </w:r>
            <w:r>
              <w:rPr>
                <w:rFonts w:cs="Times New Roman"/>
                <w:color w:val="000000"/>
              </w:rPr>
              <w:t>проводительные письма по проекту.</w:t>
            </w:r>
          </w:p>
          <w:p w14:paraId="6F1984A0" w14:textId="77777777" w:rsidR="00F443A1" w:rsidRPr="00C87064" w:rsidRDefault="00F443A1" w:rsidP="00F443A1">
            <w:pPr>
              <w:tabs>
                <w:tab w:val="num" w:pos="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</w:t>
            </w:r>
            <w:r w:rsidRPr="00C87064">
              <w:rPr>
                <w:rFonts w:cs="Times New Roman"/>
                <w:color w:val="000000"/>
              </w:rPr>
              <w:t>беспеч</w:t>
            </w:r>
            <w:r>
              <w:rPr>
                <w:rFonts w:cs="Times New Roman"/>
                <w:color w:val="000000"/>
              </w:rPr>
              <w:t xml:space="preserve">ивает </w:t>
            </w:r>
            <w:r w:rsidRPr="00C87064">
              <w:rPr>
                <w:rFonts w:cs="Times New Roman"/>
                <w:color w:val="000000"/>
              </w:rPr>
              <w:t>внешн</w:t>
            </w:r>
            <w:r>
              <w:rPr>
                <w:rFonts w:cs="Times New Roman"/>
                <w:color w:val="000000"/>
              </w:rPr>
              <w:t>ий</w:t>
            </w:r>
            <w:r w:rsidRPr="00C87064">
              <w:rPr>
                <w:rFonts w:cs="Times New Roman"/>
                <w:color w:val="000000"/>
              </w:rPr>
              <w:t xml:space="preserve"> и в</w:t>
            </w:r>
            <w:r>
              <w:rPr>
                <w:rFonts w:cs="Times New Roman"/>
                <w:color w:val="000000"/>
              </w:rPr>
              <w:t>нутренний документооборот по п</w:t>
            </w:r>
            <w:r w:rsidRPr="00C87064">
              <w:rPr>
                <w:rFonts w:cs="Times New Roman"/>
                <w:color w:val="000000"/>
              </w:rPr>
              <w:t xml:space="preserve">роекту в соответствии с процедурами, установленными </w:t>
            </w:r>
            <w:r>
              <w:rPr>
                <w:rFonts w:cs="Times New Roman"/>
                <w:color w:val="000000"/>
              </w:rPr>
              <w:t>на проекте.</w:t>
            </w:r>
          </w:p>
          <w:p w14:paraId="4101F393" w14:textId="77777777" w:rsidR="00F443A1" w:rsidRPr="00F35704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F35704">
              <w:rPr>
                <w:rFonts w:cs="Times New Roman"/>
                <w:color w:val="000000"/>
              </w:rPr>
              <w:t>Производит рассылку участникам согласования (в т.ч. в электронном виде) проектной документации, сбор замечаний и обеспечивает их своевременную передачу Исполнителю для обработки.</w:t>
            </w:r>
          </w:p>
          <w:p w14:paraId="02EA1537" w14:textId="77777777" w:rsidR="00F443A1" w:rsidRPr="00F35704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F35704">
              <w:rPr>
                <w:rFonts w:cs="Times New Roman"/>
                <w:color w:val="000000"/>
              </w:rPr>
              <w:t>Контролирует статус обработки замечаний.</w:t>
            </w:r>
          </w:p>
          <w:p w14:paraId="693C850B" w14:textId="77777777" w:rsidR="00F443A1" w:rsidRPr="00C87064" w:rsidRDefault="00F443A1" w:rsidP="00F443A1">
            <w:pPr>
              <w:tabs>
                <w:tab w:val="num" w:pos="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F35704">
              <w:rPr>
                <w:rFonts w:cs="Times New Roman"/>
                <w:color w:val="000000"/>
              </w:rPr>
              <w:t>Оказывает содействие Руководителям проектов</w:t>
            </w:r>
            <w:r>
              <w:rPr>
                <w:rFonts w:cs="Times New Roman"/>
                <w:color w:val="000000"/>
              </w:rPr>
              <w:t xml:space="preserve"> </w:t>
            </w:r>
            <w:r w:rsidRPr="00C87064">
              <w:rPr>
                <w:rFonts w:cs="Times New Roman"/>
                <w:color w:val="000000"/>
              </w:rPr>
              <w:t>в подго</w:t>
            </w:r>
            <w:r>
              <w:rPr>
                <w:rFonts w:cs="Times New Roman"/>
                <w:color w:val="000000"/>
              </w:rPr>
              <w:t>товке регулярной отчетности по п</w:t>
            </w:r>
            <w:r w:rsidRPr="00C87064">
              <w:rPr>
                <w:rFonts w:cs="Times New Roman"/>
                <w:color w:val="000000"/>
              </w:rPr>
              <w:t>роекту</w:t>
            </w:r>
            <w:r>
              <w:rPr>
                <w:rFonts w:cs="Times New Roman"/>
                <w:color w:val="000000"/>
              </w:rPr>
              <w:t>, распространении отчетности и п</w:t>
            </w:r>
            <w:r w:rsidRPr="00C87064">
              <w:rPr>
                <w:rFonts w:cs="Times New Roman"/>
                <w:color w:val="000000"/>
              </w:rPr>
              <w:t xml:space="preserve">роектной документации между заинтересованными сторонами, участниками проекта. </w:t>
            </w:r>
          </w:p>
          <w:p w14:paraId="51C8DB54" w14:textId="77777777" w:rsidR="00F443A1" w:rsidRPr="00C87064" w:rsidRDefault="00F443A1" w:rsidP="00F443A1">
            <w:pPr>
              <w:tabs>
                <w:tab w:val="num" w:pos="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К</w:t>
            </w:r>
            <w:r w:rsidRPr="00C87064">
              <w:rPr>
                <w:rFonts w:cs="Times New Roman"/>
                <w:color w:val="000000"/>
              </w:rPr>
              <w:t>оордин</w:t>
            </w:r>
            <w:r>
              <w:rPr>
                <w:rFonts w:cs="Times New Roman"/>
                <w:color w:val="000000"/>
              </w:rPr>
              <w:t>ирует</w:t>
            </w:r>
            <w:r w:rsidRPr="00C87064">
              <w:rPr>
                <w:rFonts w:cs="Times New Roman"/>
                <w:color w:val="000000"/>
              </w:rPr>
              <w:t xml:space="preserve"> взаимодействи</w:t>
            </w:r>
            <w:r>
              <w:rPr>
                <w:rFonts w:cs="Times New Roman"/>
                <w:color w:val="000000"/>
              </w:rPr>
              <w:t>е</w:t>
            </w:r>
            <w:r w:rsidRPr="00C87064">
              <w:rPr>
                <w:rFonts w:cs="Times New Roman"/>
                <w:color w:val="000000"/>
              </w:rPr>
              <w:t xml:space="preserve"> с </w:t>
            </w:r>
            <w:r>
              <w:rPr>
                <w:rFonts w:cs="Times New Roman"/>
                <w:color w:val="000000"/>
              </w:rPr>
              <w:t>проектной командой со стороны Исполнителя и Вендора.</w:t>
            </w:r>
          </w:p>
          <w:p w14:paraId="2192F850" w14:textId="77777777" w:rsidR="00F443A1" w:rsidRPr="00C87064" w:rsidRDefault="00F443A1" w:rsidP="00F443A1">
            <w:pPr>
              <w:tabs>
                <w:tab w:val="num" w:pos="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Оказывает содействие Руководителям проектов в сборе данных об исполнении работ проекта.</w:t>
            </w:r>
          </w:p>
          <w:p w14:paraId="1E4CE3E4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</w:t>
            </w:r>
            <w:r w:rsidRPr="00C87064">
              <w:rPr>
                <w:rFonts w:cs="Times New Roman"/>
                <w:color w:val="000000"/>
              </w:rPr>
              <w:t>сполн</w:t>
            </w:r>
            <w:r>
              <w:rPr>
                <w:rFonts w:cs="Times New Roman"/>
                <w:color w:val="000000"/>
              </w:rPr>
              <w:t>яет</w:t>
            </w:r>
            <w:r w:rsidRPr="00C87064">
              <w:rPr>
                <w:rFonts w:cs="Times New Roman"/>
                <w:color w:val="000000"/>
              </w:rPr>
              <w:t xml:space="preserve"> други</w:t>
            </w:r>
            <w:r>
              <w:rPr>
                <w:rFonts w:cs="Times New Roman"/>
                <w:color w:val="000000"/>
              </w:rPr>
              <w:t>е</w:t>
            </w:r>
            <w:r w:rsidRPr="00C87064">
              <w:rPr>
                <w:rFonts w:cs="Times New Roman"/>
                <w:color w:val="000000"/>
              </w:rPr>
              <w:t xml:space="preserve"> поручени</w:t>
            </w:r>
            <w:r>
              <w:rPr>
                <w:rFonts w:cs="Times New Roman"/>
                <w:color w:val="000000"/>
              </w:rPr>
              <w:t>я</w:t>
            </w:r>
            <w:r w:rsidRPr="00C87064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Руководителей проектов</w:t>
            </w:r>
            <w:r w:rsidRPr="00C87064">
              <w:rPr>
                <w:rFonts w:cs="Times New Roman"/>
                <w:color w:val="000000"/>
              </w:rPr>
              <w:t>, связанны</w:t>
            </w:r>
            <w:r>
              <w:rPr>
                <w:rFonts w:cs="Times New Roman"/>
                <w:color w:val="000000"/>
              </w:rPr>
              <w:t>е</w:t>
            </w:r>
            <w:r w:rsidRPr="00C87064">
              <w:rPr>
                <w:rFonts w:cs="Times New Roman"/>
                <w:color w:val="000000"/>
              </w:rPr>
              <w:t xml:space="preserve"> с </w:t>
            </w:r>
            <w:r>
              <w:rPr>
                <w:rFonts w:cs="Times New Roman"/>
                <w:color w:val="000000"/>
              </w:rPr>
              <w:t>исполнением работ пр</w:t>
            </w:r>
            <w:r w:rsidRPr="00C87064">
              <w:rPr>
                <w:rFonts w:cs="Times New Roman"/>
                <w:color w:val="000000"/>
              </w:rPr>
              <w:t>оекта.</w:t>
            </w:r>
          </w:p>
        </w:tc>
      </w:tr>
      <w:tr w:rsidR="00F443A1" w14:paraId="7E50C3D7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B86DD51" w14:textId="77777777" w:rsidR="00F443A1" w:rsidRPr="00170B87" w:rsidRDefault="00F443A1" w:rsidP="00206FB9">
            <w:pPr>
              <w:pStyle w:val="aff7"/>
              <w:numPr>
                <w:ilvl w:val="0"/>
                <w:numId w:val="18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5FE5504E" w14:textId="77777777" w:rsidR="00F443A1" w:rsidRDefault="00F443A1" w:rsidP="00A7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Функциональный заказчик</w:t>
            </w:r>
          </w:p>
        </w:tc>
        <w:tc>
          <w:tcPr>
            <w:tcW w:w="11765" w:type="dxa"/>
          </w:tcPr>
          <w:p w14:paraId="7B469F0B" w14:textId="77777777" w:rsidR="00F443A1" w:rsidRPr="0039316F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Обеспечивает</w:t>
            </w:r>
            <w:r w:rsidRPr="0039316F">
              <w:rPr>
                <w:rFonts w:cs="Times New Roman"/>
                <w:color w:val="000000"/>
              </w:rPr>
              <w:t xml:space="preserve"> участи</w:t>
            </w:r>
            <w:r>
              <w:rPr>
                <w:rFonts w:cs="Times New Roman"/>
                <w:color w:val="000000"/>
              </w:rPr>
              <w:t>е</w:t>
            </w:r>
            <w:r w:rsidRPr="0039316F">
              <w:rPr>
                <w:rFonts w:cs="Times New Roman"/>
                <w:color w:val="000000"/>
              </w:rPr>
              <w:t xml:space="preserve"> в проектных работах специалистов подразделений </w:t>
            </w:r>
            <w:r>
              <w:rPr>
                <w:rFonts w:cs="Times New Roman"/>
                <w:color w:val="000000"/>
              </w:rPr>
              <w:t>по курируемым бизнес-процессам.</w:t>
            </w:r>
          </w:p>
          <w:p w14:paraId="5F50599D" w14:textId="77777777" w:rsidR="00F443A1" w:rsidRPr="0039316F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Обеспечивает</w:t>
            </w:r>
            <w:r w:rsidRPr="0039316F">
              <w:rPr>
                <w:rFonts w:cs="Times New Roman"/>
                <w:color w:val="000000"/>
              </w:rPr>
              <w:t xml:space="preserve"> проектны</w:t>
            </w:r>
            <w:r>
              <w:rPr>
                <w:rFonts w:cs="Times New Roman"/>
                <w:color w:val="000000"/>
              </w:rPr>
              <w:t>е</w:t>
            </w:r>
            <w:r w:rsidRPr="0039316F">
              <w:rPr>
                <w:rFonts w:cs="Times New Roman"/>
                <w:color w:val="000000"/>
              </w:rPr>
              <w:t xml:space="preserve"> работ</w:t>
            </w:r>
            <w:r>
              <w:rPr>
                <w:rFonts w:cs="Times New Roman"/>
                <w:color w:val="000000"/>
              </w:rPr>
              <w:t>ы</w:t>
            </w:r>
            <w:r w:rsidRPr="0039316F">
              <w:rPr>
                <w:rFonts w:cs="Times New Roman"/>
                <w:color w:val="000000"/>
              </w:rPr>
              <w:t xml:space="preserve"> действующей методико-регламентной и иной нормативной документацией по курируемым бизнес-процессам</w:t>
            </w:r>
            <w:r>
              <w:rPr>
                <w:rFonts w:cs="Times New Roman"/>
                <w:color w:val="000000"/>
              </w:rPr>
              <w:t>.</w:t>
            </w:r>
          </w:p>
          <w:p w14:paraId="288AB62D" w14:textId="77777777" w:rsidR="00F443A1" w:rsidRPr="0039316F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Р</w:t>
            </w:r>
            <w:r w:rsidRPr="0039316F">
              <w:rPr>
                <w:rFonts w:cs="Times New Roman"/>
                <w:color w:val="000000"/>
              </w:rPr>
              <w:t>ассм</w:t>
            </w:r>
            <w:r>
              <w:rPr>
                <w:rFonts w:cs="Times New Roman"/>
                <w:color w:val="000000"/>
              </w:rPr>
              <w:t>атривает</w:t>
            </w:r>
            <w:r w:rsidRPr="0039316F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 xml:space="preserve">предложения Исполнителя </w:t>
            </w:r>
            <w:r w:rsidRPr="0039316F">
              <w:rPr>
                <w:rFonts w:cs="Times New Roman"/>
                <w:color w:val="000000"/>
              </w:rPr>
              <w:t>и прин</w:t>
            </w:r>
            <w:r>
              <w:rPr>
                <w:rFonts w:cs="Times New Roman"/>
                <w:color w:val="000000"/>
              </w:rPr>
              <w:t>имает</w:t>
            </w:r>
            <w:r w:rsidRPr="0039316F">
              <w:rPr>
                <w:rFonts w:cs="Times New Roman"/>
                <w:color w:val="000000"/>
              </w:rPr>
              <w:t xml:space="preserve"> решени</w:t>
            </w:r>
            <w:r>
              <w:rPr>
                <w:rFonts w:cs="Times New Roman"/>
                <w:color w:val="000000"/>
              </w:rPr>
              <w:t>я</w:t>
            </w:r>
            <w:r w:rsidRPr="0039316F">
              <w:rPr>
                <w:rFonts w:cs="Times New Roman"/>
                <w:color w:val="000000"/>
              </w:rPr>
              <w:t xml:space="preserve"> по уровню типизации </w:t>
            </w:r>
            <w:r>
              <w:rPr>
                <w:rFonts w:cs="Times New Roman"/>
                <w:color w:val="000000"/>
              </w:rPr>
              <w:t xml:space="preserve">и изменениям </w:t>
            </w:r>
            <w:r w:rsidRPr="0039316F">
              <w:rPr>
                <w:rFonts w:cs="Times New Roman"/>
                <w:color w:val="000000"/>
              </w:rPr>
              <w:t>бизнес-процессов</w:t>
            </w:r>
            <w:r>
              <w:rPr>
                <w:rFonts w:cs="Times New Roman"/>
                <w:color w:val="000000"/>
              </w:rPr>
              <w:t>.</w:t>
            </w:r>
          </w:p>
          <w:p w14:paraId="6C7BA387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Принимает решения</w:t>
            </w:r>
            <w:r w:rsidRPr="0039316F">
              <w:rPr>
                <w:rFonts w:cs="Times New Roman"/>
                <w:color w:val="000000"/>
              </w:rPr>
              <w:t xml:space="preserve"> по изменениям и дополнениям методико-регламентной и иной нормативной документ</w:t>
            </w:r>
            <w:r>
              <w:rPr>
                <w:rFonts w:cs="Times New Roman"/>
                <w:color w:val="000000"/>
              </w:rPr>
              <w:t>ации</w:t>
            </w:r>
            <w:r w:rsidRPr="0039316F">
              <w:rPr>
                <w:rFonts w:cs="Times New Roman"/>
                <w:color w:val="000000"/>
              </w:rPr>
              <w:t xml:space="preserve"> в ча</w:t>
            </w:r>
            <w:r>
              <w:rPr>
                <w:rFonts w:cs="Times New Roman"/>
                <w:color w:val="000000"/>
              </w:rPr>
              <w:t>сти курируемых бизнес-процессов.</w:t>
            </w:r>
          </w:p>
          <w:p w14:paraId="5E3D614F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С</w:t>
            </w:r>
            <w:r w:rsidRPr="0039316F">
              <w:rPr>
                <w:rFonts w:cs="Times New Roman"/>
                <w:color w:val="000000"/>
              </w:rPr>
              <w:t>огласов</w:t>
            </w:r>
            <w:r>
              <w:rPr>
                <w:rFonts w:cs="Times New Roman"/>
                <w:color w:val="000000"/>
              </w:rPr>
              <w:t xml:space="preserve">ывает </w:t>
            </w:r>
            <w:r w:rsidRPr="0039316F">
              <w:rPr>
                <w:rFonts w:cs="Times New Roman"/>
                <w:color w:val="000000"/>
              </w:rPr>
              <w:t>и утвержд</w:t>
            </w:r>
            <w:r>
              <w:rPr>
                <w:rFonts w:cs="Times New Roman"/>
                <w:color w:val="000000"/>
              </w:rPr>
              <w:t>ает</w:t>
            </w:r>
            <w:r w:rsidRPr="0039316F">
              <w:rPr>
                <w:rFonts w:cs="Times New Roman"/>
                <w:color w:val="000000"/>
              </w:rPr>
              <w:t xml:space="preserve"> методико-регламентн</w:t>
            </w:r>
            <w:r>
              <w:rPr>
                <w:rFonts w:cs="Times New Roman"/>
                <w:color w:val="000000"/>
              </w:rPr>
              <w:t>ую</w:t>
            </w:r>
            <w:r w:rsidRPr="0039316F">
              <w:rPr>
                <w:rFonts w:cs="Times New Roman"/>
                <w:color w:val="000000"/>
              </w:rPr>
              <w:t xml:space="preserve"> и ин</w:t>
            </w:r>
            <w:r>
              <w:rPr>
                <w:rFonts w:cs="Times New Roman"/>
                <w:color w:val="000000"/>
              </w:rPr>
              <w:t xml:space="preserve">ую </w:t>
            </w:r>
            <w:r w:rsidRPr="0039316F">
              <w:rPr>
                <w:rFonts w:cs="Times New Roman"/>
                <w:color w:val="000000"/>
              </w:rPr>
              <w:t>нормативн</w:t>
            </w:r>
            <w:r>
              <w:rPr>
                <w:rFonts w:cs="Times New Roman"/>
                <w:color w:val="000000"/>
              </w:rPr>
              <w:t>ую</w:t>
            </w:r>
            <w:r w:rsidRPr="0039316F">
              <w:rPr>
                <w:rFonts w:cs="Times New Roman"/>
                <w:color w:val="000000"/>
              </w:rPr>
              <w:t xml:space="preserve"> документ</w:t>
            </w:r>
            <w:r>
              <w:rPr>
                <w:rFonts w:cs="Times New Roman"/>
                <w:color w:val="000000"/>
              </w:rPr>
              <w:t>ацию, подготовленную</w:t>
            </w:r>
            <w:r w:rsidRPr="0039316F">
              <w:rPr>
                <w:rFonts w:cs="Times New Roman"/>
                <w:color w:val="000000"/>
              </w:rPr>
              <w:t xml:space="preserve"> в рамк</w:t>
            </w:r>
            <w:r>
              <w:rPr>
                <w:rFonts w:cs="Times New Roman"/>
                <w:color w:val="000000"/>
              </w:rPr>
              <w:t>ах проекта.</w:t>
            </w:r>
          </w:p>
          <w:p w14:paraId="73CB09DC" w14:textId="77777777" w:rsidR="00F443A1" w:rsidRPr="0039316F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С</w:t>
            </w:r>
            <w:r w:rsidRPr="0039316F">
              <w:rPr>
                <w:rFonts w:cs="Times New Roman"/>
                <w:color w:val="000000"/>
              </w:rPr>
              <w:t>огласов</w:t>
            </w:r>
            <w:r>
              <w:rPr>
                <w:rFonts w:cs="Times New Roman"/>
                <w:color w:val="000000"/>
              </w:rPr>
              <w:t>ывает</w:t>
            </w:r>
            <w:r w:rsidRPr="0039316F">
              <w:rPr>
                <w:rFonts w:cs="Times New Roman"/>
                <w:color w:val="000000"/>
              </w:rPr>
              <w:t xml:space="preserve"> функциональн</w:t>
            </w:r>
            <w:r>
              <w:rPr>
                <w:rFonts w:cs="Times New Roman"/>
                <w:color w:val="000000"/>
              </w:rPr>
              <w:t>ый</w:t>
            </w:r>
            <w:r w:rsidRPr="0039316F">
              <w:rPr>
                <w:rFonts w:cs="Times New Roman"/>
                <w:color w:val="000000"/>
              </w:rPr>
              <w:t xml:space="preserve"> объем </w:t>
            </w:r>
            <w:r>
              <w:rPr>
                <w:rFonts w:cs="Times New Roman"/>
                <w:color w:val="000000"/>
              </w:rPr>
              <w:t>п</w:t>
            </w:r>
            <w:r w:rsidRPr="0039316F">
              <w:rPr>
                <w:rFonts w:cs="Times New Roman"/>
                <w:color w:val="000000"/>
              </w:rPr>
              <w:t xml:space="preserve">роекта </w:t>
            </w:r>
            <w:r>
              <w:rPr>
                <w:rFonts w:cs="Times New Roman"/>
                <w:color w:val="000000"/>
              </w:rPr>
              <w:t xml:space="preserve">и его изменения </w:t>
            </w:r>
            <w:r w:rsidRPr="0039316F">
              <w:rPr>
                <w:rFonts w:cs="Times New Roman"/>
                <w:color w:val="000000"/>
              </w:rPr>
              <w:t>в ча</w:t>
            </w:r>
            <w:r>
              <w:rPr>
                <w:rFonts w:cs="Times New Roman"/>
                <w:color w:val="000000"/>
              </w:rPr>
              <w:t>сти курируемых бизнес-процессов.</w:t>
            </w:r>
          </w:p>
          <w:p w14:paraId="4F4627EB" w14:textId="77777777" w:rsidR="00F443A1" w:rsidRPr="0039316F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С</w:t>
            </w:r>
            <w:r w:rsidRPr="0039316F">
              <w:rPr>
                <w:rFonts w:cs="Times New Roman"/>
                <w:color w:val="000000"/>
              </w:rPr>
              <w:t>огласов</w:t>
            </w:r>
            <w:r>
              <w:rPr>
                <w:rFonts w:cs="Times New Roman"/>
                <w:color w:val="000000"/>
              </w:rPr>
              <w:t>ывает</w:t>
            </w:r>
            <w:r w:rsidRPr="0039316F">
              <w:rPr>
                <w:rFonts w:cs="Times New Roman"/>
                <w:color w:val="000000"/>
              </w:rPr>
              <w:t xml:space="preserve"> требовани</w:t>
            </w:r>
            <w:r>
              <w:rPr>
                <w:rFonts w:cs="Times New Roman"/>
                <w:color w:val="000000"/>
              </w:rPr>
              <w:t>я</w:t>
            </w:r>
            <w:r w:rsidRPr="0039316F">
              <w:rPr>
                <w:rFonts w:cs="Times New Roman"/>
                <w:color w:val="000000"/>
              </w:rPr>
              <w:t xml:space="preserve"> к автоматизируемы</w:t>
            </w:r>
            <w:r>
              <w:rPr>
                <w:rFonts w:cs="Times New Roman"/>
                <w:color w:val="000000"/>
              </w:rPr>
              <w:t>м функциям, входящим в состав И</w:t>
            </w:r>
            <w:r w:rsidRPr="0039316F">
              <w:rPr>
                <w:rFonts w:cs="Times New Roman"/>
                <w:color w:val="000000"/>
              </w:rPr>
              <w:t>С и являющимся типовыми для объектов внедрения</w:t>
            </w:r>
            <w:r>
              <w:rPr>
                <w:rFonts w:cs="Times New Roman"/>
                <w:color w:val="000000"/>
              </w:rPr>
              <w:t>.</w:t>
            </w:r>
          </w:p>
          <w:p w14:paraId="51764AE5" w14:textId="77777777" w:rsidR="00F443A1" w:rsidRPr="0039316F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Производит к</w:t>
            </w:r>
            <w:r w:rsidRPr="0039316F">
              <w:rPr>
                <w:rFonts w:cs="Times New Roman"/>
                <w:color w:val="000000"/>
              </w:rPr>
              <w:t xml:space="preserve">онтроль разрабатываемых проектных решений на соответствие требованиям </w:t>
            </w:r>
            <w:r>
              <w:rPr>
                <w:rFonts w:cs="Times New Roman"/>
                <w:color w:val="000000"/>
              </w:rPr>
              <w:t xml:space="preserve">законодательства, </w:t>
            </w:r>
            <w:r w:rsidRPr="0039316F">
              <w:rPr>
                <w:rFonts w:cs="Times New Roman"/>
                <w:color w:val="000000"/>
              </w:rPr>
              <w:t>методико-регламентной и иной нормативной документаци</w:t>
            </w:r>
            <w:r>
              <w:rPr>
                <w:rFonts w:cs="Times New Roman"/>
                <w:color w:val="000000"/>
              </w:rPr>
              <w:t>и</w:t>
            </w:r>
            <w:r w:rsidRPr="0039316F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Заказчика.</w:t>
            </w:r>
          </w:p>
          <w:p w14:paraId="42241BF1" w14:textId="77777777" w:rsidR="00F443A1" w:rsidRDefault="00F443A1" w:rsidP="00F443A1">
            <w:pPr>
              <w:tabs>
                <w:tab w:val="num" w:pos="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Инициирует</w:t>
            </w:r>
            <w:r w:rsidRPr="0039316F">
              <w:rPr>
                <w:rFonts w:cs="Times New Roman"/>
                <w:color w:val="000000"/>
              </w:rPr>
              <w:t xml:space="preserve"> процедур</w:t>
            </w:r>
            <w:r>
              <w:rPr>
                <w:rFonts w:cs="Times New Roman"/>
                <w:color w:val="000000"/>
              </w:rPr>
              <w:t>ы</w:t>
            </w:r>
            <w:r w:rsidRPr="0039316F">
              <w:rPr>
                <w:rFonts w:cs="Times New Roman"/>
                <w:color w:val="000000"/>
              </w:rPr>
              <w:t xml:space="preserve"> внутренне</w:t>
            </w:r>
            <w:r>
              <w:rPr>
                <w:rFonts w:cs="Times New Roman"/>
                <w:color w:val="000000"/>
              </w:rPr>
              <w:t>го и внешнего контроля качества.</w:t>
            </w:r>
          </w:p>
        </w:tc>
      </w:tr>
      <w:tr w:rsidR="00F443A1" w14:paraId="30CB1098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B760065" w14:textId="77777777" w:rsidR="00F443A1" w:rsidRPr="00170B87" w:rsidRDefault="00F443A1" w:rsidP="00206FB9">
            <w:pPr>
              <w:pStyle w:val="aff7"/>
              <w:numPr>
                <w:ilvl w:val="0"/>
                <w:numId w:val="18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78FA151B" w14:textId="77777777" w:rsidR="00F443A1" w:rsidRDefault="00F443A1" w:rsidP="00A7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 xml:space="preserve">Руководитель группы </w:t>
            </w:r>
          </w:p>
        </w:tc>
        <w:tc>
          <w:tcPr>
            <w:tcW w:w="11765" w:type="dxa"/>
          </w:tcPr>
          <w:p w14:paraId="2D0894BC" w14:textId="77777777" w:rsidR="00F443A1" w:rsidRPr="0015089C" w:rsidRDefault="00F443A1" w:rsidP="00F443A1">
            <w:pPr>
              <w:tabs>
                <w:tab w:val="num" w:pos="214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Производит п</w:t>
            </w:r>
            <w:r w:rsidRPr="0015089C">
              <w:rPr>
                <w:rFonts w:cs="Times New Roman"/>
              </w:rPr>
              <w:t>ланирование работ</w:t>
            </w:r>
            <w:r>
              <w:rPr>
                <w:rFonts w:cs="Times New Roman"/>
              </w:rPr>
              <w:t xml:space="preserve"> группы</w:t>
            </w:r>
            <w:r w:rsidRPr="0015089C">
              <w:rPr>
                <w:rFonts w:cs="Times New Roman"/>
              </w:rPr>
              <w:t xml:space="preserve">, переданных от </w:t>
            </w:r>
            <w:r>
              <w:rPr>
                <w:rFonts w:cs="Times New Roman"/>
                <w:color w:val="000000"/>
              </w:rPr>
              <w:t>Руководителя проекта</w:t>
            </w:r>
            <w:r>
              <w:rPr>
                <w:rFonts w:cs="Times New Roman"/>
              </w:rPr>
              <w:t>.</w:t>
            </w:r>
          </w:p>
          <w:p w14:paraId="3D3EC7BD" w14:textId="77777777" w:rsidR="00F443A1" w:rsidRPr="00B90613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B90613">
              <w:rPr>
                <w:rFonts w:cs="Times New Roman"/>
                <w:color w:val="000000"/>
              </w:rPr>
              <w:lastRenderedPageBreak/>
              <w:t xml:space="preserve">Назначает </w:t>
            </w:r>
            <w:r>
              <w:rPr>
                <w:rFonts w:cs="Times New Roman"/>
                <w:color w:val="000000"/>
              </w:rPr>
              <w:t>специалиста</w:t>
            </w:r>
            <w:r w:rsidRPr="00B90613">
              <w:rPr>
                <w:rFonts w:cs="Times New Roman"/>
                <w:color w:val="000000"/>
              </w:rPr>
              <w:t xml:space="preserve"> в случае, если деятельность входит в зону ответственности руководимой им группы.</w:t>
            </w:r>
          </w:p>
          <w:p w14:paraId="2C817687" w14:textId="77777777" w:rsidR="00F443A1" w:rsidRPr="00B90613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B90613">
              <w:rPr>
                <w:rFonts w:cs="Times New Roman"/>
                <w:color w:val="000000"/>
              </w:rPr>
              <w:t xml:space="preserve">Контролирует сроки и качество выполнения работ </w:t>
            </w:r>
            <w:r>
              <w:rPr>
                <w:rFonts w:cs="Times New Roman"/>
                <w:color w:val="000000"/>
              </w:rPr>
              <w:t>специалистами своей группы</w:t>
            </w:r>
            <w:r w:rsidRPr="00B90613">
              <w:rPr>
                <w:rFonts w:cs="Times New Roman"/>
                <w:color w:val="000000"/>
              </w:rPr>
              <w:t>.</w:t>
            </w:r>
          </w:p>
          <w:p w14:paraId="7DACDCDA" w14:textId="77777777" w:rsidR="00F443A1" w:rsidRPr="00B90613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B90613">
              <w:rPr>
                <w:rFonts w:cs="Times New Roman"/>
                <w:color w:val="000000"/>
              </w:rPr>
              <w:t xml:space="preserve">Осуществляет оперативное принятие необходимых решений при получении информации о риске несвоевременного выполнения работ </w:t>
            </w:r>
            <w:r>
              <w:rPr>
                <w:rFonts w:cs="Times New Roman"/>
                <w:color w:val="000000"/>
              </w:rPr>
              <w:t>специалистом</w:t>
            </w:r>
            <w:r w:rsidRPr="00B90613">
              <w:rPr>
                <w:rFonts w:cs="Times New Roman"/>
                <w:color w:val="000000"/>
              </w:rPr>
              <w:t xml:space="preserve"> своей группы.</w:t>
            </w:r>
          </w:p>
          <w:p w14:paraId="6BA17FCB" w14:textId="77777777" w:rsidR="00F443A1" w:rsidRPr="00B90613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B90613">
              <w:rPr>
                <w:rFonts w:cs="Times New Roman"/>
                <w:color w:val="000000"/>
              </w:rPr>
              <w:t>Осуществляет оперативное взаимодействие с другими группами, если для выполнения работ требуется их привлечение.</w:t>
            </w:r>
          </w:p>
          <w:p w14:paraId="2DB07E77" w14:textId="77777777" w:rsidR="00F443A1" w:rsidRPr="00B90613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B90613">
              <w:rPr>
                <w:rFonts w:cs="Times New Roman"/>
                <w:color w:val="000000"/>
              </w:rPr>
              <w:t xml:space="preserve">Формирует отчетность о результатах выполненных работ группой и предоставляет ее </w:t>
            </w:r>
            <w:r>
              <w:rPr>
                <w:rFonts w:cs="Times New Roman"/>
                <w:color w:val="000000"/>
              </w:rPr>
              <w:t>Руководителю проекта</w:t>
            </w:r>
            <w:r w:rsidRPr="00B90613">
              <w:rPr>
                <w:rFonts w:cs="Times New Roman"/>
                <w:color w:val="000000"/>
              </w:rPr>
              <w:t>.</w:t>
            </w:r>
          </w:p>
          <w:p w14:paraId="66F06E79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15089C">
              <w:rPr>
                <w:rFonts w:cs="Times New Roman"/>
                <w:color w:val="000000"/>
              </w:rPr>
              <w:t xml:space="preserve">Участвует в переговорном процессе с </w:t>
            </w:r>
            <w:r>
              <w:rPr>
                <w:rFonts w:cs="Times New Roman"/>
                <w:color w:val="000000"/>
              </w:rPr>
              <w:t>Исполнителем</w:t>
            </w:r>
            <w:r w:rsidRPr="0015089C">
              <w:rPr>
                <w:rFonts w:cs="Times New Roman"/>
                <w:color w:val="000000"/>
              </w:rPr>
              <w:t xml:space="preserve"> по профильным вопросам в рамках своего направления</w:t>
            </w:r>
            <w:r>
              <w:rPr>
                <w:rFonts w:cs="Times New Roman"/>
                <w:color w:val="000000"/>
              </w:rPr>
              <w:t>.</w:t>
            </w:r>
          </w:p>
        </w:tc>
      </w:tr>
      <w:tr w:rsidR="00F443A1" w14:paraId="1F0A2EBB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9485BA0" w14:textId="77777777" w:rsidR="00F443A1" w:rsidRPr="00170B87" w:rsidRDefault="00F443A1" w:rsidP="00206FB9">
            <w:pPr>
              <w:pStyle w:val="aff7"/>
              <w:numPr>
                <w:ilvl w:val="0"/>
                <w:numId w:val="18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67F0031B" w14:textId="77777777" w:rsidR="00F443A1" w:rsidRDefault="00F443A1" w:rsidP="00A7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Ключевой пользователь</w:t>
            </w:r>
          </w:p>
        </w:tc>
        <w:tc>
          <w:tcPr>
            <w:tcW w:w="11765" w:type="dxa"/>
          </w:tcPr>
          <w:p w14:paraId="7DB417EB" w14:textId="77777777" w:rsidR="00F443A1" w:rsidRPr="0042706A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42706A">
              <w:rPr>
                <w:rFonts w:cs="Times New Roman"/>
                <w:color w:val="000000"/>
              </w:rPr>
              <w:t>Уточняет</w:t>
            </w:r>
            <w:r>
              <w:rPr>
                <w:rFonts w:cs="Times New Roman"/>
                <w:color w:val="000000"/>
              </w:rPr>
              <w:t xml:space="preserve"> и детализирует требования к ИС.</w:t>
            </w:r>
          </w:p>
          <w:p w14:paraId="01068EE8" w14:textId="77777777" w:rsidR="00F443A1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Обучается работе с ИС.</w:t>
            </w:r>
          </w:p>
          <w:p w14:paraId="73A5098F" w14:textId="77777777" w:rsidR="00F443A1" w:rsidRPr="0042706A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У</w:t>
            </w:r>
            <w:r w:rsidRPr="0042706A">
              <w:rPr>
                <w:rFonts w:cs="Times New Roman"/>
                <w:color w:val="000000"/>
              </w:rPr>
              <w:t xml:space="preserve">частвует в создании контрольных примеров и сценариев </w:t>
            </w:r>
            <w:r>
              <w:rPr>
                <w:rFonts w:cs="Times New Roman"/>
                <w:color w:val="000000"/>
              </w:rPr>
              <w:t>тестирования</w:t>
            </w:r>
            <w:r w:rsidRPr="0042706A">
              <w:rPr>
                <w:rFonts w:cs="Times New Roman"/>
                <w:color w:val="000000"/>
              </w:rPr>
              <w:t xml:space="preserve"> ИС.</w:t>
            </w:r>
          </w:p>
          <w:p w14:paraId="1D6CA465" w14:textId="77777777" w:rsidR="00F443A1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42706A">
              <w:rPr>
                <w:rFonts w:cs="Times New Roman"/>
                <w:color w:val="000000"/>
              </w:rPr>
              <w:t xml:space="preserve">Участвует </w:t>
            </w:r>
            <w:r>
              <w:rPr>
                <w:rFonts w:cs="Times New Roman"/>
                <w:color w:val="000000"/>
              </w:rPr>
              <w:t>в предварительных испытаниях ИС, Опытной и Опытно-промышленной эксплуатации.</w:t>
            </w:r>
          </w:p>
          <w:p w14:paraId="6BEB75DB" w14:textId="77777777" w:rsidR="00F443A1" w:rsidRPr="003D4DFC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Взаимодействует со специалистами Исполнителя по сопровождению ИС в период Опытной эксплуатации, инициируе</w:t>
            </w:r>
            <w:r w:rsidRPr="003D4DFC">
              <w:rPr>
                <w:rFonts w:cs="Times New Roman"/>
                <w:color w:val="000000"/>
              </w:rPr>
              <w:t>т сообщения об инцидентах в работе с ИС, дефект</w:t>
            </w:r>
            <w:r>
              <w:rPr>
                <w:rFonts w:cs="Times New Roman"/>
                <w:color w:val="000000"/>
              </w:rPr>
              <w:t>ах и несоответствиях, формулируе</w:t>
            </w:r>
            <w:r w:rsidRPr="003D4DFC">
              <w:rPr>
                <w:rFonts w:cs="Times New Roman"/>
                <w:color w:val="000000"/>
              </w:rPr>
              <w:t>т вопросы и проблемы по эксплуатации ИС.</w:t>
            </w:r>
          </w:p>
          <w:p w14:paraId="4315311E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Взаимодействует с конечными пользователями, привлекается для  первичного консультирования</w:t>
            </w:r>
            <w:r w:rsidRPr="0042706A">
              <w:rPr>
                <w:rFonts w:cs="Times New Roman"/>
                <w:color w:val="000000"/>
              </w:rPr>
              <w:t xml:space="preserve"> конечных пользователей по выполнению рабочих функций в ИС</w:t>
            </w:r>
            <w:r>
              <w:rPr>
                <w:rFonts w:cs="Times New Roman"/>
                <w:color w:val="000000"/>
              </w:rPr>
              <w:t>.</w:t>
            </w:r>
          </w:p>
        </w:tc>
      </w:tr>
      <w:tr w:rsidR="00F443A1" w14:paraId="5A49676C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4AF85D0" w14:textId="77777777" w:rsidR="00F443A1" w:rsidRPr="00170B87" w:rsidRDefault="00F443A1" w:rsidP="00206FB9">
            <w:pPr>
              <w:pStyle w:val="aff7"/>
              <w:numPr>
                <w:ilvl w:val="0"/>
                <w:numId w:val="18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3CAD5A26" w14:textId="77777777" w:rsidR="00F443A1" w:rsidRDefault="00F443A1" w:rsidP="00A7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Конечный пользователь</w:t>
            </w:r>
          </w:p>
        </w:tc>
        <w:tc>
          <w:tcPr>
            <w:tcW w:w="11765" w:type="dxa"/>
          </w:tcPr>
          <w:p w14:paraId="6168389F" w14:textId="77777777" w:rsidR="00F443A1" w:rsidRPr="003D4DFC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3D4DFC">
              <w:rPr>
                <w:rFonts w:cs="Times New Roman"/>
                <w:color w:val="000000"/>
              </w:rPr>
              <w:t xml:space="preserve">Обучается </w:t>
            </w:r>
            <w:r>
              <w:rPr>
                <w:rFonts w:cs="Times New Roman"/>
                <w:color w:val="000000"/>
              </w:rPr>
              <w:t>работе с ИС.</w:t>
            </w:r>
          </w:p>
          <w:p w14:paraId="76511D46" w14:textId="77777777" w:rsidR="00F443A1" w:rsidRPr="003D4DFC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3D4DFC">
              <w:rPr>
                <w:rFonts w:cs="Times New Roman"/>
                <w:color w:val="000000"/>
              </w:rPr>
              <w:t xml:space="preserve">Участвует в плановых (согласованных и утвержденных </w:t>
            </w:r>
            <w:r>
              <w:rPr>
                <w:rFonts w:cs="Times New Roman"/>
                <w:color w:val="000000"/>
              </w:rPr>
              <w:t>И</w:t>
            </w:r>
            <w:r w:rsidRPr="003D4DFC">
              <w:rPr>
                <w:rFonts w:cs="Times New Roman"/>
                <w:color w:val="000000"/>
              </w:rPr>
              <w:t xml:space="preserve">сполнителем и </w:t>
            </w:r>
            <w:r>
              <w:rPr>
                <w:rFonts w:cs="Times New Roman"/>
                <w:color w:val="000000"/>
              </w:rPr>
              <w:t>З</w:t>
            </w:r>
            <w:r w:rsidRPr="003D4DFC">
              <w:rPr>
                <w:rFonts w:cs="Times New Roman"/>
                <w:color w:val="000000"/>
              </w:rPr>
              <w:t xml:space="preserve">аказчиком) мероприятиях по </w:t>
            </w:r>
            <w:r>
              <w:rPr>
                <w:rFonts w:cs="Times New Roman"/>
                <w:color w:val="000000"/>
              </w:rPr>
              <w:t>п</w:t>
            </w:r>
            <w:r w:rsidRPr="003D4DFC">
              <w:rPr>
                <w:rFonts w:cs="Times New Roman"/>
                <w:color w:val="000000"/>
              </w:rPr>
              <w:t>роекту.</w:t>
            </w:r>
          </w:p>
          <w:p w14:paraId="20DD0DC1" w14:textId="77777777" w:rsidR="00F443A1" w:rsidRPr="003D4DFC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3D4DFC">
              <w:rPr>
                <w:rFonts w:cs="Times New Roman"/>
                <w:color w:val="000000"/>
              </w:rPr>
              <w:t xml:space="preserve">Участвует в </w:t>
            </w:r>
            <w:r>
              <w:rPr>
                <w:rFonts w:cs="Times New Roman"/>
                <w:color w:val="000000"/>
              </w:rPr>
              <w:t xml:space="preserve">Опытной и Опытно-промышленной </w:t>
            </w:r>
            <w:r w:rsidRPr="003D4DFC">
              <w:rPr>
                <w:rFonts w:cs="Times New Roman"/>
                <w:color w:val="000000"/>
              </w:rPr>
              <w:t>эксплуатации системы.</w:t>
            </w:r>
          </w:p>
          <w:p w14:paraId="5B655A63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Взаимодействует с ключевыми пользователями и со специалистами Исполнителя по сопровождению ИС в период Опытной и Опытно-промышленной эксплуатации, инициируе</w:t>
            </w:r>
            <w:r w:rsidRPr="003D4DFC">
              <w:rPr>
                <w:rFonts w:cs="Times New Roman"/>
                <w:color w:val="000000"/>
              </w:rPr>
              <w:t>т сообщения об инцидентах в работе с ИС, дефект</w:t>
            </w:r>
            <w:r>
              <w:rPr>
                <w:rFonts w:cs="Times New Roman"/>
                <w:color w:val="000000"/>
              </w:rPr>
              <w:t>ах и несоответствиях, формулируе</w:t>
            </w:r>
            <w:r w:rsidRPr="003D4DFC">
              <w:rPr>
                <w:rFonts w:cs="Times New Roman"/>
                <w:color w:val="000000"/>
              </w:rPr>
              <w:t>т вопросы и проблемы по эксплуатации ИС.</w:t>
            </w:r>
          </w:p>
        </w:tc>
      </w:tr>
      <w:tr w:rsidR="00F443A1" w14:paraId="551862B3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D1183CF" w14:textId="77777777" w:rsidR="00F443A1" w:rsidRPr="00170B87" w:rsidRDefault="00F443A1" w:rsidP="00206FB9">
            <w:pPr>
              <w:pStyle w:val="aff7"/>
              <w:numPr>
                <w:ilvl w:val="0"/>
                <w:numId w:val="18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33FA736B" w14:textId="77777777" w:rsidR="00F443A1" w:rsidRDefault="00F443A1" w:rsidP="00A7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ИТ-специалист</w:t>
            </w:r>
          </w:p>
        </w:tc>
        <w:tc>
          <w:tcPr>
            <w:tcW w:w="11765" w:type="dxa"/>
          </w:tcPr>
          <w:p w14:paraId="2A2A93D5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Решает технические вопросы</w:t>
            </w:r>
            <w:r w:rsidRPr="00BC299C">
              <w:rPr>
                <w:rFonts w:cs="Times New Roman"/>
                <w:color w:val="000000"/>
              </w:rPr>
              <w:t xml:space="preserve"> в ходе выполнения работ специалистами </w:t>
            </w:r>
            <w:r>
              <w:rPr>
                <w:rFonts w:cs="Times New Roman"/>
                <w:color w:val="000000"/>
              </w:rPr>
              <w:t>Исполнителя.</w:t>
            </w:r>
          </w:p>
          <w:p w14:paraId="3E76228D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Обеспечивает техническую поддержку эксплуатации ИС.</w:t>
            </w:r>
            <w:r>
              <w:rPr>
                <w:rFonts w:cs="Times New Roman"/>
                <w:color w:val="000000"/>
              </w:rPr>
              <w:br/>
            </w:r>
            <w:r w:rsidRPr="00BC299C">
              <w:rPr>
                <w:rFonts w:cs="Times New Roman"/>
                <w:color w:val="000000"/>
              </w:rPr>
              <w:t>П</w:t>
            </w:r>
            <w:r>
              <w:rPr>
                <w:rFonts w:cs="Times New Roman"/>
                <w:color w:val="000000"/>
              </w:rPr>
              <w:t>роизводит п</w:t>
            </w:r>
            <w:r w:rsidRPr="00BC299C">
              <w:rPr>
                <w:rFonts w:cs="Times New Roman"/>
                <w:color w:val="000000"/>
              </w:rPr>
              <w:t>оддержк</w:t>
            </w:r>
            <w:r>
              <w:rPr>
                <w:rFonts w:cs="Times New Roman"/>
                <w:color w:val="000000"/>
              </w:rPr>
              <w:t>у</w:t>
            </w:r>
            <w:r w:rsidRPr="00BC299C">
              <w:rPr>
                <w:rFonts w:cs="Times New Roman"/>
                <w:color w:val="000000"/>
              </w:rPr>
              <w:t xml:space="preserve"> пользователей </w:t>
            </w:r>
            <w:r>
              <w:rPr>
                <w:rFonts w:cs="Times New Roman"/>
                <w:color w:val="000000"/>
              </w:rPr>
              <w:t>З</w:t>
            </w:r>
            <w:r w:rsidRPr="00BC299C">
              <w:rPr>
                <w:rFonts w:cs="Times New Roman"/>
                <w:color w:val="000000"/>
              </w:rPr>
              <w:t xml:space="preserve">аказчика </w:t>
            </w:r>
            <w:r>
              <w:rPr>
                <w:rFonts w:cs="Times New Roman"/>
                <w:color w:val="000000"/>
              </w:rPr>
              <w:t>в зоне своей ответственности</w:t>
            </w:r>
          </w:p>
        </w:tc>
      </w:tr>
      <w:tr w:rsidR="00F443A1" w14:paraId="3260F2EC" w14:textId="77777777" w:rsidTr="00A73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38F40F3" w14:textId="77777777" w:rsidR="00F443A1" w:rsidRPr="00170B87" w:rsidRDefault="00F443A1" w:rsidP="00206FB9">
            <w:pPr>
              <w:pStyle w:val="aff7"/>
              <w:numPr>
                <w:ilvl w:val="0"/>
                <w:numId w:val="18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49BB6E89" w14:textId="77777777" w:rsidR="00F443A1" w:rsidRDefault="00F443A1" w:rsidP="00A7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Технологический эксперт</w:t>
            </w:r>
          </w:p>
        </w:tc>
        <w:tc>
          <w:tcPr>
            <w:tcW w:w="11765" w:type="dxa"/>
          </w:tcPr>
          <w:p w14:paraId="368C69D1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BC299C">
              <w:rPr>
                <w:rFonts w:cs="Times New Roman"/>
                <w:color w:val="000000"/>
              </w:rPr>
              <w:t>Определ</w:t>
            </w:r>
            <w:r>
              <w:rPr>
                <w:rFonts w:cs="Times New Roman"/>
                <w:color w:val="000000"/>
              </w:rPr>
              <w:t xml:space="preserve">яет </w:t>
            </w:r>
            <w:r w:rsidRPr="00BC299C">
              <w:rPr>
                <w:rFonts w:cs="Times New Roman"/>
                <w:color w:val="000000"/>
              </w:rPr>
              <w:t>технологически</w:t>
            </w:r>
            <w:r>
              <w:rPr>
                <w:rFonts w:cs="Times New Roman"/>
                <w:color w:val="000000"/>
              </w:rPr>
              <w:t>е</w:t>
            </w:r>
            <w:r w:rsidRPr="00BC299C">
              <w:rPr>
                <w:rFonts w:cs="Times New Roman"/>
                <w:color w:val="000000"/>
              </w:rPr>
              <w:t xml:space="preserve"> требовани</w:t>
            </w:r>
            <w:r>
              <w:rPr>
                <w:rFonts w:cs="Times New Roman"/>
                <w:color w:val="000000"/>
              </w:rPr>
              <w:t>я</w:t>
            </w:r>
            <w:r w:rsidRPr="00BC299C">
              <w:rPr>
                <w:rFonts w:cs="Times New Roman"/>
                <w:color w:val="000000"/>
              </w:rPr>
              <w:t>, связанны</w:t>
            </w:r>
            <w:r>
              <w:rPr>
                <w:rFonts w:cs="Times New Roman"/>
                <w:color w:val="000000"/>
              </w:rPr>
              <w:t>е</w:t>
            </w:r>
            <w:r w:rsidRPr="00BC299C">
              <w:rPr>
                <w:rFonts w:cs="Times New Roman"/>
                <w:color w:val="000000"/>
              </w:rPr>
              <w:t xml:space="preserve"> с оценкой и</w:t>
            </w:r>
            <w:r>
              <w:rPr>
                <w:rFonts w:cs="Times New Roman"/>
                <w:color w:val="000000"/>
              </w:rPr>
              <w:t>зменений функциональности ИС.</w:t>
            </w:r>
            <w:r>
              <w:rPr>
                <w:rFonts w:cs="Times New Roman"/>
                <w:color w:val="000000"/>
              </w:rPr>
              <w:br/>
            </w:r>
            <w:r w:rsidRPr="00BC299C">
              <w:rPr>
                <w:rFonts w:cs="Times New Roman"/>
                <w:color w:val="000000"/>
              </w:rPr>
              <w:t>Согласов</w:t>
            </w:r>
            <w:r>
              <w:rPr>
                <w:rFonts w:cs="Times New Roman"/>
                <w:color w:val="000000"/>
              </w:rPr>
              <w:t>ывает</w:t>
            </w:r>
            <w:r w:rsidRPr="00BC299C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 xml:space="preserve">объем необходимых доработок </w:t>
            </w:r>
            <w:r w:rsidRPr="00BC299C">
              <w:rPr>
                <w:rFonts w:cs="Times New Roman"/>
                <w:color w:val="000000"/>
              </w:rPr>
              <w:t>и результат</w:t>
            </w:r>
            <w:r>
              <w:rPr>
                <w:rFonts w:cs="Times New Roman"/>
                <w:color w:val="000000"/>
              </w:rPr>
              <w:t>ы</w:t>
            </w:r>
            <w:r w:rsidRPr="00BC299C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доработок</w:t>
            </w:r>
            <w:r w:rsidRPr="00BC299C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ИС.</w:t>
            </w:r>
            <w:r>
              <w:rPr>
                <w:rFonts w:cs="Times New Roman"/>
                <w:color w:val="000000"/>
              </w:rPr>
              <w:br/>
              <w:t>И</w:t>
            </w:r>
            <w:r w:rsidRPr="003D4DFC">
              <w:rPr>
                <w:rFonts w:cs="Times New Roman"/>
                <w:color w:val="000000"/>
              </w:rPr>
              <w:t>нициирует сообщения об инцидентах в работе с ИС, дефект</w:t>
            </w:r>
            <w:r>
              <w:rPr>
                <w:rFonts w:cs="Times New Roman"/>
                <w:color w:val="000000"/>
              </w:rPr>
              <w:t>ах и несоответствиях, формулируе</w:t>
            </w:r>
            <w:r w:rsidRPr="003D4DFC">
              <w:rPr>
                <w:rFonts w:cs="Times New Roman"/>
                <w:color w:val="000000"/>
              </w:rPr>
              <w:t>т вопросы и проблемы по эксплуатации ИС</w:t>
            </w:r>
            <w:r>
              <w:rPr>
                <w:rFonts w:cs="Times New Roman"/>
                <w:color w:val="000000"/>
              </w:rPr>
              <w:t>.</w:t>
            </w:r>
          </w:p>
          <w:p w14:paraId="43C44DEB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 xml:space="preserve">Производит </w:t>
            </w:r>
            <w:r w:rsidRPr="00BC299C">
              <w:rPr>
                <w:rFonts w:cs="Times New Roman"/>
                <w:color w:val="000000"/>
              </w:rPr>
              <w:t>оценк</w:t>
            </w:r>
            <w:r>
              <w:rPr>
                <w:rFonts w:cs="Times New Roman"/>
                <w:color w:val="000000"/>
              </w:rPr>
              <w:t>у</w:t>
            </w:r>
            <w:r w:rsidRPr="00BC299C">
              <w:rPr>
                <w:rFonts w:cs="Times New Roman"/>
                <w:color w:val="000000"/>
              </w:rPr>
              <w:t xml:space="preserve"> производительности и</w:t>
            </w:r>
            <w:r>
              <w:rPr>
                <w:rFonts w:cs="Times New Roman"/>
                <w:color w:val="000000"/>
              </w:rPr>
              <w:t xml:space="preserve"> надежности функционирования ИС.</w:t>
            </w:r>
          </w:p>
          <w:p w14:paraId="5CEE05CA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В</w:t>
            </w:r>
            <w:r w:rsidRPr="00BC299C">
              <w:rPr>
                <w:rFonts w:cs="Times New Roman"/>
                <w:color w:val="000000"/>
              </w:rPr>
              <w:t>ыполн</w:t>
            </w:r>
            <w:r>
              <w:rPr>
                <w:rFonts w:cs="Times New Roman"/>
                <w:color w:val="000000"/>
              </w:rPr>
              <w:t>яет</w:t>
            </w:r>
            <w:r w:rsidRPr="00BC299C">
              <w:rPr>
                <w:rFonts w:cs="Times New Roman"/>
                <w:color w:val="000000"/>
              </w:rPr>
              <w:t xml:space="preserve"> работ</w:t>
            </w:r>
            <w:r>
              <w:rPr>
                <w:rFonts w:cs="Times New Roman"/>
                <w:color w:val="000000"/>
              </w:rPr>
              <w:t>ы, направленные</w:t>
            </w:r>
            <w:r w:rsidRPr="00BC299C">
              <w:rPr>
                <w:rFonts w:cs="Times New Roman"/>
                <w:color w:val="000000"/>
              </w:rPr>
              <w:t xml:space="preserve"> на улучшение эксплуатационных параметров и характеристик</w:t>
            </w:r>
            <w:r>
              <w:rPr>
                <w:rFonts w:cs="Times New Roman"/>
                <w:color w:val="000000"/>
              </w:rPr>
              <w:t xml:space="preserve"> ИС.</w:t>
            </w:r>
          </w:p>
        </w:tc>
      </w:tr>
    </w:tbl>
    <w:p w14:paraId="4C5407B9" w14:textId="77777777" w:rsidR="00A732C7" w:rsidRDefault="00A732C7" w:rsidP="00A732C7">
      <w:pPr>
        <w:rPr>
          <w:lang w:eastAsia="en-US"/>
        </w:rPr>
      </w:pPr>
    </w:p>
    <w:p w14:paraId="4EB922B1" w14:textId="77777777" w:rsidR="00A732C7" w:rsidRPr="008224E5" w:rsidRDefault="00A732C7" w:rsidP="00A732C7">
      <w:pPr>
        <w:rPr>
          <w:rStyle w:val="afff4"/>
          <w:lang w:eastAsia="en-US"/>
        </w:rPr>
      </w:pPr>
      <w:r w:rsidRPr="008224E5">
        <w:rPr>
          <w:rStyle w:val="afff4"/>
        </w:rPr>
        <w:lastRenderedPageBreak/>
        <w:t>Со стороны Исполнителя</w:t>
      </w:r>
    </w:p>
    <w:tbl>
      <w:tblPr>
        <w:tblStyle w:val="-1110"/>
        <w:tblW w:w="14737" w:type="dxa"/>
        <w:tblLook w:val="04A0" w:firstRow="1" w:lastRow="0" w:firstColumn="1" w:lastColumn="0" w:noHBand="0" w:noVBand="1"/>
      </w:tblPr>
      <w:tblGrid>
        <w:gridCol w:w="704"/>
        <w:gridCol w:w="2268"/>
        <w:gridCol w:w="11765"/>
      </w:tblGrid>
      <w:tr w:rsidR="00F443A1" w14:paraId="6300D35F" w14:textId="77777777" w:rsidTr="00105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F74BC04" w14:textId="77777777" w:rsidR="00F443A1" w:rsidRDefault="00F443A1" w:rsidP="00F443A1">
            <w:pPr>
              <w:rPr>
                <w:lang w:eastAsia="en-US"/>
              </w:rPr>
            </w:pPr>
          </w:p>
        </w:tc>
        <w:tc>
          <w:tcPr>
            <w:tcW w:w="2268" w:type="dxa"/>
          </w:tcPr>
          <w:p w14:paraId="2C5DA585" w14:textId="77777777" w:rsidR="00F443A1" w:rsidRDefault="00F443A1" w:rsidP="00F443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Проектная роль</w:t>
            </w:r>
          </w:p>
        </w:tc>
        <w:tc>
          <w:tcPr>
            <w:tcW w:w="11765" w:type="dxa"/>
          </w:tcPr>
          <w:p w14:paraId="1FA39E69" w14:textId="77777777" w:rsidR="00F443A1" w:rsidRDefault="00F443A1" w:rsidP="00F443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Обязанности</w:t>
            </w:r>
          </w:p>
        </w:tc>
      </w:tr>
      <w:tr w:rsidR="00F443A1" w14:paraId="2A2467DE" w14:textId="77777777" w:rsidTr="00F44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1B9CA51" w14:textId="77777777" w:rsidR="00F443A1" w:rsidRPr="00170B87" w:rsidRDefault="00F443A1" w:rsidP="00F443A1">
            <w:pPr>
              <w:pStyle w:val="aff7"/>
              <w:numPr>
                <w:ilvl w:val="0"/>
                <w:numId w:val="19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3F9340FE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Куратор проекта</w:t>
            </w:r>
          </w:p>
        </w:tc>
        <w:tc>
          <w:tcPr>
            <w:tcW w:w="11765" w:type="dxa"/>
          </w:tcPr>
          <w:p w14:paraId="0F3139A0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Представляет интересы Исполнителя в ходе продажи и выполнения проекта.</w:t>
            </w:r>
          </w:p>
          <w:p w14:paraId="6E7C716F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Выполняет задачи аккаунт-менеджера: о</w:t>
            </w:r>
            <w:r w:rsidRPr="00E01CA0">
              <w:t xml:space="preserve">рганизует коммерческое взаимодействие между </w:t>
            </w:r>
            <w:r>
              <w:t>З</w:t>
            </w:r>
            <w:r w:rsidRPr="00E01CA0">
              <w:t xml:space="preserve">аказчиком и </w:t>
            </w:r>
            <w:r>
              <w:t>И</w:t>
            </w:r>
            <w:r w:rsidRPr="00E01CA0">
              <w:t>сполнителем.</w:t>
            </w:r>
          </w:p>
          <w:p w14:paraId="3718A603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Обеспечивает проект ресурсами со стороны Исполнителя.</w:t>
            </w:r>
          </w:p>
          <w:p w14:paraId="47A59024" w14:textId="77777777" w:rsidR="00F443A1" w:rsidRPr="00832C7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Авторизует п</w:t>
            </w:r>
            <w:r w:rsidRPr="00676400">
              <w:rPr>
                <w:color w:val="000000"/>
              </w:rPr>
              <w:t xml:space="preserve">роект в организации </w:t>
            </w:r>
            <w:r>
              <w:rPr>
                <w:color w:val="000000"/>
              </w:rPr>
              <w:t>Исполнителя</w:t>
            </w:r>
            <w:r w:rsidRPr="00676400">
              <w:rPr>
                <w:color w:val="000000"/>
              </w:rPr>
              <w:t>.</w:t>
            </w:r>
          </w:p>
          <w:p w14:paraId="359780C2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Согласовывает параметры проекта, а также изменения к ним. </w:t>
            </w:r>
          </w:p>
          <w:p w14:paraId="1033577D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Решает проблемы на стороне И</w:t>
            </w:r>
            <w:r w:rsidRPr="00F01C9F">
              <w:rPr>
                <w:color w:val="000000"/>
              </w:rPr>
              <w:t>сполнителя, препятств</w:t>
            </w:r>
            <w:r>
              <w:rPr>
                <w:color w:val="000000"/>
              </w:rPr>
              <w:t>ующие ходу выполнения работ по п</w:t>
            </w:r>
            <w:r w:rsidRPr="00F01C9F">
              <w:rPr>
                <w:color w:val="000000"/>
              </w:rPr>
              <w:t xml:space="preserve">роекту и </w:t>
            </w:r>
            <w:r>
              <w:rPr>
                <w:color w:val="000000"/>
              </w:rPr>
              <w:t>находящиеся вне рамок полномочий Р</w:t>
            </w:r>
            <w:r w:rsidRPr="00F01C9F">
              <w:rPr>
                <w:color w:val="000000"/>
              </w:rPr>
              <w:t>уководителя проекта.</w:t>
            </w:r>
          </w:p>
          <w:p w14:paraId="1CB0150D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color w:val="000000"/>
              </w:rPr>
              <w:t xml:space="preserve">Участвует в стратегическом управлении проектом путем </w:t>
            </w:r>
            <w:r w:rsidRPr="00D20DF4">
              <w:rPr>
                <w:color w:val="000000"/>
              </w:rPr>
              <w:t>полномочного представительства в Управляющем комитете</w:t>
            </w:r>
            <w:r>
              <w:rPr>
                <w:color w:val="000000"/>
              </w:rPr>
              <w:t>.</w:t>
            </w:r>
          </w:p>
        </w:tc>
      </w:tr>
      <w:tr w:rsidR="00F443A1" w14:paraId="79B7915D" w14:textId="77777777" w:rsidTr="00F44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1B188D0" w14:textId="77777777" w:rsidR="00F443A1" w:rsidRPr="00170B87" w:rsidRDefault="00F443A1" w:rsidP="00F443A1">
            <w:pPr>
              <w:pStyle w:val="aff7"/>
              <w:numPr>
                <w:ilvl w:val="0"/>
                <w:numId w:val="19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22DA733F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Руководитель проекта</w:t>
            </w:r>
          </w:p>
        </w:tc>
        <w:tc>
          <w:tcPr>
            <w:tcW w:w="11765" w:type="dxa"/>
          </w:tcPr>
          <w:p w14:paraId="31841001" w14:textId="77777777" w:rsidR="00105F15" w:rsidRPr="001D354F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Согласовывает</w:t>
            </w:r>
            <w:r w:rsidRPr="00C31A50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план-график</w:t>
            </w:r>
            <w:r w:rsidRPr="00554B2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п</w:t>
            </w:r>
            <w:r w:rsidRPr="00554B22">
              <w:rPr>
                <w:rFonts w:cs="Times New Roman"/>
                <w:color w:val="000000"/>
              </w:rPr>
              <w:t>роекта</w:t>
            </w:r>
            <w:r w:rsidRPr="00C31A50">
              <w:rPr>
                <w:rFonts w:cs="Times New Roman"/>
                <w:color w:val="000000"/>
              </w:rPr>
              <w:t>, изменени</w:t>
            </w:r>
            <w:r>
              <w:rPr>
                <w:rFonts w:cs="Times New Roman"/>
                <w:color w:val="000000"/>
              </w:rPr>
              <w:t>я</w:t>
            </w:r>
            <w:r w:rsidRPr="00C31A50">
              <w:rPr>
                <w:rFonts w:cs="Times New Roman"/>
                <w:color w:val="000000"/>
              </w:rPr>
              <w:t xml:space="preserve"> и дополнени</w:t>
            </w:r>
            <w:r>
              <w:rPr>
                <w:rFonts w:cs="Times New Roman"/>
                <w:color w:val="000000"/>
              </w:rPr>
              <w:t>я</w:t>
            </w:r>
            <w:r w:rsidRPr="00C31A50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к нему</w:t>
            </w:r>
            <w:r w:rsidRPr="001D354F">
              <w:rPr>
                <w:rFonts w:cs="Times New Roman"/>
                <w:color w:val="000000"/>
              </w:rPr>
              <w:t>.</w:t>
            </w:r>
          </w:p>
          <w:p w14:paraId="3266C138" w14:textId="77777777" w:rsidR="00105F15" w:rsidRPr="00554B22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554B22">
              <w:rPr>
                <w:rFonts w:cs="Times New Roman"/>
                <w:color w:val="000000"/>
              </w:rPr>
              <w:t>Реш</w:t>
            </w:r>
            <w:r>
              <w:rPr>
                <w:rFonts w:cs="Times New Roman"/>
                <w:color w:val="000000"/>
              </w:rPr>
              <w:t xml:space="preserve">ает </w:t>
            </w:r>
            <w:r w:rsidRPr="00554B22">
              <w:rPr>
                <w:rFonts w:cs="Times New Roman"/>
                <w:color w:val="000000"/>
              </w:rPr>
              <w:t>организационны</w:t>
            </w:r>
            <w:r>
              <w:rPr>
                <w:rFonts w:cs="Times New Roman"/>
                <w:color w:val="000000"/>
              </w:rPr>
              <w:t>е</w:t>
            </w:r>
            <w:r w:rsidRPr="00554B22">
              <w:rPr>
                <w:rFonts w:cs="Times New Roman"/>
                <w:color w:val="000000"/>
              </w:rPr>
              <w:t xml:space="preserve"> задач</w:t>
            </w:r>
            <w:r>
              <w:rPr>
                <w:rFonts w:cs="Times New Roman"/>
                <w:color w:val="000000"/>
              </w:rPr>
              <w:t>и</w:t>
            </w:r>
            <w:r w:rsidRPr="00554B22">
              <w:rPr>
                <w:rFonts w:cs="Times New Roman"/>
                <w:color w:val="000000"/>
              </w:rPr>
              <w:t>, связанны</w:t>
            </w:r>
            <w:r>
              <w:rPr>
                <w:rFonts w:cs="Times New Roman"/>
                <w:color w:val="000000"/>
              </w:rPr>
              <w:t>е</w:t>
            </w:r>
            <w:r w:rsidRPr="00554B22">
              <w:rPr>
                <w:rFonts w:cs="Times New Roman"/>
                <w:color w:val="000000"/>
              </w:rPr>
              <w:t xml:space="preserve"> с открытием Проекта/Этапа на стороне Исполнителя.</w:t>
            </w:r>
          </w:p>
          <w:p w14:paraId="2B0F466E" w14:textId="77777777" w:rsidR="00105F15" w:rsidRPr="00554B22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554B22">
              <w:rPr>
                <w:rFonts w:cs="Times New Roman"/>
                <w:color w:val="000000"/>
              </w:rPr>
              <w:t>Организ</w:t>
            </w:r>
            <w:r>
              <w:rPr>
                <w:rFonts w:cs="Times New Roman"/>
                <w:color w:val="000000"/>
              </w:rPr>
              <w:t>овывает</w:t>
            </w:r>
            <w:r w:rsidRPr="00554B22">
              <w:rPr>
                <w:rFonts w:cs="Times New Roman"/>
                <w:color w:val="000000"/>
              </w:rPr>
              <w:t xml:space="preserve"> выполнени</w:t>
            </w:r>
            <w:r>
              <w:rPr>
                <w:rFonts w:cs="Times New Roman"/>
                <w:color w:val="000000"/>
              </w:rPr>
              <w:t xml:space="preserve">е </w:t>
            </w:r>
            <w:r w:rsidRPr="00554B22">
              <w:rPr>
                <w:rFonts w:cs="Times New Roman"/>
                <w:color w:val="000000"/>
              </w:rPr>
              <w:t xml:space="preserve">работ в зоне ответственности Исполнителя в сроки согласно плану-графику </w:t>
            </w:r>
            <w:r>
              <w:rPr>
                <w:rFonts w:cs="Times New Roman"/>
                <w:color w:val="000000"/>
              </w:rPr>
              <w:t>п</w:t>
            </w:r>
            <w:r w:rsidRPr="00554B22">
              <w:rPr>
                <w:rFonts w:cs="Times New Roman"/>
                <w:color w:val="000000"/>
              </w:rPr>
              <w:t>роекта.</w:t>
            </w:r>
          </w:p>
          <w:p w14:paraId="040DAF93" w14:textId="77777777" w:rsidR="00105F15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554B22">
              <w:rPr>
                <w:rFonts w:cs="Times New Roman"/>
                <w:color w:val="000000"/>
              </w:rPr>
              <w:t>Организ</w:t>
            </w:r>
            <w:r>
              <w:rPr>
                <w:rFonts w:cs="Times New Roman"/>
                <w:color w:val="000000"/>
              </w:rPr>
              <w:t>овывает</w:t>
            </w:r>
            <w:r w:rsidRPr="00554B22">
              <w:rPr>
                <w:rFonts w:cs="Times New Roman"/>
                <w:color w:val="000000"/>
              </w:rPr>
              <w:t xml:space="preserve"> обеспечени</w:t>
            </w:r>
            <w:r>
              <w:rPr>
                <w:rFonts w:cs="Times New Roman"/>
                <w:color w:val="000000"/>
              </w:rPr>
              <w:t>е</w:t>
            </w:r>
            <w:r w:rsidRPr="00554B22">
              <w:rPr>
                <w:rFonts w:cs="Times New Roman"/>
                <w:color w:val="000000"/>
              </w:rPr>
              <w:t xml:space="preserve"> инфраструктуры проектного офиса (при нахождении проектного офиса на территории Исполнителя).</w:t>
            </w:r>
          </w:p>
          <w:p w14:paraId="1C154411" w14:textId="77777777" w:rsidR="00105F15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1D354F">
              <w:rPr>
                <w:rFonts w:cs="Times New Roman"/>
                <w:color w:val="000000"/>
              </w:rPr>
              <w:t>Реш</w:t>
            </w:r>
            <w:r>
              <w:rPr>
                <w:rFonts w:cs="Times New Roman"/>
                <w:color w:val="000000"/>
              </w:rPr>
              <w:t>ает</w:t>
            </w:r>
            <w:r w:rsidRPr="001D354F">
              <w:rPr>
                <w:rFonts w:cs="Times New Roman"/>
                <w:color w:val="000000"/>
              </w:rPr>
              <w:t xml:space="preserve"> технически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 xml:space="preserve"> и организационны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 xml:space="preserve"> задач</w:t>
            </w:r>
            <w:r>
              <w:rPr>
                <w:rFonts w:cs="Times New Roman"/>
                <w:color w:val="000000"/>
              </w:rPr>
              <w:t>и</w:t>
            </w:r>
            <w:r w:rsidRPr="001D354F">
              <w:rPr>
                <w:rFonts w:cs="Times New Roman"/>
                <w:color w:val="000000"/>
              </w:rPr>
              <w:t xml:space="preserve"> реализации </w:t>
            </w:r>
            <w:r>
              <w:rPr>
                <w:rFonts w:cs="Times New Roman"/>
                <w:color w:val="000000"/>
              </w:rPr>
              <w:t>п</w:t>
            </w:r>
            <w:r w:rsidRPr="001D354F">
              <w:rPr>
                <w:rFonts w:cs="Times New Roman"/>
                <w:color w:val="000000"/>
              </w:rPr>
              <w:t>роекта, находящи</w:t>
            </w:r>
            <w:r>
              <w:rPr>
                <w:rFonts w:cs="Times New Roman"/>
                <w:color w:val="000000"/>
              </w:rPr>
              <w:t>е</w:t>
            </w:r>
            <w:r w:rsidRPr="001D354F">
              <w:rPr>
                <w:rFonts w:cs="Times New Roman"/>
                <w:color w:val="000000"/>
              </w:rPr>
              <w:t xml:space="preserve">ся в зоне ответственности </w:t>
            </w:r>
            <w:r>
              <w:rPr>
                <w:rFonts w:cs="Times New Roman"/>
                <w:color w:val="000000"/>
              </w:rPr>
              <w:t>Исполнителя.</w:t>
            </w:r>
          </w:p>
          <w:p w14:paraId="76E0F359" w14:textId="77777777" w:rsidR="00105F15" w:rsidRPr="001D354F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1D354F">
              <w:rPr>
                <w:rFonts w:cs="Times New Roman"/>
                <w:color w:val="000000"/>
              </w:rPr>
              <w:t>Контрол</w:t>
            </w:r>
            <w:r>
              <w:rPr>
                <w:rFonts w:cs="Times New Roman"/>
                <w:color w:val="000000"/>
              </w:rPr>
              <w:t>ирует</w:t>
            </w:r>
            <w:r w:rsidRPr="001D354F">
              <w:rPr>
                <w:rFonts w:cs="Times New Roman"/>
                <w:color w:val="000000"/>
              </w:rPr>
              <w:t xml:space="preserve"> своевременн</w:t>
            </w:r>
            <w:r>
              <w:rPr>
                <w:rFonts w:cs="Times New Roman"/>
                <w:color w:val="000000"/>
              </w:rPr>
              <w:t>ость</w:t>
            </w:r>
            <w:r w:rsidRPr="001D354F">
              <w:rPr>
                <w:rFonts w:cs="Times New Roman"/>
                <w:color w:val="000000"/>
              </w:rPr>
              <w:t xml:space="preserve"> выполнени</w:t>
            </w:r>
            <w:r>
              <w:rPr>
                <w:rFonts w:cs="Times New Roman"/>
                <w:color w:val="000000"/>
              </w:rPr>
              <w:t>я</w:t>
            </w:r>
            <w:r w:rsidRPr="001D354F">
              <w:rPr>
                <w:rFonts w:cs="Times New Roman"/>
                <w:color w:val="000000"/>
              </w:rPr>
              <w:t xml:space="preserve"> работ </w:t>
            </w:r>
            <w:r>
              <w:rPr>
                <w:rFonts w:cs="Times New Roman"/>
                <w:color w:val="000000"/>
              </w:rPr>
              <w:t>п</w:t>
            </w:r>
            <w:r w:rsidRPr="001D354F">
              <w:rPr>
                <w:rFonts w:cs="Times New Roman"/>
                <w:color w:val="000000"/>
              </w:rPr>
              <w:t>роекта</w:t>
            </w:r>
            <w:r>
              <w:rPr>
                <w:rFonts w:cs="Times New Roman"/>
                <w:color w:val="000000"/>
              </w:rPr>
              <w:t xml:space="preserve"> </w:t>
            </w:r>
            <w:r w:rsidRPr="001D354F">
              <w:rPr>
                <w:rFonts w:cs="Times New Roman"/>
                <w:color w:val="000000"/>
              </w:rPr>
              <w:t xml:space="preserve">в сроки согласно плану-графику </w:t>
            </w:r>
            <w:r>
              <w:rPr>
                <w:rFonts w:cs="Times New Roman"/>
                <w:color w:val="000000"/>
              </w:rPr>
              <w:t>п</w:t>
            </w:r>
            <w:r w:rsidRPr="001D354F">
              <w:rPr>
                <w:rFonts w:cs="Times New Roman"/>
                <w:color w:val="000000"/>
              </w:rPr>
              <w:t>роекта.</w:t>
            </w:r>
          </w:p>
          <w:p w14:paraId="2EE49FDC" w14:textId="77777777" w:rsidR="00105F15" w:rsidRPr="00554B22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554B22">
              <w:rPr>
                <w:rFonts w:cs="Times New Roman"/>
                <w:color w:val="000000"/>
              </w:rPr>
              <w:t>Реш</w:t>
            </w:r>
            <w:r>
              <w:rPr>
                <w:rFonts w:cs="Times New Roman"/>
                <w:color w:val="000000"/>
              </w:rPr>
              <w:t>ает</w:t>
            </w:r>
            <w:r w:rsidRPr="00554B22">
              <w:rPr>
                <w:rFonts w:cs="Times New Roman"/>
                <w:color w:val="000000"/>
              </w:rPr>
              <w:t xml:space="preserve"> возникающи</w:t>
            </w:r>
            <w:r>
              <w:rPr>
                <w:rFonts w:cs="Times New Roman"/>
                <w:color w:val="000000"/>
              </w:rPr>
              <w:t>е</w:t>
            </w:r>
            <w:r w:rsidRPr="00554B22">
              <w:rPr>
                <w:rFonts w:cs="Times New Roman"/>
                <w:color w:val="000000"/>
              </w:rPr>
              <w:t xml:space="preserve"> проблем</w:t>
            </w:r>
            <w:r>
              <w:rPr>
                <w:rFonts w:cs="Times New Roman"/>
                <w:color w:val="000000"/>
              </w:rPr>
              <w:t>ы</w:t>
            </w:r>
            <w:r w:rsidRPr="00554B22">
              <w:rPr>
                <w:rFonts w:cs="Times New Roman"/>
                <w:color w:val="000000"/>
              </w:rPr>
              <w:t xml:space="preserve"> или </w:t>
            </w:r>
            <w:r>
              <w:rPr>
                <w:rFonts w:cs="Times New Roman"/>
                <w:color w:val="000000"/>
              </w:rPr>
              <w:t xml:space="preserve">обеспечивает </w:t>
            </w:r>
            <w:r w:rsidRPr="00554B22">
              <w:rPr>
                <w:rFonts w:cs="Times New Roman"/>
                <w:color w:val="000000"/>
              </w:rPr>
              <w:t>своевременн</w:t>
            </w:r>
            <w:r>
              <w:rPr>
                <w:rFonts w:cs="Times New Roman"/>
                <w:color w:val="000000"/>
              </w:rPr>
              <w:t>ую</w:t>
            </w:r>
            <w:r w:rsidRPr="00554B22">
              <w:rPr>
                <w:rFonts w:cs="Times New Roman"/>
                <w:color w:val="000000"/>
              </w:rPr>
              <w:t xml:space="preserve"> передач</w:t>
            </w:r>
            <w:r>
              <w:rPr>
                <w:rFonts w:cs="Times New Roman"/>
                <w:color w:val="000000"/>
              </w:rPr>
              <w:t>у</w:t>
            </w:r>
            <w:r w:rsidRPr="00554B22">
              <w:rPr>
                <w:rFonts w:cs="Times New Roman"/>
                <w:color w:val="000000"/>
              </w:rPr>
              <w:t xml:space="preserve"> их на рассмотрение Оперативному совету, Управляющему комитету.</w:t>
            </w:r>
          </w:p>
          <w:p w14:paraId="13D57E96" w14:textId="77777777" w:rsidR="00105F15" w:rsidRPr="00554B22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554B22">
              <w:rPr>
                <w:rFonts w:cs="Times New Roman"/>
                <w:color w:val="000000"/>
              </w:rPr>
              <w:t>Обеспеч</w:t>
            </w:r>
            <w:r>
              <w:rPr>
                <w:rFonts w:cs="Times New Roman"/>
                <w:color w:val="000000"/>
              </w:rPr>
              <w:t>ивает</w:t>
            </w:r>
            <w:r w:rsidRPr="00554B22">
              <w:rPr>
                <w:rFonts w:cs="Times New Roman"/>
                <w:color w:val="000000"/>
              </w:rPr>
              <w:t xml:space="preserve"> эффективны</w:t>
            </w:r>
            <w:r>
              <w:rPr>
                <w:rFonts w:cs="Times New Roman"/>
                <w:color w:val="000000"/>
              </w:rPr>
              <w:t>е</w:t>
            </w:r>
            <w:r w:rsidRPr="00554B22">
              <w:rPr>
                <w:rFonts w:cs="Times New Roman"/>
                <w:color w:val="000000"/>
              </w:rPr>
              <w:t xml:space="preserve"> коммуникаций на стороне Исполнителя, а также коммуникаций с Заказчиком, Субподрядчиками, Вендором.</w:t>
            </w:r>
          </w:p>
          <w:p w14:paraId="0065F4CC" w14:textId="77777777" w:rsidR="00105F15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Производит м</w:t>
            </w:r>
            <w:r w:rsidRPr="00EC7720">
              <w:rPr>
                <w:rFonts w:cs="Times New Roman"/>
                <w:color w:val="000000"/>
              </w:rPr>
              <w:t>ониторинг,</w:t>
            </w:r>
            <w:r>
              <w:rPr>
                <w:rFonts w:cs="Times New Roman"/>
                <w:color w:val="000000"/>
              </w:rPr>
              <w:t xml:space="preserve"> идентификацию, анализ рисков; п</w:t>
            </w:r>
            <w:r w:rsidRPr="00EC7720">
              <w:rPr>
                <w:rFonts w:cs="Times New Roman"/>
                <w:color w:val="000000"/>
              </w:rPr>
              <w:t>ланир</w:t>
            </w:r>
            <w:r>
              <w:rPr>
                <w:rFonts w:cs="Times New Roman"/>
                <w:color w:val="000000"/>
              </w:rPr>
              <w:t>ует</w:t>
            </w:r>
            <w:r w:rsidRPr="00EC7720">
              <w:rPr>
                <w:rFonts w:cs="Times New Roman"/>
                <w:color w:val="000000"/>
              </w:rPr>
              <w:t xml:space="preserve"> и управл</w:t>
            </w:r>
            <w:r>
              <w:rPr>
                <w:rFonts w:cs="Times New Roman"/>
                <w:color w:val="000000"/>
              </w:rPr>
              <w:t>яет</w:t>
            </w:r>
            <w:r w:rsidRPr="00EC7720">
              <w:rPr>
                <w:rFonts w:cs="Times New Roman"/>
                <w:color w:val="000000"/>
              </w:rPr>
              <w:t xml:space="preserve"> мероприятиями </w:t>
            </w:r>
            <w:r>
              <w:rPr>
                <w:rFonts w:cs="Times New Roman"/>
                <w:color w:val="000000"/>
              </w:rPr>
              <w:t>на стороне</w:t>
            </w:r>
            <w:r w:rsidRPr="00554B22">
              <w:rPr>
                <w:rFonts w:cs="Times New Roman"/>
                <w:color w:val="000000"/>
              </w:rPr>
              <w:t xml:space="preserve"> Исполнителя по работе с открытыми вопросами, рисками и проблемами.</w:t>
            </w:r>
          </w:p>
          <w:p w14:paraId="626CE157" w14:textId="77777777" w:rsidR="00105F15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554B22">
              <w:rPr>
                <w:rFonts w:cs="Times New Roman"/>
                <w:color w:val="000000"/>
              </w:rPr>
              <w:t>Обеспеч</w:t>
            </w:r>
            <w:r>
              <w:rPr>
                <w:rFonts w:cs="Times New Roman"/>
                <w:color w:val="000000"/>
              </w:rPr>
              <w:t xml:space="preserve">ивает </w:t>
            </w:r>
            <w:r w:rsidRPr="00554B22">
              <w:rPr>
                <w:rFonts w:cs="Times New Roman"/>
                <w:color w:val="000000"/>
              </w:rPr>
              <w:t>выполнени</w:t>
            </w:r>
            <w:r>
              <w:rPr>
                <w:rFonts w:cs="Times New Roman"/>
                <w:color w:val="000000"/>
              </w:rPr>
              <w:t>е</w:t>
            </w:r>
            <w:r w:rsidRPr="00554B22">
              <w:rPr>
                <w:rFonts w:cs="Times New Roman"/>
                <w:color w:val="000000"/>
              </w:rPr>
              <w:t xml:space="preserve"> организационных задач, связанных с завершением Проекта/Этапа на стороне Исполнителя.</w:t>
            </w:r>
          </w:p>
          <w:p w14:paraId="060DBF65" w14:textId="77777777" w:rsidR="00105F15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color w:val="000000"/>
              </w:rPr>
            </w:pPr>
          </w:p>
          <w:p w14:paraId="5874400F" w14:textId="77777777" w:rsidR="00105F15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975E93">
              <w:rPr>
                <w:rFonts w:cs="Times New Roman"/>
                <w:b/>
                <w:color w:val="000000"/>
              </w:rPr>
              <w:t>В области управления параметрами проекта (сроки, стоимость и содержание проекта)</w:t>
            </w:r>
            <w:r>
              <w:rPr>
                <w:rFonts w:cs="Times New Roman"/>
                <w:b/>
                <w:color w:val="000000"/>
              </w:rPr>
              <w:t>, в случае если ответственность возложена на Руководителя проекта со стороны Исполнителя</w:t>
            </w:r>
          </w:p>
          <w:p w14:paraId="7ECA6C64" w14:textId="77777777" w:rsidR="00105F15" w:rsidRPr="00554B22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554B22">
              <w:rPr>
                <w:rFonts w:cs="Times New Roman"/>
                <w:color w:val="000000"/>
              </w:rPr>
              <w:t>П</w:t>
            </w:r>
            <w:r>
              <w:rPr>
                <w:rFonts w:cs="Times New Roman"/>
                <w:color w:val="000000"/>
              </w:rPr>
              <w:t>роизводит подготовку</w:t>
            </w:r>
            <w:r w:rsidRPr="00554B22">
              <w:rPr>
                <w:rFonts w:cs="Times New Roman"/>
                <w:color w:val="000000"/>
              </w:rPr>
              <w:t xml:space="preserve"> плана-графика </w:t>
            </w:r>
            <w:r>
              <w:rPr>
                <w:rFonts w:cs="Times New Roman"/>
                <w:color w:val="000000"/>
              </w:rPr>
              <w:t>п</w:t>
            </w:r>
            <w:r w:rsidRPr="00554B22">
              <w:rPr>
                <w:rFonts w:cs="Times New Roman"/>
                <w:color w:val="000000"/>
              </w:rPr>
              <w:t>роекта, разработк</w:t>
            </w:r>
            <w:r>
              <w:rPr>
                <w:rFonts w:cs="Times New Roman"/>
                <w:color w:val="000000"/>
              </w:rPr>
              <w:t>у</w:t>
            </w:r>
            <w:r w:rsidRPr="00554B22">
              <w:rPr>
                <w:rFonts w:cs="Times New Roman"/>
                <w:color w:val="000000"/>
              </w:rPr>
              <w:t xml:space="preserve"> и согласование изменений и дополнений к нему.</w:t>
            </w:r>
          </w:p>
          <w:p w14:paraId="36AD3C94" w14:textId="77777777" w:rsidR="00105F15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Принимает решения по приоритезации работ.</w:t>
            </w:r>
          </w:p>
          <w:p w14:paraId="2EF9C42C" w14:textId="77777777" w:rsidR="00105F15" w:rsidRPr="001D354F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1D354F">
              <w:rPr>
                <w:rFonts w:cs="Times New Roman"/>
                <w:color w:val="000000"/>
              </w:rPr>
              <w:t>Контрол</w:t>
            </w:r>
            <w:r>
              <w:rPr>
                <w:rFonts w:cs="Times New Roman"/>
                <w:color w:val="000000"/>
              </w:rPr>
              <w:t>ирует</w:t>
            </w:r>
            <w:r w:rsidRPr="001D354F">
              <w:rPr>
                <w:rFonts w:cs="Times New Roman"/>
                <w:color w:val="000000"/>
              </w:rPr>
              <w:t xml:space="preserve"> своевременн</w:t>
            </w:r>
            <w:r>
              <w:rPr>
                <w:rFonts w:cs="Times New Roman"/>
                <w:color w:val="000000"/>
              </w:rPr>
              <w:t>ость</w:t>
            </w:r>
            <w:r w:rsidRPr="001D354F">
              <w:rPr>
                <w:rFonts w:cs="Times New Roman"/>
                <w:color w:val="000000"/>
              </w:rPr>
              <w:t xml:space="preserve"> выполнени</w:t>
            </w:r>
            <w:r>
              <w:rPr>
                <w:rFonts w:cs="Times New Roman"/>
                <w:color w:val="000000"/>
              </w:rPr>
              <w:t>я</w:t>
            </w:r>
            <w:r w:rsidRPr="001D354F">
              <w:rPr>
                <w:rFonts w:cs="Times New Roman"/>
                <w:color w:val="000000"/>
              </w:rPr>
              <w:t xml:space="preserve"> работ </w:t>
            </w:r>
            <w:r>
              <w:rPr>
                <w:rFonts w:cs="Times New Roman"/>
                <w:color w:val="000000"/>
              </w:rPr>
              <w:t>п</w:t>
            </w:r>
            <w:r w:rsidRPr="001D354F">
              <w:rPr>
                <w:rFonts w:cs="Times New Roman"/>
                <w:color w:val="000000"/>
              </w:rPr>
              <w:t>роекта.</w:t>
            </w:r>
          </w:p>
          <w:p w14:paraId="3EE78D9F" w14:textId="77777777" w:rsidR="00105F15" w:rsidRPr="00554B22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554B22">
              <w:rPr>
                <w:rFonts w:cs="Times New Roman"/>
                <w:color w:val="000000"/>
              </w:rPr>
              <w:t>Обеспеч</w:t>
            </w:r>
            <w:r>
              <w:rPr>
                <w:rFonts w:cs="Times New Roman"/>
                <w:color w:val="000000"/>
              </w:rPr>
              <w:t>ивает</w:t>
            </w:r>
            <w:r w:rsidRPr="00554B22">
              <w:rPr>
                <w:rFonts w:cs="Times New Roman"/>
                <w:color w:val="000000"/>
              </w:rPr>
              <w:t xml:space="preserve"> документировани</w:t>
            </w:r>
            <w:r>
              <w:rPr>
                <w:rFonts w:cs="Times New Roman"/>
                <w:color w:val="000000"/>
              </w:rPr>
              <w:t>е п</w:t>
            </w:r>
            <w:r w:rsidRPr="00554B22">
              <w:rPr>
                <w:rFonts w:cs="Times New Roman"/>
                <w:color w:val="000000"/>
              </w:rPr>
              <w:t>роекта.</w:t>
            </w:r>
          </w:p>
          <w:p w14:paraId="5430EB18" w14:textId="77777777" w:rsidR="00105F15" w:rsidRPr="00554B22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554B22">
              <w:rPr>
                <w:rFonts w:cs="Times New Roman"/>
                <w:color w:val="000000"/>
              </w:rPr>
              <w:t>Обеспеч</w:t>
            </w:r>
            <w:r>
              <w:rPr>
                <w:rFonts w:cs="Times New Roman"/>
                <w:color w:val="000000"/>
              </w:rPr>
              <w:t xml:space="preserve">ивает </w:t>
            </w:r>
            <w:r w:rsidRPr="00554B22">
              <w:rPr>
                <w:rFonts w:cs="Times New Roman"/>
                <w:color w:val="000000"/>
              </w:rPr>
              <w:t>внутренн</w:t>
            </w:r>
            <w:r>
              <w:rPr>
                <w:rFonts w:cs="Times New Roman"/>
                <w:color w:val="000000"/>
              </w:rPr>
              <w:t>ий</w:t>
            </w:r>
            <w:r w:rsidRPr="00554B22">
              <w:rPr>
                <w:rFonts w:cs="Times New Roman"/>
                <w:color w:val="000000"/>
              </w:rPr>
              <w:t xml:space="preserve"> (для </w:t>
            </w:r>
            <w:r>
              <w:rPr>
                <w:rFonts w:cs="Times New Roman"/>
                <w:color w:val="000000"/>
              </w:rPr>
              <w:t>п</w:t>
            </w:r>
            <w:r w:rsidRPr="00554B22">
              <w:rPr>
                <w:rFonts w:cs="Times New Roman"/>
                <w:color w:val="000000"/>
              </w:rPr>
              <w:t>роекта) контрол</w:t>
            </w:r>
            <w:r>
              <w:rPr>
                <w:rFonts w:cs="Times New Roman"/>
                <w:color w:val="000000"/>
              </w:rPr>
              <w:t>ь</w:t>
            </w:r>
            <w:r w:rsidRPr="00554B22">
              <w:rPr>
                <w:rFonts w:cs="Times New Roman"/>
                <w:color w:val="000000"/>
              </w:rPr>
              <w:t xml:space="preserve"> качества результатов работ. </w:t>
            </w:r>
          </w:p>
          <w:p w14:paraId="73B7EBDB" w14:textId="77777777" w:rsidR="00105F15" w:rsidRPr="00554B22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554B22">
              <w:rPr>
                <w:rFonts w:cs="Times New Roman"/>
                <w:color w:val="000000"/>
              </w:rPr>
              <w:lastRenderedPageBreak/>
              <w:t>Работа</w:t>
            </w:r>
            <w:r>
              <w:rPr>
                <w:rFonts w:cs="Times New Roman"/>
                <w:color w:val="000000"/>
              </w:rPr>
              <w:t>ет</w:t>
            </w:r>
            <w:r w:rsidRPr="00554B22">
              <w:rPr>
                <w:rFonts w:cs="Times New Roman"/>
                <w:color w:val="000000"/>
              </w:rPr>
              <w:t xml:space="preserve"> с ожиданиями заинтересованных сторон.</w:t>
            </w:r>
          </w:p>
          <w:p w14:paraId="71E01F3A" w14:textId="77777777" w:rsidR="00105F15" w:rsidRPr="00554B22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554B22">
              <w:rPr>
                <w:rFonts w:cs="Times New Roman"/>
                <w:color w:val="000000"/>
              </w:rPr>
              <w:t>Обраб</w:t>
            </w:r>
            <w:r>
              <w:rPr>
                <w:rFonts w:cs="Times New Roman"/>
                <w:color w:val="000000"/>
              </w:rPr>
              <w:t>атывает</w:t>
            </w:r>
            <w:r w:rsidRPr="00554B22">
              <w:rPr>
                <w:rFonts w:cs="Times New Roman"/>
                <w:color w:val="000000"/>
              </w:rPr>
              <w:t xml:space="preserve"> претензи</w:t>
            </w:r>
            <w:r>
              <w:rPr>
                <w:rFonts w:cs="Times New Roman"/>
                <w:color w:val="000000"/>
              </w:rPr>
              <w:t>и</w:t>
            </w:r>
            <w:r w:rsidRPr="00554B22">
              <w:rPr>
                <w:rFonts w:cs="Times New Roman"/>
                <w:color w:val="000000"/>
              </w:rPr>
              <w:t xml:space="preserve"> Заказчика к результатам работ.</w:t>
            </w:r>
          </w:p>
          <w:p w14:paraId="3E1AD8D9" w14:textId="77777777" w:rsidR="00105F15" w:rsidRPr="00554B22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554B22">
              <w:rPr>
                <w:rFonts w:cs="Times New Roman"/>
                <w:color w:val="000000"/>
              </w:rPr>
              <w:t>Обеспеч</w:t>
            </w:r>
            <w:r>
              <w:rPr>
                <w:rFonts w:cs="Times New Roman"/>
                <w:color w:val="000000"/>
              </w:rPr>
              <w:t>ивает</w:t>
            </w:r>
            <w:r w:rsidRPr="00554B22">
              <w:rPr>
                <w:rFonts w:cs="Times New Roman"/>
                <w:color w:val="000000"/>
              </w:rPr>
              <w:t xml:space="preserve"> подготовк</w:t>
            </w:r>
            <w:r>
              <w:rPr>
                <w:rFonts w:cs="Times New Roman"/>
                <w:color w:val="000000"/>
              </w:rPr>
              <w:t>у</w:t>
            </w:r>
            <w:r w:rsidRPr="00554B22">
              <w:rPr>
                <w:rFonts w:cs="Times New Roman"/>
                <w:color w:val="000000"/>
              </w:rPr>
              <w:t xml:space="preserve"> и своевременно</w:t>
            </w:r>
            <w:r>
              <w:rPr>
                <w:rFonts w:cs="Times New Roman"/>
                <w:color w:val="000000"/>
              </w:rPr>
              <w:t>е</w:t>
            </w:r>
            <w:r w:rsidRPr="00554B22">
              <w:rPr>
                <w:rFonts w:cs="Times New Roman"/>
                <w:color w:val="000000"/>
              </w:rPr>
              <w:t xml:space="preserve"> предоставлени</w:t>
            </w:r>
            <w:r>
              <w:rPr>
                <w:rFonts w:cs="Times New Roman"/>
                <w:color w:val="000000"/>
              </w:rPr>
              <w:t>е</w:t>
            </w:r>
            <w:r w:rsidRPr="00554B22">
              <w:rPr>
                <w:rFonts w:cs="Times New Roman"/>
                <w:color w:val="000000"/>
              </w:rPr>
              <w:t xml:space="preserve"> отчетности об исполнении </w:t>
            </w:r>
            <w:r>
              <w:rPr>
                <w:rFonts w:cs="Times New Roman"/>
                <w:color w:val="000000"/>
              </w:rPr>
              <w:t>п</w:t>
            </w:r>
            <w:r w:rsidRPr="00554B22">
              <w:rPr>
                <w:rFonts w:cs="Times New Roman"/>
                <w:color w:val="000000"/>
              </w:rPr>
              <w:t xml:space="preserve">роекта внутри компании и на уровне Оперативного совета. </w:t>
            </w:r>
          </w:p>
          <w:p w14:paraId="26FDE283" w14:textId="77777777" w:rsidR="00105F15" w:rsidRPr="00554B22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554B22">
              <w:rPr>
                <w:rFonts w:cs="Times New Roman"/>
                <w:color w:val="000000"/>
              </w:rPr>
              <w:t>Инициир</w:t>
            </w:r>
            <w:r>
              <w:rPr>
                <w:rFonts w:cs="Times New Roman"/>
                <w:color w:val="000000"/>
              </w:rPr>
              <w:t>ует</w:t>
            </w:r>
            <w:r w:rsidRPr="00554B22">
              <w:rPr>
                <w:rFonts w:cs="Times New Roman"/>
                <w:color w:val="000000"/>
              </w:rPr>
              <w:t xml:space="preserve"> вопрос</w:t>
            </w:r>
            <w:r>
              <w:rPr>
                <w:rFonts w:cs="Times New Roman"/>
                <w:color w:val="000000"/>
              </w:rPr>
              <w:t>ы</w:t>
            </w:r>
            <w:r w:rsidRPr="00554B22">
              <w:rPr>
                <w:rFonts w:cs="Times New Roman"/>
                <w:color w:val="000000"/>
              </w:rPr>
              <w:t xml:space="preserve"> для рассмотрения на заседаниях Управляющего комитета.</w:t>
            </w:r>
          </w:p>
          <w:p w14:paraId="74E781B8" w14:textId="77777777" w:rsidR="00105F15" w:rsidRPr="001D354F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1D354F">
              <w:rPr>
                <w:rFonts w:cs="Times New Roman"/>
                <w:color w:val="000000"/>
              </w:rPr>
              <w:t>Подгот</w:t>
            </w:r>
            <w:r>
              <w:rPr>
                <w:rFonts w:cs="Times New Roman"/>
                <w:color w:val="000000"/>
              </w:rPr>
              <w:t>авливает</w:t>
            </w:r>
            <w:r w:rsidRPr="001D354F">
              <w:rPr>
                <w:rFonts w:cs="Times New Roman"/>
                <w:color w:val="000000"/>
              </w:rPr>
              <w:t xml:space="preserve"> отчетност</w:t>
            </w:r>
            <w:r>
              <w:rPr>
                <w:rFonts w:cs="Times New Roman"/>
                <w:color w:val="000000"/>
              </w:rPr>
              <w:t>ь</w:t>
            </w:r>
            <w:r w:rsidRPr="001D354F">
              <w:rPr>
                <w:rFonts w:cs="Times New Roman"/>
                <w:color w:val="000000"/>
              </w:rPr>
              <w:t xml:space="preserve"> для представления на Управляющем комитете.</w:t>
            </w:r>
          </w:p>
          <w:p w14:paraId="706870A5" w14:textId="77777777" w:rsidR="00105F15" w:rsidRPr="00554B22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Производит мониторинг и идентификацию</w:t>
            </w:r>
            <w:r w:rsidRPr="00554B22">
              <w:rPr>
                <w:rFonts w:cs="Times New Roman"/>
                <w:color w:val="000000"/>
              </w:rPr>
              <w:t xml:space="preserve"> необходимости изменений; согласование и управление реализацией одобренных изменений. </w:t>
            </w:r>
          </w:p>
          <w:p w14:paraId="71B64D12" w14:textId="77777777" w:rsidR="00F443A1" w:rsidRPr="00554B22" w:rsidRDefault="00105F15" w:rsidP="00105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554B22">
              <w:rPr>
                <w:rFonts w:cs="Times New Roman"/>
                <w:color w:val="000000"/>
              </w:rPr>
              <w:t>Реш</w:t>
            </w:r>
            <w:r>
              <w:rPr>
                <w:rFonts w:cs="Times New Roman"/>
                <w:color w:val="000000"/>
              </w:rPr>
              <w:t xml:space="preserve">ает </w:t>
            </w:r>
            <w:r w:rsidRPr="00554B22">
              <w:rPr>
                <w:rFonts w:cs="Times New Roman"/>
                <w:color w:val="000000"/>
              </w:rPr>
              <w:t>проблем</w:t>
            </w:r>
            <w:r>
              <w:rPr>
                <w:rFonts w:cs="Times New Roman"/>
                <w:color w:val="000000"/>
              </w:rPr>
              <w:t>ы сроков, стоимости и</w:t>
            </w:r>
            <w:r w:rsidRPr="00554B22">
              <w:rPr>
                <w:rFonts w:cs="Times New Roman"/>
                <w:color w:val="000000"/>
              </w:rPr>
              <w:t xml:space="preserve"> содержания </w:t>
            </w:r>
            <w:r>
              <w:rPr>
                <w:rFonts w:cs="Times New Roman"/>
                <w:color w:val="000000"/>
              </w:rPr>
              <w:t>п</w:t>
            </w:r>
            <w:r w:rsidRPr="00554B22">
              <w:rPr>
                <w:rFonts w:cs="Times New Roman"/>
                <w:color w:val="000000"/>
              </w:rPr>
              <w:t>роекта.</w:t>
            </w:r>
          </w:p>
        </w:tc>
      </w:tr>
      <w:tr w:rsidR="00F443A1" w14:paraId="7D2B95C2" w14:textId="77777777" w:rsidTr="00F44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250974C" w14:textId="77777777" w:rsidR="00F443A1" w:rsidRPr="00170B87" w:rsidRDefault="00F443A1" w:rsidP="00F443A1">
            <w:pPr>
              <w:pStyle w:val="aff7"/>
              <w:numPr>
                <w:ilvl w:val="0"/>
                <w:numId w:val="19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38C8F17D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Администратор проекта</w:t>
            </w:r>
          </w:p>
        </w:tc>
        <w:tc>
          <w:tcPr>
            <w:tcW w:w="11765" w:type="dxa"/>
          </w:tcPr>
          <w:p w14:paraId="0FE508B4" w14:textId="77777777" w:rsidR="00F443A1" w:rsidRPr="00C87064" w:rsidRDefault="00F443A1" w:rsidP="00F443A1">
            <w:pPr>
              <w:tabs>
                <w:tab w:val="num" w:pos="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Организовывает и ведет репозиторий п</w:t>
            </w:r>
            <w:r w:rsidRPr="00C87064">
              <w:rPr>
                <w:rFonts w:cs="Times New Roman"/>
                <w:color w:val="000000"/>
              </w:rPr>
              <w:t>роектн</w:t>
            </w:r>
            <w:r>
              <w:rPr>
                <w:rFonts w:cs="Times New Roman"/>
                <w:color w:val="000000"/>
              </w:rPr>
              <w:t>ой</w:t>
            </w:r>
            <w:r w:rsidRPr="00C87064">
              <w:rPr>
                <w:rFonts w:cs="Times New Roman"/>
                <w:color w:val="000000"/>
              </w:rPr>
              <w:t xml:space="preserve"> документ</w:t>
            </w:r>
            <w:r>
              <w:rPr>
                <w:rFonts w:cs="Times New Roman"/>
                <w:color w:val="000000"/>
              </w:rPr>
              <w:t>ации.</w:t>
            </w:r>
            <w:r w:rsidRPr="00C87064">
              <w:rPr>
                <w:rFonts w:cs="Times New Roman"/>
                <w:color w:val="000000"/>
              </w:rPr>
              <w:t xml:space="preserve"> </w:t>
            </w:r>
          </w:p>
          <w:p w14:paraId="608B8F05" w14:textId="77777777" w:rsidR="00F443A1" w:rsidRPr="00C87064" w:rsidRDefault="00F443A1" w:rsidP="00F443A1">
            <w:pPr>
              <w:tabs>
                <w:tab w:val="num" w:pos="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Организовывает проведение</w:t>
            </w:r>
            <w:r w:rsidRPr="00C87064">
              <w:rPr>
                <w:rFonts w:cs="Times New Roman"/>
                <w:color w:val="000000"/>
              </w:rPr>
              <w:t xml:space="preserve"> совещаний</w:t>
            </w:r>
            <w:r>
              <w:rPr>
                <w:rFonts w:cs="Times New Roman"/>
                <w:color w:val="000000"/>
              </w:rPr>
              <w:t>, подготовку и</w:t>
            </w:r>
            <w:r w:rsidRPr="00C87064">
              <w:rPr>
                <w:rFonts w:cs="Times New Roman"/>
                <w:color w:val="000000"/>
              </w:rPr>
              <w:t xml:space="preserve"> со</w:t>
            </w:r>
            <w:r>
              <w:rPr>
                <w:rFonts w:cs="Times New Roman"/>
                <w:color w:val="000000"/>
              </w:rPr>
              <w:t>гласование протоколов совещаний.</w:t>
            </w:r>
          </w:p>
          <w:p w14:paraId="64FAA468" w14:textId="77777777" w:rsidR="00F443A1" w:rsidRPr="00C87064" w:rsidRDefault="00F443A1" w:rsidP="00F443A1">
            <w:pPr>
              <w:tabs>
                <w:tab w:val="num" w:pos="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Подготавливает</w:t>
            </w:r>
            <w:r w:rsidRPr="00C87064">
              <w:rPr>
                <w:rFonts w:cs="Times New Roman"/>
                <w:color w:val="000000"/>
              </w:rPr>
              <w:t xml:space="preserve"> деловы</w:t>
            </w:r>
            <w:r>
              <w:rPr>
                <w:rFonts w:cs="Times New Roman"/>
                <w:color w:val="000000"/>
              </w:rPr>
              <w:t>е</w:t>
            </w:r>
            <w:r w:rsidRPr="00C87064">
              <w:rPr>
                <w:rFonts w:cs="Times New Roman"/>
                <w:color w:val="000000"/>
              </w:rPr>
              <w:t xml:space="preserve"> и со</w:t>
            </w:r>
            <w:r>
              <w:rPr>
                <w:rFonts w:cs="Times New Roman"/>
                <w:color w:val="000000"/>
              </w:rPr>
              <w:t>проводительные письма по проекту.</w:t>
            </w:r>
          </w:p>
          <w:p w14:paraId="7E8211B4" w14:textId="77777777" w:rsidR="00F443A1" w:rsidRPr="00C87064" w:rsidRDefault="00F443A1" w:rsidP="00F443A1">
            <w:pPr>
              <w:tabs>
                <w:tab w:val="num" w:pos="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</w:t>
            </w:r>
            <w:r w:rsidRPr="00C87064">
              <w:rPr>
                <w:rFonts w:cs="Times New Roman"/>
                <w:color w:val="000000"/>
              </w:rPr>
              <w:t>беспеч</w:t>
            </w:r>
            <w:r>
              <w:rPr>
                <w:rFonts w:cs="Times New Roman"/>
                <w:color w:val="000000"/>
              </w:rPr>
              <w:t xml:space="preserve">ивает </w:t>
            </w:r>
            <w:r w:rsidRPr="00C87064">
              <w:rPr>
                <w:rFonts w:cs="Times New Roman"/>
                <w:color w:val="000000"/>
              </w:rPr>
              <w:t>внешн</w:t>
            </w:r>
            <w:r>
              <w:rPr>
                <w:rFonts w:cs="Times New Roman"/>
                <w:color w:val="000000"/>
              </w:rPr>
              <w:t>ий</w:t>
            </w:r>
            <w:r w:rsidRPr="00C87064">
              <w:rPr>
                <w:rFonts w:cs="Times New Roman"/>
                <w:color w:val="000000"/>
              </w:rPr>
              <w:t xml:space="preserve"> и в</w:t>
            </w:r>
            <w:r>
              <w:rPr>
                <w:rFonts w:cs="Times New Roman"/>
                <w:color w:val="000000"/>
              </w:rPr>
              <w:t>нутренний документооборот по п</w:t>
            </w:r>
            <w:r w:rsidRPr="00C87064">
              <w:rPr>
                <w:rFonts w:cs="Times New Roman"/>
                <w:color w:val="000000"/>
              </w:rPr>
              <w:t xml:space="preserve">роекту в соответствии с процедурами, установленными </w:t>
            </w:r>
            <w:r>
              <w:rPr>
                <w:rFonts w:cs="Times New Roman"/>
                <w:color w:val="000000"/>
              </w:rPr>
              <w:t>на проекте.</w:t>
            </w:r>
          </w:p>
          <w:p w14:paraId="5EEE241E" w14:textId="77777777" w:rsidR="00F443A1" w:rsidRPr="00C87064" w:rsidRDefault="00F443A1" w:rsidP="00F443A1">
            <w:pPr>
              <w:tabs>
                <w:tab w:val="num" w:pos="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 xml:space="preserve">Оказывает содействие Руководителям проектов </w:t>
            </w:r>
            <w:r w:rsidRPr="00C87064">
              <w:rPr>
                <w:rFonts w:cs="Times New Roman"/>
                <w:color w:val="000000"/>
              </w:rPr>
              <w:t>в подго</w:t>
            </w:r>
            <w:r>
              <w:rPr>
                <w:rFonts w:cs="Times New Roman"/>
                <w:color w:val="000000"/>
              </w:rPr>
              <w:t>товке регулярной отчетности по п</w:t>
            </w:r>
            <w:r w:rsidRPr="00C87064">
              <w:rPr>
                <w:rFonts w:cs="Times New Roman"/>
                <w:color w:val="000000"/>
              </w:rPr>
              <w:t>роекту</w:t>
            </w:r>
            <w:r>
              <w:rPr>
                <w:rFonts w:cs="Times New Roman"/>
                <w:color w:val="000000"/>
              </w:rPr>
              <w:t>, распространении отчетности и п</w:t>
            </w:r>
            <w:r w:rsidRPr="00C87064">
              <w:rPr>
                <w:rFonts w:cs="Times New Roman"/>
                <w:color w:val="000000"/>
              </w:rPr>
              <w:t xml:space="preserve">роектной документации между заинтересованными сторонами, участниками проекта. </w:t>
            </w:r>
          </w:p>
          <w:p w14:paraId="70EC8B4E" w14:textId="77777777" w:rsidR="00F443A1" w:rsidRPr="00C87064" w:rsidRDefault="00F443A1" w:rsidP="00F443A1">
            <w:pPr>
              <w:tabs>
                <w:tab w:val="num" w:pos="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К</w:t>
            </w:r>
            <w:r w:rsidRPr="00C87064">
              <w:rPr>
                <w:rFonts w:cs="Times New Roman"/>
                <w:color w:val="000000"/>
              </w:rPr>
              <w:t>оордин</w:t>
            </w:r>
            <w:r>
              <w:rPr>
                <w:rFonts w:cs="Times New Roman"/>
                <w:color w:val="000000"/>
              </w:rPr>
              <w:t>ирует</w:t>
            </w:r>
            <w:r w:rsidRPr="00C87064">
              <w:rPr>
                <w:rFonts w:cs="Times New Roman"/>
                <w:color w:val="000000"/>
              </w:rPr>
              <w:t xml:space="preserve"> взаимодействи</w:t>
            </w:r>
            <w:r>
              <w:rPr>
                <w:rFonts w:cs="Times New Roman"/>
                <w:color w:val="000000"/>
              </w:rPr>
              <w:t>е</w:t>
            </w:r>
            <w:r w:rsidRPr="00C87064">
              <w:rPr>
                <w:rFonts w:cs="Times New Roman"/>
                <w:color w:val="000000"/>
              </w:rPr>
              <w:t xml:space="preserve"> с </w:t>
            </w:r>
            <w:r>
              <w:rPr>
                <w:rFonts w:cs="Times New Roman"/>
                <w:color w:val="000000"/>
              </w:rPr>
              <w:t>проектной командой со стороны Заказчика,</w:t>
            </w:r>
            <w:r w:rsidRPr="00C87064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С</w:t>
            </w:r>
            <w:r w:rsidRPr="00C87064">
              <w:rPr>
                <w:rFonts w:cs="Times New Roman"/>
                <w:color w:val="000000"/>
              </w:rPr>
              <w:t>убподрядчиков</w:t>
            </w:r>
            <w:r>
              <w:rPr>
                <w:rFonts w:cs="Times New Roman"/>
                <w:color w:val="000000"/>
              </w:rPr>
              <w:t xml:space="preserve"> и Вендора.</w:t>
            </w:r>
          </w:p>
          <w:p w14:paraId="3DA92B91" w14:textId="77777777" w:rsidR="00F443A1" w:rsidRPr="00C87064" w:rsidRDefault="00F443A1" w:rsidP="00F443A1">
            <w:pPr>
              <w:tabs>
                <w:tab w:val="num" w:pos="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Оказывает содействие Руководителям проектов в сборе данных об исполнении работ проекта.</w:t>
            </w:r>
          </w:p>
          <w:p w14:paraId="1DF939D0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rFonts w:cs="Times New Roman"/>
                <w:color w:val="000000"/>
              </w:rPr>
              <w:t>И</w:t>
            </w:r>
            <w:r w:rsidRPr="00C87064">
              <w:rPr>
                <w:rFonts w:cs="Times New Roman"/>
                <w:color w:val="000000"/>
              </w:rPr>
              <w:t>сполн</w:t>
            </w:r>
            <w:r>
              <w:rPr>
                <w:rFonts w:cs="Times New Roman"/>
                <w:color w:val="000000"/>
              </w:rPr>
              <w:t>яет</w:t>
            </w:r>
            <w:r w:rsidRPr="00C87064">
              <w:rPr>
                <w:rFonts w:cs="Times New Roman"/>
                <w:color w:val="000000"/>
              </w:rPr>
              <w:t xml:space="preserve"> други</w:t>
            </w:r>
            <w:r>
              <w:rPr>
                <w:rFonts w:cs="Times New Roman"/>
                <w:color w:val="000000"/>
              </w:rPr>
              <w:t>е</w:t>
            </w:r>
            <w:r w:rsidRPr="00C87064">
              <w:rPr>
                <w:rFonts w:cs="Times New Roman"/>
                <w:color w:val="000000"/>
              </w:rPr>
              <w:t xml:space="preserve"> поручени</w:t>
            </w:r>
            <w:r>
              <w:rPr>
                <w:rFonts w:cs="Times New Roman"/>
                <w:color w:val="000000"/>
              </w:rPr>
              <w:t>я</w:t>
            </w:r>
            <w:r w:rsidRPr="00C87064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Руководителей проектов</w:t>
            </w:r>
            <w:r w:rsidRPr="00C87064">
              <w:rPr>
                <w:rFonts w:cs="Times New Roman"/>
                <w:color w:val="000000"/>
              </w:rPr>
              <w:t>, связанны</w:t>
            </w:r>
            <w:r>
              <w:rPr>
                <w:rFonts w:cs="Times New Roman"/>
                <w:color w:val="000000"/>
              </w:rPr>
              <w:t>е</w:t>
            </w:r>
            <w:r w:rsidRPr="00C87064">
              <w:rPr>
                <w:rFonts w:cs="Times New Roman"/>
                <w:color w:val="000000"/>
              </w:rPr>
              <w:t xml:space="preserve"> с </w:t>
            </w:r>
            <w:r>
              <w:rPr>
                <w:rFonts w:cs="Times New Roman"/>
                <w:color w:val="000000"/>
              </w:rPr>
              <w:t>исполнением работ пр</w:t>
            </w:r>
            <w:r w:rsidRPr="00C87064">
              <w:rPr>
                <w:rFonts w:cs="Times New Roman"/>
                <w:color w:val="000000"/>
              </w:rPr>
              <w:t>оекта.</w:t>
            </w:r>
          </w:p>
        </w:tc>
      </w:tr>
      <w:tr w:rsidR="00F443A1" w14:paraId="7EDE87DE" w14:textId="77777777" w:rsidTr="00F44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C1D3255" w14:textId="77777777" w:rsidR="00F443A1" w:rsidRPr="00170B87" w:rsidRDefault="00F443A1" w:rsidP="00F443A1">
            <w:pPr>
              <w:pStyle w:val="aff7"/>
              <w:numPr>
                <w:ilvl w:val="0"/>
                <w:numId w:val="19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5720AE49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Функциональный архитектор</w:t>
            </w:r>
          </w:p>
        </w:tc>
        <w:tc>
          <w:tcPr>
            <w:tcW w:w="11765" w:type="dxa"/>
          </w:tcPr>
          <w:p w14:paraId="1BCB0455" w14:textId="77777777" w:rsidR="00F443A1" w:rsidRPr="00EB59CB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color w:val="000000"/>
              </w:rPr>
            </w:pPr>
            <w:r w:rsidRPr="00EB59CB">
              <w:rPr>
                <w:rFonts w:cs="Times New Roman"/>
                <w:b/>
                <w:color w:val="000000"/>
              </w:rPr>
              <w:t xml:space="preserve">В области методологического обеспечения </w:t>
            </w:r>
            <w:r>
              <w:rPr>
                <w:rFonts w:cs="Times New Roman"/>
                <w:b/>
                <w:color w:val="000000"/>
              </w:rPr>
              <w:t>п</w:t>
            </w:r>
            <w:r w:rsidRPr="00EB59CB">
              <w:rPr>
                <w:rFonts w:cs="Times New Roman"/>
                <w:b/>
                <w:color w:val="000000"/>
              </w:rPr>
              <w:t>роекта</w:t>
            </w:r>
          </w:p>
          <w:p w14:paraId="5671F43D" w14:textId="77777777" w:rsidR="00F443A1" w:rsidRPr="00777E86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777E86">
              <w:rPr>
                <w:rFonts w:cs="Times New Roman"/>
                <w:color w:val="000000"/>
              </w:rPr>
              <w:t>Курирует методологическое о</w:t>
            </w:r>
            <w:r>
              <w:rPr>
                <w:rFonts w:cs="Times New Roman"/>
                <w:color w:val="000000"/>
              </w:rPr>
              <w:t>беспечение п</w:t>
            </w:r>
            <w:r w:rsidRPr="00777E86">
              <w:rPr>
                <w:rFonts w:cs="Times New Roman"/>
                <w:color w:val="000000"/>
              </w:rPr>
              <w:t xml:space="preserve">роекта на стороне </w:t>
            </w:r>
            <w:r>
              <w:rPr>
                <w:rFonts w:cs="Times New Roman"/>
                <w:color w:val="000000"/>
              </w:rPr>
              <w:t>И</w:t>
            </w:r>
            <w:r w:rsidRPr="00777E86">
              <w:rPr>
                <w:rFonts w:cs="Times New Roman"/>
                <w:color w:val="000000"/>
              </w:rPr>
              <w:t>сполнителя в части автоматизируемых бизнес-процессов и организационных изменений.</w:t>
            </w:r>
          </w:p>
          <w:p w14:paraId="6CB3AD50" w14:textId="77777777" w:rsidR="00F443A1" w:rsidRPr="00777E86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777E86">
              <w:rPr>
                <w:rFonts w:cs="Times New Roman"/>
                <w:color w:val="000000"/>
              </w:rPr>
              <w:t xml:space="preserve">Определяет </w:t>
            </w:r>
            <w:r>
              <w:rPr>
                <w:rFonts w:cs="Times New Roman"/>
                <w:color w:val="000000"/>
              </w:rPr>
              <w:t>и контролирует соблюдение технологии</w:t>
            </w:r>
            <w:r w:rsidRPr="00777E86">
              <w:rPr>
                <w:rFonts w:cs="Times New Roman"/>
                <w:color w:val="000000"/>
              </w:rPr>
              <w:t xml:space="preserve"> работ для создания результатов </w:t>
            </w:r>
            <w:r>
              <w:rPr>
                <w:rFonts w:cs="Times New Roman"/>
                <w:color w:val="000000"/>
              </w:rPr>
              <w:t xml:space="preserve">проекта </w:t>
            </w:r>
            <w:r w:rsidRPr="00777E86">
              <w:rPr>
                <w:rFonts w:cs="Times New Roman"/>
                <w:color w:val="000000"/>
              </w:rPr>
              <w:t>в зоне своей ответственности</w:t>
            </w:r>
            <w:r>
              <w:rPr>
                <w:rFonts w:cs="Times New Roman"/>
                <w:color w:val="000000"/>
              </w:rPr>
              <w:t>.</w:t>
            </w:r>
            <w:r w:rsidRPr="00777E86">
              <w:rPr>
                <w:rFonts w:cs="Times New Roman"/>
                <w:color w:val="000000"/>
              </w:rPr>
              <w:t xml:space="preserve"> </w:t>
            </w:r>
          </w:p>
          <w:p w14:paraId="440CB825" w14:textId="77777777" w:rsidR="00F443A1" w:rsidRPr="00777E86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777E86">
              <w:rPr>
                <w:rFonts w:cs="Times New Roman"/>
                <w:color w:val="000000"/>
              </w:rPr>
              <w:t>Участвует в перего</w:t>
            </w:r>
            <w:r>
              <w:rPr>
                <w:rFonts w:cs="Times New Roman"/>
                <w:color w:val="000000"/>
              </w:rPr>
              <w:t xml:space="preserve">ворном процессе с Заказчиком </w:t>
            </w:r>
            <w:r w:rsidRPr="00777E86">
              <w:rPr>
                <w:rFonts w:cs="Times New Roman"/>
                <w:color w:val="000000"/>
              </w:rPr>
              <w:t>по вопросам</w:t>
            </w:r>
            <w:r>
              <w:rPr>
                <w:rFonts w:cs="Times New Roman"/>
                <w:color w:val="000000"/>
              </w:rPr>
              <w:t xml:space="preserve"> методологического обеспечения п</w:t>
            </w:r>
            <w:r w:rsidRPr="00777E86">
              <w:rPr>
                <w:rFonts w:cs="Times New Roman"/>
                <w:color w:val="000000"/>
              </w:rPr>
              <w:t>роекта</w:t>
            </w:r>
            <w:r>
              <w:rPr>
                <w:rFonts w:cs="Times New Roman"/>
                <w:color w:val="000000"/>
              </w:rPr>
              <w:t>.</w:t>
            </w:r>
          </w:p>
          <w:p w14:paraId="37013471" w14:textId="77777777" w:rsidR="00F443A1" w:rsidRPr="00777E86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Контролирует и с</w:t>
            </w:r>
            <w:r w:rsidRPr="00777E86">
              <w:rPr>
                <w:rFonts w:cs="Times New Roman"/>
                <w:color w:val="000000"/>
              </w:rPr>
              <w:t>огласовывает проектную документацию в части методологических аспектов</w:t>
            </w:r>
            <w:r>
              <w:rPr>
                <w:rFonts w:cs="Times New Roman"/>
                <w:color w:val="000000"/>
              </w:rPr>
              <w:t>.</w:t>
            </w:r>
          </w:p>
          <w:p w14:paraId="44459417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Управляет инновациями на п</w:t>
            </w:r>
            <w:r w:rsidRPr="00777E86">
              <w:rPr>
                <w:rFonts w:cs="Times New Roman"/>
                <w:color w:val="000000"/>
              </w:rPr>
              <w:t xml:space="preserve">роекте по своему направлению: оценка влияния изменений федеральных, отраслевых и локальных нормативных актов на методологическое обеспечение </w:t>
            </w:r>
            <w:r>
              <w:rPr>
                <w:rFonts w:cs="Times New Roman"/>
                <w:color w:val="000000"/>
              </w:rPr>
              <w:t>п</w:t>
            </w:r>
            <w:r w:rsidRPr="00777E86">
              <w:rPr>
                <w:rFonts w:cs="Times New Roman"/>
                <w:color w:val="000000"/>
              </w:rPr>
              <w:t>роекта, поиск новых и определе</w:t>
            </w:r>
            <w:r>
              <w:rPr>
                <w:rFonts w:cs="Times New Roman"/>
                <w:color w:val="000000"/>
              </w:rPr>
              <w:t>ние оптимальных решений задач п</w:t>
            </w:r>
            <w:r w:rsidRPr="00777E86">
              <w:rPr>
                <w:rFonts w:cs="Times New Roman"/>
                <w:color w:val="000000"/>
              </w:rPr>
              <w:t>роекта в зоне своей ответственности</w:t>
            </w:r>
            <w:r>
              <w:rPr>
                <w:rFonts w:cs="Times New Roman"/>
                <w:color w:val="000000"/>
              </w:rPr>
              <w:t>.</w:t>
            </w:r>
          </w:p>
          <w:p w14:paraId="3C4F034F" w14:textId="77777777" w:rsidR="007E73B2" w:rsidRDefault="007E73B2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color w:val="000000"/>
              </w:rPr>
            </w:pPr>
          </w:p>
          <w:p w14:paraId="3E3EB615" w14:textId="77777777" w:rsidR="00F443A1" w:rsidRPr="00EB59CB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color w:val="000000"/>
              </w:rPr>
            </w:pPr>
            <w:r w:rsidRPr="00EB59CB">
              <w:rPr>
                <w:rFonts w:cs="Times New Roman"/>
                <w:b/>
                <w:color w:val="000000"/>
              </w:rPr>
              <w:t>В области функционального проектирования</w:t>
            </w:r>
          </w:p>
          <w:p w14:paraId="06DC08F1" w14:textId="77777777" w:rsidR="00F443A1" w:rsidRPr="00CF4086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CF4086">
              <w:rPr>
                <w:rFonts w:cs="Times New Roman"/>
                <w:color w:val="000000"/>
              </w:rPr>
              <w:t xml:space="preserve">Определяет стратегию построения ИС, объем необходимых доработок ИС, </w:t>
            </w:r>
            <w:r>
              <w:rPr>
                <w:rFonts w:cs="Times New Roman"/>
                <w:color w:val="000000"/>
              </w:rPr>
              <w:t xml:space="preserve">потоки </w:t>
            </w:r>
            <w:r w:rsidRPr="00CF4086">
              <w:rPr>
                <w:rFonts w:cs="Times New Roman"/>
                <w:color w:val="000000"/>
              </w:rPr>
              <w:t>инте</w:t>
            </w:r>
            <w:r>
              <w:rPr>
                <w:rFonts w:cs="Times New Roman"/>
                <w:color w:val="000000"/>
              </w:rPr>
              <w:t xml:space="preserve">грационного взаимодействия ИС </w:t>
            </w:r>
            <w:r>
              <w:rPr>
                <w:rFonts w:cs="Times New Roman"/>
                <w:color w:val="000000"/>
              </w:rPr>
              <w:lastRenderedPageBreak/>
              <w:t xml:space="preserve">со смежными </w:t>
            </w:r>
            <w:r w:rsidRPr="00CF4086">
              <w:rPr>
                <w:rFonts w:cs="Times New Roman"/>
                <w:color w:val="000000"/>
              </w:rPr>
              <w:t>системами</w:t>
            </w:r>
            <w:r>
              <w:rPr>
                <w:rFonts w:cs="Times New Roman"/>
                <w:color w:val="000000"/>
              </w:rPr>
              <w:t>, объем и порядок загрузки НСИ и исходных данных в ИС</w:t>
            </w:r>
            <w:r w:rsidRPr="00CF4086">
              <w:rPr>
                <w:rFonts w:cs="Times New Roman"/>
                <w:color w:val="000000"/>
              </w:rPr>
              <w:t>.</w:t>
            </w:r>
          </w:p>
          <w:p w14:paraId="424FB9B3" w14:textId="77777777" w:rsidR="00F443A1" w:rsidRPr="00CF4086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 xml:space="preserve">Согласовывает </w:t>
            </w:r>
            <w:r w:rsidRPr="00777E86">
              <w:rPr>
                <w:rFonts w:cs="Times New Roman"/>
                <w:color w:val="000000"/>
              </w:rPr>
              <w:t>проектную документацию в части методологических аспектов</w:t>
            </w:r>
            <w:r>
              <w:rPr>
                <w:rFonts w:cs="Times New Roman"/>
                <w:color w:val="000000"/>
              </w:rPr>
              <w:t xml:space="preserve"> в соответствии с возможностями системной реализации.</w:t>
            </w:r>
          </w:p>
          <w:p w14:paraId="0793F20E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CF4086">
              <w:rPr>
                <w:rFonts w:cs="Times New Roman"/>
                <w:color w:val="000000"/>
              </w:rPr>
              <w:t xml:space="preserve">Определяет </w:t>
            </w:r>
            <w:r>
              <w:rPr>
                <w:rFonts w:cs="Times New Roman"/>
                <w:color w:val="000000"/>
              </w:rPr>
              <w:t>и контролирует соблюдение технологии</w:t>
            </w:r>
            <w:r w:rsidRPr="00CF4086">
              <w:rPr>
                <w:rFonts w:cs="Times New Roman"/>
                <w:color w:val="000000"/>
              </w:rPr>
              <w:t xml:space="preserve"> работ для создания результатов в зоне своей ответственности</w:t>
            </w:r>
            <w:r>
              <w:rPr>
                <w:rFonts w:cs="Times New Roman"/>
                <w:color w:val="000000"/>
              </w:rPr>
              <w:t>.</w:t>
            </w:r>
          </w:p>
          <w:p w14:paraId="51B9B763" w14:textId="77777777" w:rsidR="00F443A1" w:rsidRPr="00CF4086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CF4086">
              <w:rPr>
                <w:rFonts w:cs="Times New Roman"/>
                <w:color w:val="000000"/>
              </w:rPr>
              <w:t xml:space="preserve">Участвует в переговорном процессе с </w:t>
            </w:r>
            <w:r>
              <w:rPr>
                <w:rFonts w:cs="Times New Roman"/>
                <w:color w:val="000000"/>
              </w:rPr>
              <w:t>З</w:t>
            </w:r>
            <w:r w:rsidRPr="00CF4086">
              <w:rPr>
                <w:rFonts w:cs="Times New Roman"/>
                <w:color w:val="000000"/>
              </w:rPr>
              <w:t xml:space="preserve">аказчиком </w:t>
            </w:r>
            <w:r>
              <w:rPr>
                <w:rFonts w:cs="Times New Roman"/>
                <w:color w:val="000000"/>
              </w:rPr>
              <w:t>и</w:t>
            </w:r>
            <w:r w:rsidRPr="00CF4086">
              <w:rPr>
                <w:rFonts w:cs="Times New Roman"/>
                <w:color w:val="000000"/>
              </w:rPr>
              <w:t xml:space="preserve"> другими участниками </w:t>
            </w:r>
            <w:r>
              <w:rPr>
                <w:rFonts w:cs="Times New Roman"/>
                <w:color w:val="000000"/>
              </w:rPr>
              <w:t xml:space="preserve">проекта </w:t>
            </w:r>
            <w:r w:rsidRPr="00CF4086">
              <w:rPr>
                <w:rFonts w:cs="Times New Roman"/>
                <w:color w:val="000000"/>
              </w:rPr>
              <w:t>по вопросам архитектуры ИС</w:t>
            </w:r>
            <w:r>
              <w:rPr>
                <w:rFonts w:cs="Times New Roman"/>
                <w:color w:val="000000"/>
              </w:rPr>
              <w:t xml:space="preserve"> и системной реализации</w:t>
            </w:r>
            <w:r w:rsidRPr="00CF4086">
              <w:rPr>
                <w:rFonts w:cs="Times New Roman"/>
                <w:color w:val="000000"/>
              </w:rPr>
              <w:t xml:space="preserve">, интеграции ИС </w:t>
            </w:r>
            <w:r>
              <w:rPr>
                <w:rFonts w:cs="Times New Roman"/>
                <w:color w:val="000000"/>
              </w:rPr>
              <w:t xml:space="preserve">со смежными </w:t>
            </w:r>
            <w:r w:rsidRPr="00CF4086">
              <w:rPr>
                <w:rFonts w:cs="Times New Roman"/>
                <w:color w:val="000000"/>
              </w:rPr>
              <w:t>системами</w:t>
            </w:r>
            <w:r>
              <w:rPr>
                <w:rFonts w:cs="Times New Roman"/>
                <w:color w:val="000000"/>
              </w:rPr>
              <w:t>, миграции данных</w:t>
            </w:r>
            <w:r w:rsidRPr="00CF4086">
              <w:rPr>
                <w:rFonts w:cs="Times New Roman"/>
                <w:color w:val="000000"/>
              </w:rPr>
              <w:t>.</w:t>
            </w:r>
          </w:p>
          <w:p w14:paraId="5CBD228F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Контролирует и с</w:t>
            </w:r>
            <w:r w:rsidRPr="00CF4086">
              <w:rPr>
                <w:rFonts w:cs="Times New Roman"/>
                <w:color w:val="000000"/>
              </w:rPr>
              <w:t xml:space="preserve">огласовывает </w:t>
            </w:r>
            <w:r>
              <w:rPr>
                <w:rFonts w:cs="Times New Roman"/>
                <w:color w:val="000000"/>
              </w:rPr>
              <w:t xml:space="preserve">проектную документацию </w:t>
            </w:r>
            <w:r w:rsidRPr="00CF4086">
              <w:rPr>
                <w:rFonts w:cs="Times New Roman"/>
                <w:color w:val="000000"/>
              </w:rPr>
              <w:t>в соответствии с возможностями реализации</w:t>
            </w:r>
            <w:r>
              <w:rPr>
                <w:rFonts w:cs="Times New Roman"/>
                <w:color w:val="000000"/>
              </w:rPr>
              <w:t xml:space="preserve"> требований в ИС</w:t>
            </w:r>
            <w:r w:rsidRPr="00CF4086">
              <w:rPr>
                <w:rFonts w:cs="Times New Roman"/>
                <w:color w:val="000000"/>
              </w:rPr>
              <w:t>.</w:t>
            </w:r>
          </w:p>
          <w:p w14:paraId="5EE3C0BB" w14:textId="77777777" w:rsidR="00F443A1" w:rsidRPr="00CF4086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Управляет функциональными обновлениями ИС.</w:t>
            </w:r>
          </w:p>
          <w:p w14:paraId="6265BEA4" w14:textId="77777777" w:rsidR="00F443A1" w:rsidRPr="00CF4086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Управляет</w:t>
            </w:r>
            <w:r w:rsidRPr="00CF4086">
              <w:rPr>
                <w:rFonts w:cs="Times New Roman"/>
                <w:color w:val="000000"/>
              </w:rPr>
              <w:t xml:space="preserve"> инновациями на проекте по своему направлению: поиск новых и определение оп</w:t>
            </w:r>
            <w:r>
              <w:rPr>
                <w:rFonts w:cs="Times New Roman"/>
                <w:color w:val="000000"/>
              </w:rPr>
              <w:t xml:space="preserve">тимальных, наиболее эффективных способов </w:t>
            </w:r>
            <w:r w:rsidRPr="00CF4086">
              <w:rPr>
                <w:rFonts w:cs="Times New Roman"/>
                <w:color w:val="000000"/>
              </w:rPr>
              <w:t xml:space="preserve">решения задач </w:t>
            </w:r>
            <w:r>
              <w:rPr>
                <w:rFonts w:cs="Times New Roman"/>
                <w:color w:val="000000"/>
              </w:rPr>
              <w:t>п</w:t>
            </w:r>
            <w:r w:rsidRPr="00CF4086">
              <w:rPr>
                <w:rFonts w:cs="Times New Roman"/>
                <w:color w:val="000000"/>
              </w:rPr>
              <w:t>роекта в зоне своей ответственности.</w:t>
            </w:r>
          </w:p>
          <w:p w14:paraId="744F8B51" w14:textId="77777777" w:rsidR="007E73B2" w:rsidRDefault="007E73B2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color w:val="000000"/>
              </w:rPr>
            </w:pPr>
          </w:p>
          <w:p w14:paraId="2AA0984A" w14:textId="77777777" w:rsidR="00F443A1" w:rsidRPr="00EB59CB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color w:val="000000"/>
              </w:rPr>
            </w:pPr>
            <w:r w:rsidRPr="00EB59CB">
              <w:rPr>
                <w:rFonts w:cs="Times New Roman"/>
                <w:b/>
                <w:color w:val="000000"/>
              </w:rPr>
              <w:t>В облас</w:t>
            </w:r>
            <w:r w:rsidR="007E73B2">
              <w:rPr>
                <w:rFonts w:cs="Times New Roman"/>
                <w:b/>
                <w:color w:val="000000"/>
              </w:rPr>
              <w:t>ти административного управления</w:t>
            </w:r>
          </w:p>
          <w:p w14:paraId="6DFF1E14" w14:textId="77777777" w:rsidR="00F443A1" w:rsidRPr="00777E86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Координирует работу руководителей рабочих групп</w:t>
            </w:r>
            <w:r w:rsidRPr="00777E86">
              <w:rPr>
                <w:rFonts w:cs="Times New Roman"/>
                <w:color w:val="000000"/>
              </w:rPr>
              <w:t xml:space="preserve"> методологии и </w:t>
            </w:r>
            <w:r>
              <w:rPr>
                <w:rFonts w:cs="Times New Roman"/>
                <w:color w:val="000000"/>
              </w:rPr>
              <w:t>функционального проектирования:</w:t>
            </w:r>
          </w:p>
          <w:p w14:paraId="6F31E53E" w14:textId="77777777" w:rsidR="00F443A1" w:rsidRDefault="00F443A1" w:rsidP="00F443A1">
            <w:pPr>
              <w:pStyle w:val="a5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7E86">
              <w:t>О</w:t>
            </w:r>
            <w:r>
              <w:t>рганизация оценки и планирования</w:t>
            </w:r>
            <w:r w:rsidRPr="00777E86">
              <w:t xml:space="preserve"> работ по созданию результатов в зоне своей ответственности (сроки, ресурсы)</w:t>
            </w:r>
            <w:r>
              <w:t>;</w:t>
            </w:r>
          </w:p>
          <w:p w14:paraId="68345EA7" w14:textId="77777777" w:rsidR="00F443A1" w:rsidRPr="00777E86" w:rsidRDefault="00F443A1" w:rsidP="00F443A1">
            <w:pPr>
              <w:pStyle w:val="a5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Распределение работ по своему направлению </w:t>
            </w:r>
            <w:r w:rsidRPr="00777E86">
              <w:t>между руководителями рабочих групп</w:t>
            </w:r>
            <w:r>
              <w:t xml:space="preserve"> и субподрядчиками</w:t>
            </w:r>
            <w:r w:rsidRPr="00777E86">
              <w:t>;</w:t>
            </w:r>
          </w:p>
          <w:p w14:paraId="3C20127F" w14:textId="77777777" w:rsidR="00F443A1" w:rsidRDefault="00F443A1" w:rsidP="00F443A1">
            <w:pPr>
              <w:pStyle w:val="a5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7E86">
              <w:t>Контроль руководител</w:t>
            </w:r>
            <w:r>
              <w:t xml:space="preserve">ей рабочих групп и субподрядчиков; </w:t>
            </w:r>
          </w:p>
          <w:p w14:paraId="35726635" w14:textId="77777777" w:rsidR="00F443A1" w:rsidRPr="00777E86" w:rsidRDefault="00F443A1" w:rsidP="00F443A1">
            <w:pPr>
              <w:pStyle w:val="a5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</w:t>
            </w:r>
            <w:r w:rsidRPr="00777E86">
              <w:t>ценка и ан</w:t>
            </w:r>
            <w:r>
              <w:t xml:space="preserve">ализ данных об исполнении плана, </w:t>
            </w:r>
            <w:r w:rsidRPr="00B90613">
              <w:rPr>
                <w:color w:val="000000"/>
              </w:rPr>
              <w:t>оперативное принятие необходимых решений при получении информации о риске несвоевременн</w:t>
            </w:r>
            <w:r>
              <w:rPr>
                <w:color w:val="000000"/>
              </w:rPr>
              <w:t>ого выполнения работ подотчетными рабочими</w:t>
            </w:r>
            <w:r w:rsidRPr="00B90613">
              <w:rPr>
                <w:color w:val="000000"/>
              </w:rPr>
              <w:t xml:space="preserve"> групп</w:t>
            </w:r>
            <w:r>
              <w:rPr>
                <w:color w:val="000000"/>
              </w:rPr>
              <w:t>ами</w:t>
            </w:r>
            <w:r>
              <w:t>.</w:t>
            </w:r>
          </w:p>
          <w:p w14:paraId="00C7D174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Предоставляет информацию</w:t>
            </w:r>
            <w:r w:rsidRPr="00777E86">
              <w:rPr>
                <w:rFonts w:cs="Times New Roman"/>
                <w:color w:val="000000"/>
              </w:rPr>
              <w:t xml:space="preserve"> Р</w:t>
            </w:r>
            <w:r>
              <w:rPr>
                <w:rFonts w:cs="Times New Roman"/>
                <w:color w:val="000000"/>
              </w:rPr>
              <w:t>уководителю проекта</w:t>
            </w:r>
            <w:r w:rsidRPr="00777E86">
              <w:rPr>
                <w:rFonts w:cs="Times New Roman"/>
                <w:color w:val="000000"/>
              </w:rPr>
              <w:t xml:space="preserve"> об исполнении плана </w:t>
            </w:r>
            <w:r>
              <w:rPr>
                <w:rFonts w:cs="Times New Roman"/>
                <w:color w:val="000000"/>
              </w:rPr>
              <w:t xml:space="preserve">подотчетными рабочими группами. </w:t>
            </w:r>
          </w:p>
          <w:p w14:paraId="0CBB0C96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rFonts w:cs="Times New Roman"/>
                <w:color w:val="000000"/>
              </w:rPr>
              <w:t>Обеспечивает качество</w:t>
            </w:r>
            <w:r w:rsidRPr="00CF4086">
              <w:rPr>
                <w:rFonts w:cs="Times New Roman"/>
                <w:color w:val="000000"/>
              </w:rPr>
              <w:t xml:space="preserve"> результатов проекта в зоне своей ответственности</w:t>
            </w:r>
            <w:r>
              <w:rPr>
                <w:rFonts w:cs="Times New Roman"/>
                <w:color w:val="000000"/>
              </w:rPr>
              <w:t>.</w:t>
            </w:r>
          </w:p>
        </w:tc>
      </w:tr>
      <w:tr w:rsidR="00F443A1" w14:paraId="36548DCB" w14:textId="77777777" w:rsidTr="00F44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0F4FE4" w14:textId="77777777" w:rsidR="00F443A1" w:rsidRPr="00170B87" w:rsidRDefault="00F443A1" w:rsidP="00F443A1">
            <w:pPr>
              <w:pStyle w:val="aff7"/>
              <w:numPr>
                <w:ilvl w:val="0"/>
                <w:numId w:val="19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78789FD6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Технический архитектор</w:t>
            </w:r>
          </w:p>
        </w:tc>
        <w:tc>
          <w:tcPr>
            <w:tcW w:w="11765" w:type="dxa"/>
          </w:tcPr>
          <w:p w14:paraId="4698D5EB" w14:textId="77777777" w:rsidR="00F443A1" w:rsidRPr="003C573B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color w:val="000000"/>
              </w:rPr>
            </w:pPr>
            <w:r w:rsidRPr="003C573B">
              <w:rPr>
                <w:rFonts w:cs="Times New Roman"/>
                <w:b/>
                <w:color w:val="000000"/>
              </w:rPr>
              <w:t>В области технической архитектуры</w:t>
            </w:r>
          </w:p>
          <w:p w14:paraId="705377E7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CF4086">
              <w:rPr>
                <w:rFonts w:cs="Times New Roman"/>
                <w:color w:val="000000"/>
              </w:rPr>
              <w:t>Определяет стратегию</w:t>
            </w:r>
            <w:r>
              <w:rPr>
                <w:rFonts w:cs="Times New Roman"/>
                <w:color w:val="000000"/>
              </w:rPr>
              <w:t xml:space="preserve"> построения ИС и</w:t>
            </w:r>
            <w:r w:rsidRPr="00CF4086">
              <w:rPr>
                <w:rFonts w:cs="Times New Roman"/>
                <w:color w:val="000000"/>
              </w:rPr>
              <w:t xml:space="preserve"> объем необходимых доработок ИС</w:t>
            </w:r>
            <w:r>
              <w:rPr>
                <w:rFonts w:cs="Times New Roman"/>
                <w:color w:val="000000"/>
              </w:rPr>
              <w:t>.</w:t>
            </w:r>
          </w:p>
          <w:p w14:paraId="4D2BC976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DE4D4C">
              <w:rPr>
                <w:rFonts w:cs="Times New Roman"/>
                <w:color w:val="000000"/>
              </w:rPr>
              <w:t xml:space="preserve">Курирует техническую реализацию доработок </w:t>
            </w:r>
            <w:r>
              <w:rPr>
                <w:rFonts w:cs="Times New Roman"/>
                <w:color w:val="000000"/>
              </w:rPr>
              <w:t xml:space="preserve">функционала </w:t>
            </w:r>
            <w:r w:rsidRPr="00DE4D4C">
              <w:rPr>
                <w:rFonts w:cs="Times New Roman"/>
                <w:color w:val="000000"/>
              </w:rPr>
              <w:t>ИС, интеграции со смежными системами, инструментари</w:t>
            </w:r>
            <w:r>
              <w:rPr>
                <w:rFonts w:cs="Times New Roman"/>
                <w:color w:val="000000"/>
              </w:rPr>
              <w:t>я миграции НСИ и исходных данных в ИС.</w:t>
            </w:r>
          </w:p>
          <w:p w14:paraId="23DC871D" w14:textId="77777777" w:rsidR="00F443A1" w:rsidRPr="00DE4D4C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CF4086">
              <w:rPr>
                <w:rFonts w:cs="Times New Roman"/>
                <w:color w:val="000000"/>
              </w:rPr>
              <w:t xml:space="preserve">Определяет </w:t>
            </w:r>
            <w:r>
              <w:rPr>
                <w:rFonts w:cs="Times New Roman"/>
                <w:color w:val="000000"/>
              </w:rPr>
              <w:t>и контролирует соблюдение технологии</w:t>
            </w:r>
            <w:r w:rsidRPr="00CF4086">
              <w:rPr>
                <w:rFonts w:cs="Times New Roman"/>
                <w:color w:val="000000"/>
              </w:rPr>
              <w:t xml:space="preserve"> работ для создания результатов в зоне своей ответственности</w:t>
            </w:r>
            <w:r>
              <w:rPr>
                <w:rFonts w:cs="Times New Roman"/>
                <w:color w:val="000000"/>
              </w:rPr>
              <w:t>.</w:t>
            </w:r>
          </w:p>
          <w:p w14:paraId="5E3835CE" w14:textId="77777777" w:rsidR="00F443A1" w:rsidRPr="00DE4D4C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Участвует</w:t>
            </w:r>
            <w:r w:rsidRPr="00DE4D4C">
              <w:rPr>
                <w:rFonts w:cs="Times New Roman"/>
                <w:color w:val="000000"/>
              </w:rPr>
              <w:t xml:space="preserve"> в переговорном процессе с заказчиком по вопросам технической реализации доработок ИС, интеграции со смежными системами, инструментария миграции </w:t>
            </w:r>
            <w:r>
              <w:rPr>
                <w:rFonts w:cs="Times New Roman"/>
                <w:color w:val="000000"/>
              </w:rPr>
              <w:t>НСИ и исходных данных в ИС.</w:t>
            </w:r>
          </w:p>
          <w:p w14:paraId="2D750A9C" w14:textId="77777777" w:rsidR="007E73B2" w:rsidRDefault="007E73B2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color w:val="000000"/>
              </w:rPr>
            </w:pPr>
          </w:p>
          <w:p w14:paraId="7E24D64A" w14:textId="77777777" w:rsidR="00F443A1" w:rsidRPr="003C573B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color w:val="000000"/>
              </w:rPr>
            </w:pPr>
            <w:r w:rsidRPr="003C573B">
              <w:rPr>
                <w:rFonts w:cs="Times New Roman"/>
                <w:b/>
                <w:color w:val="000000"/>
              </w:rPr>
              <w:t>В области системной архитектуры</w:t>
            </w:r>
            <w:r>
              <w:rPr>
                <w:rFonts w:cs="Times New Roman"/>
                <w:b/>
                <w:color w:val="000000"/>
              </w:rPr>
              <w:t xml:space="preserve"> и административной поддержки ИС</w:t>
            </w:r>
          </w:p>
          <w:p w14:paraId="663DC9FE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A523C9">
              <w:rPr>
                <w:rFonts w:cs="Times New Roman"/>
                <w:color w:val="000000"/>
              </w:rPr>
              <w:t>Курирует реализацию системно – технической инфраструктуры ИС</w:t>
            </w:r>
            <w:r>
              <w:rPr>
                <w:rFonts w:cs="Times New Roman"/>
                <w:color w:val="000000"/>
              </w:rPr>
              <w:t xml:space="preserve"> и</w:t>
            </w:r>
            <w:r w:rsidRPr="00A523C9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подсистемы обеспечения информационной безопасности.</w:t>
            </w:r>
          </w:p>
          <w:p w14:paraId="6B7B11E0" w14:textId="77777777" w:rsidR="00F443A1" w:rsidRPr="00A523C9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 xml:space="preserve">Курирует работы по обеспечению заданного уровня производительности ИС и </w:t>
            </w:r>
            <w:r w:rsidRPr="00A523C9">
              <w:rPr>
                <w:rFonts w:cs="Times New Roman"/>
                <w:color w:val="000000"/>
              </w:rPr>
              <w:t>административной поддержки ИС</w:t>
            </w:r>
            <w:r>
              <w:rPr>
                <w:rFonts w:cs="Times New Roman"/>
                <w:color w:val="000000"/>
              </w:rPr>
              <w:t>.</w:t>
            </w:r>
          </w:p>
          <w:p w14:paraId="6B69C133" w14:textId="77777777" w:rsidR="00F443A1" w:rsidRPr="00A523C9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A523C9">
              <w:rPr>
                <w:rFonts w:cs="Times New Roman"/>
                <w:color w:val="000000"/>
              </w:rPr>
              <w:lastRenderedPageBreak/>
              <w:t>Участ</w:t>
            </w:r>
            <w:r>
              <w:rPr>
                <w:rFonts w:cs="Times New Roman"/>
                <w:color w:val="000000"/>
              </w:rPr>
              <w:t>вует</w:t>
            </w:r>
            <w:r w:rsidRPr="00A523C9">
              <w:rPr>
                <w:rFonts w:cs="Times New Roman"/>
                <w:color w:val="000000"/>
              </w:rPr>
              <w:t xml:space="preserve"> в переговорном процессе с </w:t>
            </w:r>
            <w:r>
              <w:rPr>
                <w:rFonts w:cs="Times New Roman"/>
                <w:color w:val="000000"/>
              </w:rPr>
              <w:t>З</w:t>
            </w:r>
            <w:r w:rsidRPr="00A523C9">
              <w:rPr>
                <w:rFonts w:cs="Times New Roman"/>
                <w:color w:val="000000"/>
              </w:rPr>
              <w:t>аказчиком по профильным вопросам</w:t>
            </w:r>
            <w:r>
              <w:rPr>
                <w:rFonts w:cs="Times New Roman"/>
                <w:color w:val="000000"/>
              </w:rPr>
              <w:t>.</w:t>
            </w:r>
          </w:p>
          <w:p w14:paraId="5325A10F" w14:textId="77777777" w:rsidR="007E73B2" w:rsidRDefault="007E73B2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color w:val="000000"/>
              </w:rPr>
            </w:pPr>
          </w:p>
          <w:p w14:paraId="65A0AD11" w14:textId="77777777" w:rsidR="00F443A1" w:rsidRPr="00EB59CB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color w:val="000000"/>
              </w:rPr>
            </w:pPr>
            <w:r w:rsidRPr="00EB59CB">
              <w:rPr>
                <w:rFonts w:cs="Times New Roman"/>
                <w:b/>
                <w:color w:val="000000"/>
              </w:rPr>
              <w:t>В области админис</w:t>
            </w:r>
            <w:r>
              <w:rPr>
                <w:rFonts w:cs="Times New Roman"/>
                <w:b/>
                <w:color w:val="000000"/>
              </w:rPr>
              <w:t>тративного управления</w:t>
            </w:r>
          </w:p>
          <w:p w14:paraId="601C3F3D" w14:textId="77777777" w:rsidR="00F443A1" w:rsidRPr="00DE4D4C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Координирует работу руководителей рабочих групп разработки, интеграции, НСИ и миграции:</w:t>
            </w:r>
          </w:p>
          <w:p w14:paraId="36B2EDBD" w14:textId="77777777" w:rsidR="00F443A1" w:rsidRDefault="00F443A1" w:rsidP="00F443A1">
            <w:pPr>
              <w:pStyle w:val="a5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7E86">
              <w:t>О</w:t>
            </w:r>
            <w:r>
              <w:t>рганизация оценки и планирования</w:t>
            </w:r>
            <w:r w:rsidRPr="00777E86">
              <w:t xml:space="preserve"> работ по созданию результатов в зоне своей ответственности (сроки, ресурсы)</w:t>
            </w:r>
            <w:r>
              <w:t>;</w:t>
            </w:r>
          </w:p>
          <w:p w14:paraId="095738B1" w14:textId="77777777" w:rsidR="00F443A1" w:rsidRPr="00777E86" w:rsidRDefault="00F443A1" w:rsidP="00F443A1">
            <w:pPr>
              <w:pStyle w:val="a5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Распределение работ по своему направлению </w:t>
            </w:r>
            <w:r w:rsidRPr="00777E86">
              <w:t>между руководителями рабочих групп</w:t>
            </w:r>
            <w:r>
              <w:t xml:space="preserve"> и субподрядчиками</w:t>
            </w:r>
            <w:r w:rsidRPr="00777E86">
              <w:t>;</w:t>
            </w:r>
          </w:p>
          <w:p w14:paraId="72268749" w14:textId="77777777" w:rsidR="00F443A1" w:rsidRDefault="00F443A1" w:rsidP="00F443A1">
            <w:pPr>
              <w:pStyle w:val="a5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7E86">
              <w:t>Контроль руководител</w:t>
            </w:r>
            <w:r>
              <w:t xml:space="preserve">ей рабочих групп и субподрядчиков; </w:t>
            </w:r>
          </w:p>
          <w:p w14:paraId="4B20E312" w14:textId="77777777" w:rsidR="00F443A1" w:rsidRPr="00777E86" w:rsidRDefault="00F443A1" w:rsidP="00F443A1">
            <w:pPr>
              <w:pStyle w:val="a5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</w:t>
            </w:r>
            <w:r w:rsidRPr="00777E86">
              <w:t>ценка и ан</w:t>
            </w:r>
            <w:r>
              <w:t xml:space="preserve">ализ данных об исполнении плана, </w:t>
            </w:r>
            <w:r w:rsidRPr="00B90613">
              <w:rPr>
                <w:color w:val="000000"/>
              </w:rPr>
              <w:t>оперативное принятие необходимых решений при получении информации о риске несвоевременн</w:t>
            </w:r>
            <w:r>
              <w:rPr>
                <w:color w:val="000000"/>
              </w:rPr>
              <w:t>ого выполнения работ подотчетными рабочими</w:t>
            </w:r>
            <w:r w:rsidRPr="00B90613">
              <w:rPr>
                <w:color w:val="000000"/>
              </w:rPr>
              <w:t xml:space="preserve"> групп</w:t>
            </w:r>
            <w:r>
              <w:rPr>
                <w:color w:val="000000"/>
              </w:rPr>
              <w:t>ами</w:t>
            </w:r>
            <w:r>
              <w:t>.</w:t>
            </w:r>
          </w:p>
          <w:p w14:paraId="47B40494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Предоставляет информацию Руководителю проекта</w:t>
            </w:r>
            <w:r w:rsidRPr="00777E86">
              <w:rPr>
                <w:rFonts w:cs="Times New Roman"/>
                <w:color w:val="000000"/>
              </w:rPr>
              <w:t xml:space="preserve"> об исполнении плана </w:t>
            </w:r>
            <w:r>
              <w:rPr>
                <w:rFonts w:cs="Times New Roman"/>
                <w:color w:val="000000"/>
              </w:rPr>
              <w:t>подотчетными рабочими группами.</w:t>
            </w:r>
          </w:p>
          <w:p w14:paraId="60206FD7" w14:textId="77777777" w:rsidR="00F443A1" w:rsidRPr="00A523C9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A523C9">
              <w:rPr>
                <w:rFonts w:cs="Times New Roman"/>
                <w:color w:val="000000"/>
              </w:rPr>
              <w:t>Управл</w:t>
            </w:r>
            <w:r>
              <w:rPr>
                <w:rFonts w:cs="Times New Roman"/>
                <w:color w:val="000000"/>
              </w:rPr>
              <w:t>яет</w:t>
            </w:r>
            <w:r w:rsidRPr="00A523C9">
              <w:rPr>
                <w:rFonts w:cs="Times New Roman"/>
                <w:color w:val="000000"/>
              </w:rPr>
              <w:t xml:space="preserve"> инновациями на </w:t>
            </w:r>
            <w:r>
              <w:rPr>
                <w:rFonts w:cs="Times New Roman"/>
                <w:color w:val="000000"/>
              </w:rPr>
              <w:t>п</w:t>
            </w:r>
            <w:r w:rsidRPr="00A523C9">
              <w:rPr>
                <w:rFonts w:cs="Times New Roman"/>
                <w:color w:val="000000"/>
              </w:rPr>
              <w:t>роекте по своему направлению</w:t>
            </w:r>
            <w:r>
              <w:rPr>
                <w:rFonts w:cs="Times New Roman"/>
                <w:color w:val="000000"/>
              </w:rPr>
              <w:t>.</w:t>
            </w:r>
          </w:p>
          <w:p w14:paraId="576F6F49" w14:textId="77777777" w:rsidR="00F443A1" w:rsidRPr="00DE4D4C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CF4086">
              <w:rPr>
                <w:rFonts w:cs="Times New Roman"/>
                <w:color w:val="000000"/>
              </w:rPr>
              <w:t xml:space="preserve">Определяет </w:t>
            </w:r>
            <w:r>
              <w:rPr>
                <w:rFonts w:cs="Times New Roman"/>
                <w:color w:val="000000"/>
              </w:rPr>
              <w:t>и контролирует соблюдение технологии</w:t>
            </w:r>
            <w:r w:rsidRPr="00CF4086">
              <w:rPr>
                <w:rFonts w:cs="Times New Roman"/>
                <w:color w:val="000000"/>
              </w:rPr>
              <w:t xml:space="preserve"> работ для создания результатов в зоне своей ответственности</w:t>
            </w:r>
            <w:r>
              <w:rPr>
                <w:rFonts w:cs="Times New Roman"/>
                <w:color w:val="000000"/>
              </w:rPr>
              <w:t>.</w:t>
            </w:r>
          </w:p>
          <w:p w14:paraId="690D17BD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rFonts w:cs="Times New Roman"/>
                <w:color w:val="000000"/>
              </w:rPr>
              <w:t>Обеспечивает качество</w:t>
            </w:r>
            <w:r w:rsidRPr="00A523C9">
              <w:rPr>
                <w:rFonts w:cs="Times New Roman"/>
                <w:color w:val="000000"/>
              </w:rPr>
              <w:t xml:space="preserve"> результатов </w:t>
            </w:r>
            <w:r>
              <w:rPr>
                <w:rFonts w:cs="Times New Roman"/>
                <w:color w:val="000000"/>
              </w:rPr>
              <w:t>п</w:t>
            </w:r>
            <w:r w:rsidRPr="00A523C9">
              <w:rPr>
                <w:rFonts w:cs="Times New Roman"/>
                <w:color w:val="000000"/>
              </w:rPr>
              <w:t>роекта в зоне своей ответственности</w:t>
            </w:r>
            <w:r>
              <w:rPr>
                <w:rFonts w:cs="Times New Roman"/>
                <w:color w:val="000000"/>
              </w:rPr>
              <w:t>.</w:t>
            </w:r>
          </w:p>
        </w:tc>
      </w:tr>
      <w:tr w:rsidR="00F443A1" w14:paraId="32C692DB" w14:textId="77777777" w:rsidTr="00F44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4D0804E" w14:textId="77777777" w:rsidR="00F443A1" w:rsidRPr="00170B87" w:rsidRDefault="00F443A1" w:rsidP="00F443A1">
            <w:pPr>
              <w:pStyle w:val="aff7"/>
              <w:numPr>
                <w:ilvl w:val="0"/>
                <w:numId w:val="19"/>
              </w:numPr>
              <w:ind w:left="447"/>
              <w:rPr>
                <w:b w:val="0"/>
                <w:bCs w:val="0"/>
                <w:lang w:eastAsia="en-US"/>
              </w:rPr>
            </w:pPr>
          </w:p>
        </w:tc>
        <w:tc>
          <w:tcPr>
            <w:tcW w:w="2268" w:type="dxa"/>
          </w:tcPr>
          <w:p w14:paraId="2DD72F31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Руководитель группы</w:t>
            </w:r>
          </w:p>
        </w:tc>
        <w:tc>
          <w:tcPr>
            <w:tcW w:w="11765" w:type="dxa"/>
          </w:tcPr>
          <w:p w14:paraId="333A3222" w14:textId="77777777" w:rsidR="00F443A1" w:rsidRPr="0015089C" w:rsidRDefault="00F443A1" w:rsidP="00F443A1">
            <w:pPr>
              <w:tabs>
                <w:tab w:val="num" w:pos="214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Производит оценку (сроки, ресурсы)</w:t>
            </w:r>
            <w:r w:rsidRPr="0015089C">
              <w:rPr>
                <w:rFonts w:cs="Times New Roman"/>
              </w:rPr>
              <w:t xml:space="preserve"> и </w:t>
            </w:r>
            <w:r>
              <w:rPr>
                <w:rFonts w:cs="Times New Roman"/>
              </w:rPr>
              <w:t>п</w:t>
            </w:r>
            <w:r w:rsidRPr="0015089C">
              <w:rPr>
                <w:rFonts w:cs="Times New Roman"/>
              </w:rPr>
              <w:t>ланирование работ</w:t>
            </w:r>
            <w:r>
              <w:rPr>
                <w:rFonts w:cs="Times New Roman"/>
              </w:rPr>
              <w:t xml:space="preserve"> группы, переданных от Архитектора или Руководителя проекта.</w:t>
            </w:r>
          </w:p>
          <w:p w14:paraId="5AA21931" w14:textId="77777777" w:rsidR="00F443A1" w:rsidRPr="00B90613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B90613">
              <w:rPr>
                <w:rFonts w:cs="Times New Roman"/>
                <w:color w:val="000000"/>
              </w:rPr>
              <w:t xml:space="preserve">Назначает </w:t>
            </w:r>
            <w:r>
              <w:rPr>
                <w:rFonts w:cs="Times New Roman"/>
                <w:color w:val="000000"/>
              </w:rPr>
              <w:t>специалиста</w:t>
            </w:r>
            <w:r w:rsidRPr="00B90613">
              <w:rPr>
                <w:rFonts w:cs="Times New Roman"/>
                <w:color w:val="000000"/>
              </w:rPr>
              <w:t xml:space="preserve"> в случае, если деятельность входит в зону ответственности руководимой им </w:t>
            </w:r>
            <w:r>
              <w:rPr>
                <w:rFonts w:cs="Times New Roman"/>
                <w:color w:val="000000"/>
              </w:rPr>
              <w:t>г</w:t>
            </w:r>
            <w:r w:rsidRPr="00B90613">
              <w:rPr>
                <w:rFonts w:cs="Times New Roman"/>
                <w:color w:val="000000"/>
              </w:rPr>
              <w:t>руппы.</w:t>
            </w:r>
          </w:p>
          <w:p w14:paraId="17AD5AA6" w14:textId="77777777" w:rsidR="00F443A1" w:rsidRPr="00B90613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B90613">
              <w:rPr>
                <w:rFonts w:cs="Times New Roman"/>
                <w:color w:val="000000"/>
              </w:rPr>
              <w:t xml:space="preserve">Контролирует сроки и качество выполнения работ </w:t>
            </w:r>
            <w:r>
              <w:rPr>
                <w:rFonts w:cs="Times New Roman"/>
                <w:color w:val="000000"/>
              </w:rPr>
              <w:t>специалистами</w:t>
            </w:r>
            <w:r w:rsidRPr="00B90613">
              <w:rPr>
                <w:rFonts w:cs="Times New Roman"/>
                <w:color w:val="000000"/>
              </w:rPr>
              <w:t xml:space="preserve"> своей группы и/или привлекаемыми сотрудниками субподрядчика.</w:t>
            </w:r>
          </w:p>
          <w:p w14:paraId="707B50B8" w14:textId="77777777" w:rsidR="00F443A1" w:rsidRPr="00B90613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B90613">
              <w:rPr>
                <w:rFonts w:cs="Times New Roman"/>
                <w:color w:val="000000"/>
              </w:rPr>
              <w:t xml:space="preserve">Осуществляет оперативное принятие необходимых решений при получении информации о риске несвоевременного выполнения работ </w:t>
            </w:r>
            <w:r>
              <w:rPr>
                <w:rFonts w:cs="Times New Roman"/>
                <w:color w:val="000000"/>
              </w:rPr>
              <w:t>специалистом</w:t>
            </w:r>
            <w:r w:rsidRPr="00B90613">
              <w:rPr>
                <w:rFonts w:cs="Times New Roman"/>
                <w:color w:val="000000"/>
              </w:rPr>
              <w:t xml:space="preserve"> своей группы.</w:t>
            </w:r>
          </w:p>
          <w:p w14:paraId="45D48872" w14:textId="77777777" w:rsidR="00F443A1" w:rsidRPr="00B90613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B90613">
              <w:rPr>
                <w:rFonts w:cs="Times New Roman"/>
                <w:color w:val="000000"/>
              </w:rPr>
              <w:t>Осуществляет оперативное взаимодействие с другими группами, если для выполнения работ требуется их привлечение.</w:t>
            </w:r>
          </w:p>
          <w:p w14:paraId="058362F2" w14:textId="77777777" w:rsidR="00F443A1" w:rsidRPr="00B90613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B90613">
              <w:rPr>
                <w:rFonts w:cs="Times New Roman"/>
                <w:color w:val="000000"/>
              </w:rPr>
              <w:t xml:space="preserve">Формирует отчетность о результатах выполненных работ группой и предоставляет ее </w:t>
            </w:r>
            <w:r>
              <w:rPr>
                <w:rFonts w:cs="Times New Roman"/>
                <w:color w:val="000000"/>
              </w:rPr>
              <w:t>А</w:t>
            </w:r>
            <w:r w:rsidRPr="00B90613">
              <w:rPr>
                <w:rFonts w:cs="Times New Roman"/>
                <w:color w:val="000000"/>
              </w:rPr>
              <w:t>рхитектору и</w:t>
            </w:r>
            <w:r>
              <w:rPr>
                <w:rFonts w:cs="Times New Roman"/>
                <w:color w:val="000000"/>
              </w:rPr>
              <w:t>ли</w:t>
            </w:r>
            <w:r w:rsidRPr="00B90613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Руководителю проекта</w:t>
            </w:r>
            <w:r w:rsidRPr="00B90613">
              <w:rPr>
                <w:rFonts w:cs="Times New Roman"/>
                <w:color w:val="000000"/>
              </w:rPr>
              <w:t>.</w:t>
            </w:r>
          </w:p>
          <w:p w14:paraId="1C77961D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15089C">
              <w:rPr>
                <w:rFonts w:cs="Times New Roman"/>
                <w:color w:val="000000"/>
              </w:rPr>
              <w:t>Участ</w:t>
            </w:r>
            <w:r>
              <w:rPr>
                <w:rFonts w:cs="Times New Roman"/>
                <w:color w:val="000000"/>
              </w:rPr>
              <w:t>вует в переговорном процессе с З</w:t>
            </w:r>
            <w:r w:rsidRPr="0015089C">
              <w:rPr>
                <w:rFonts w:cs="Times New Roman"/>
                <w:color w:val="000000"/>
              </w:rPr>
              <w:t>аказчиком</w:t>
            </w:r>
            <w:r>
              <w:rPr>
                <w:rFonts w:cs="Times New Roman"/>
                <w:color w:val="000000"/>
              </w:rPr>
              <w:t xml:space="preserve"> и Вендором</w:t>
            </w:r>
            <w:r w:rsidRPr="0015089C">
              <w:rPr>
                <w:rFonts w:cs="Times New Roman"/>
                <w:color w:val="000000"/>
              </w:rPr>
              <w:t xml:space="preserve"> по профильным вопросам в рамках своего направления</w:t>
            </w:r>
            <w:r>
              <w:rPr>
                <w:rFonts w:cs="Times New Roman"/>
                <w:color w:val="000000"/>
              </w:rPr>
              <w:t>.</w:t>
            </w:r>
          </w:p>
        </w:tc>
      </w:tr>
      <w:tr w:rsidR="00F443A1" w14:paraId="2001CA4D" w14:textId="77777777" w:rsidTr="00F44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6FC9781" w14:textId="77777777" w:rsidR="00F443A1" w:rsidRPr="00170B87" w:rsidRDefault="00F443A1" w:rsidP="00F443A1">
            <w:pPr>
              <w:pStyle w:val="aff7"/>
              <w:numPr>
                <w:ilvl w:val="0"/>
                <w:numId w:val="19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234CEF54" w14:textId="77777777" w:rsidR="00F443A1" w:rsidRDefault="005C2740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А</w:t>
            </w:r>
            <w:r w:rsidR="00F443A1">
              <w:rPr>
                <w:lang w:eastAsia="en-US"/>
              </w:rPr>
              <w:t>налитик</w:t>
            </w:r>
          </w:p>
        </w:tc>
        <w:tc>
          <w:tcPr>
            <w:tcW w:w="11765" w:type="dxa"/>
          </w:tcPr>
          <w:p w14:paraId="59863D95" w14:textId="77777777" w:rsidR="00F443A1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E307E8">
              <w:rPr>
                <w:rFonts w:cs="Times New Roman"/>
                <w:color w:val="000000"/>
              </w:rPr>
              <w:t xml:space="preserve">Проектирует системную реализацию функционала </w:t>
            </w:r>
            <w:r>
              <w:rPr>
                <w:rFonts w:cs="Times New Roman"/>
                <w:color w:val="000000"/>
              </w:rPr>
              <w:t>ИС в рамках своего направления.</w:t>
            </w:r>
          </w:p>
          <w:p w14:paraId="0DF575B1" w14:textId="77777777" w:rsidR="00F443A1" w:rsidRPr="00FD1570" w:rsidRDefault="00F443A1" w:rsidP="00F443A1">
            <w:pPr>
              <w:tabs>
                <w:tab w:val="num" w:pos="228"/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Формулирует предложения по организационным изменениям, отслеживает их реализацию.</w:t>
            </w:r>
          </w:p>
          <w:p w14:paraId="1CB0C4BF" w14:textId="77777777" w:rsidR="00F443A1" w:rsidRPr="00FD1570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Участвует</w:t>
            </w:r>
            <w:r w:rsidRPr="00FD1570">
              <w:rPr>
                <w:rFonts w:cs="Times New Roman"/>
                <w:color w:val="000000"/>
              </w:rPr>
              <w:t xml:space="preserve"> в переговорном процессе с </w:t>
            </w:r>
            <w:r>
              <w:rPr>
                <w:rFonts w:cs="Times New Roman"/>
                <w:color w:val="000000"/>
              </w:rPr>
              <w:t>З</w:t>
            </w:r>
            <w:r w:rsidRPr="00FD1570">
              <w:rPr>
                <w:rFonts w:cs="Times New Roman"/>
                <w:color w:val="000000"/>
              </w:rPr>
              <w:t xml:space="preserve">аказчиком при необходимости по вопросам методологического обеспечения </w:t>
            </w:r>
            <w:r>
              <w:rPr>
                <w:rFonts w:cs="Times New Roman"/>
                <w:color w:val="000000"/>
              </w:rPr>
              <w:t>бизнес-процессов.</w:t>
            </w:r>
            <w:r w:rsidRPr="00FD1570">
              <w:rPr>
                <w:rFonts w:cs="Times New Roman"/>
                <w:color w:val="000000"/>
              </w:rPr>
              <w:t xml:space="preserve"> </w:t>
            </w:r>
          </w:p>
          <w:p w14:paraId="447884C4" w14:textId="77777777" w:rsidR="00F443A1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E307E8">
              <w:rPr>
                <w:rFonts w:cs="Times New Roman"/>
                <w:color w:val="000000"/>
              </w:rPr>
              <w:t xml:space="preserve">Взаимодействует с </w:t>
            </w:r>
            <w:r>
              <w:rPr>
                <w:rFonts w:cs="Times New Roman"/>
                <w:color w:val="000000"/>
              </w:rPr>
              <w:t xml:space="preserve">методологами и </w:t>
            </w:r>
            <w:r w:rsidRPr="00E307E8">
              <w:rPr>
                <w:rFonts w:cs="Times New Roman"/>
                <w:color w:val="000000"/>
              </w:rPr>
              <w:t>разработчиками по требованиям к доработкам ИС</w:t>
            </w:r>
            <w:r>
              <w:rPr>
                <w:rFonts w:cs="Times New Roman"/>
                <w:color w:val="000000"/>
              </w:rPr>
              <w:t>, механизмам интеграции и миграции данных.</w:t>
            </w:r>
          </w:p>
          <w:p w14:paraId="5E8A2194" w14:textId="77777777" w:rsidR="00F443A1" w:rsidRPr="00E307E8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Проводит контроль качества реализации функциональных требований в ИС.</w:t>
            </w:r>
          </w:p>
          <w:p w14:paraId="74370474" w14:textId="77777777" w:rsidR="00F443A1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Разрабатывает контрольные примеры и сценарии</w:t>
            </w:r>
            <w:r w:rsidRPr="0042706A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тестирования</w:t>
            </w:r>
            <w:r w:rsidRPr="0042706A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в части функциональных</w:t>
            </w:r>
            <w:r w:rsidRPr="005C30D6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 xml:space="preserve">требований к ИС. </w:t>
            </w:r>
          </w:p>
          <w:p w14:paraId="7DB2C03C" w14:textId="77777777" w:rsidR="00F443A1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lastRenderedPageBreak/>
              <w:t>Разрабатывает проектную документацию</w:t>
            </w:r>
            <w:r w:rsidRPr="00E307E8">
              <w:rPr>
                <w:rFonts w:cs="Times New Roman"/>
                <w:color w:val="000000"/>
              </w:rPr>
              <w:t xml:space="preserve"> по </w:t>
            </w:r>
            <w:r>
              <w:rPr>
                <w:rFonts w:cs="Times New Roman"/>
                <w:color w:val="000000"/>
              </w:rPr>
              <w:t xml:space="preserve">функционалу ИС, </w:t>
            </w:r>
            <w:r w:rsidRPr="00E307E8">
              <w:rPr>
                <w:rFonts w:cs="Times New Roman"/>
                <w:color w:val="000000"/>
              </w:rPr>
              <w:t>интеграции, миграции данных</w:t>
            </w:r>
            <w:r>
              <w:rPr>
                <w:rFonts w:cs="Times New Roman"/>
                <w:color w:val="000000"/>
              </w:rPr>
              <w:t>, распределению ролей и полномочий в ИС.</w:t>
            </w:r>
          </w:p>
          <w:p w14:paraId="4D85C5CB" w14:textId="77777777" w:rsidR="00F443A1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E307E8">
              <w:rPr>
                <w:rFonts w:cs="Times New Roman"/>
                <w:color w:val="000000"/>
              </w:rPr>
              <w:t>Разрабатывает</w:t>
            </w:r>
            <w:r>
              <w:rPr>
                <w:rFonts w:cs="Times New Roman"/>
                <w:color w:val="000000"/>
              </w:rPr>
              <w:t xml:space="preserve"> и актуализирует</w:t>
            </w:r>
            <w:r w:rsidRPr="00E307E8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проектную документацию</w:t>
            </w:r>
            <w:r w:rsidRPr="00EC55CC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, </w:t>
            </w:r>
            <w:r w:rsidRPr="00EC55CC">
              <w:rPr>
                <w:rFonts w:cs="Times New Roman"/>
                <w:color w:val="000000"/>
              </w:rPr>
              <w:t xml:space="preserve">входящую в состав результатов </w:t>
            </w:r>
            <w:r>
              <w:rPr>
                <w:rFonts w:cs="Times New Roman"/>
                <w:color w:val="000000"/>
              </w:rPr>
              <w:t>п</w:t>
            </w:r>
            <w:r w:rsidRPr="00EC55CC">
              <w:rPr>
                <w:rFonts w:cs="Times New Roman"/>
                <w:color w:val="000000"/>
              </w:rPr>
              <w:t>роекта</w:t>
            </w:r>
            <w:r>
              <w:rPr>
                <w:rFonts w:cs="Times New Roman"/>
                <w:color w:val="000000"/>
              </w:rPr>
              <w:t>.</w:t>
            </w:r>
          </w:p>
        </w:tc>
      </w:tr>
      <w:tr w:rsidR="00F443A1" w14:paraId="4CE80190" w14:textId="77777777" w:rsidTr="00F44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FBA9F5F" w14:textId="77777777" w:rsidR="00F443A1" w:rsidRPr="00170B87" w:rsidRDefault="00F443A1" w:rsidP="00F443A1">
            <w:pPr>
              <w:pStyle w:val="aff7"/>
              <w:numPr>
                <w:ilvl w:val="0"/>
                <w:numId w:val="19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3580F094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Программист</w:t>
            </w:r>
          </w:p>
        </w:tc>
        <w:tc>
          <w:tcPr>
            <w:tcW w:w="11765" w:type="dxa"/>
          </w:tcPr>
          <w:p w14:paraId="2E9A3B5A" w14:textId="77777777" w:rsidR="00F443A1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 xml:space="preserve">Выполняет разработку/доработку программного продукта, взятого в качестве основы построения ИС, согласно постановке задачи </w:t>
            </w:r>
            <w:r w:rsidR="005C2740">
              <w:rPr>
                <w:rFonts w:cs="Times New Roman"/>
                <w:color w:val="000000"/>
              </w:rPr>
              <w:t>а</w:t>
            </w:r>
            <w:r>
              <w:rPr>
                <w:rFonts w:cs="Times New Roman"/>
                <w:color w:val="000000"/>
              </w:rPr>
              <w:t>налитика.</w:t>
            </w:r>
          </w:p>
          <w:p w14:paraId="6DE3C083" w14:textId="77777777" w:rsidR="00F443A1" w:rsidRPr="00DF0DF4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DF0DF4">
              <w:rPr>
                <w:rFonts w:cs="Times New Roman"/>
                <w:color w:val="000000"/>
              </w:rPr>
              <w:t xml:space="preserve">Взаимодействует с аналитиком (постановщиком) по вопросам к </w:t>
            </w:r>
            <w:r w:rsidRPr="00E307E8">
              <w:rPr>
                <w:rFonts w:cs="Times New Roman"/>
                <w:color w:val="000000"/>
              </w:rPr>
              <w:t>доработкам ИС</w:t>
            </w:r>
            <w:r>
              <w:rPr>
                <w:rFonts w:cs="Times New Roman"/>
                <w:color w:val="000000"/>
              </w:rPr>
              <w:t>.</w:t>
            </w:r>
          </w:p>
          <w:p w14:paraId="555D531B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DF0DF4">
              <w:rPr>
                <w:rFonts w:cs="Times New Roman"/>
                <w:color w:val="000000"/>
              </w:rPr>
              <w:t xml:space="preserve">Разрабатывает </w:t>
            </w:r>
            <w:r>
              <w:rPr>
                <w:rFonts w:cs="Times New Roman"/>
                <w:color w:val="000000"/>
              </w:rPr>
              <w:t>проектную</w:t>
            </w:r>
            <w:r w:rsidRPr="00DF0DF4">
              <w:rPr>
                <w:rFonts w:cs="Times New Roman"/>
                <w:color w:val="000000"/>
              </w:rPr>
              <w:t xml:space="preserve"> документацию по доработкам </w:t>
            </w:r>
            <w:r>
              <w:rPr>
                <w:rFonts w:cs="Times New Roman"/>
                <w:color w:val="000000"/>
              </w:rPr>
              <w:t xml:space="preserve">ИС: </w:t>
            </w:r>
            <w:r w:rsidRPr="00DF0DF4">
              <w:rPr>
                <w:rFonts w:cs="Times New Roman"/>
                <w:color w:val="000000"/>
              </w:rPr>
              <w:t>спецификации на разрабо</w:t>
            </w:r>
            <w:r>
              <w:rPr>
                <w:rFonts w:cs="Times New Roman"/>
                <w:color w:val="000000"/>
              </w:rPr>
              <w:t>тку/доработку программного продукта.</w:t>
            </w:r>
          </w:p>
          <w:p w14:paraId="784A13D6" w14:textId="77777777" w:rsidR="00F443A1" w:rsidRPr="00F443A1" w:rsidRDefault="00F443A1" w:rsidP="005C2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F01C9F">
              <w:rPr>
                <w:rFonts w:cs="Times New Roman"/>
                <w:color w:val="000000"/>
              </w:rPr>
              <w:t>Выполняет внутреннее тестирование ИС в соответствии со сценариями</w:t>
            </w:r>
            <w:r>
              <w:rPr>
                <w:rFonts w:cs="Times New Roman"/>
                <w:color w:val="000000"/>
              </w:rPr>
              <w:t xml:space="preserve"> тестирования</w:t>
            </w:r>
            <w:r w:rsidRPr="00F01C9F">
              <w:rPr>
                <w:rFonts w:cs="Times New Roman"/>
                <w:color w:val="000000"/>
              </w:rPr>
              <w:t>, подготовленными аналитиками.</w:t>
            </w:r>
          </w:p>
        </w:tc>
      </w:tr>
      <w:tr w:rsidR="00F443A1" w14:paraId="06FF09EE" w14:textId="77777777" w:rsidTr="00F44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B90BEDC" w14:textId="77777777" w:rsidR="00F443A1" w:rsidRPr="00170B87" w:rsidRDefault="00F443A1" w:rsidP="00F443A1">
            <w:pPr>
              <w:pStyle w:val="aff7"/>
              <w:numPr>
                <w:ilvl w:val="0"/>
                <w:numId w:val="19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7AF6FE0C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Эксперт по технологической платформе</w:t>
            </w:r>
          </w:p>
        </w:tc>
        <w:tc>
          <w:tcPr>
            <w:tcW w:w="11765" w:type="dxa"/>
          </w:tcPr>
          <w:p w14:paraId="707D0393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rFonts w:cs="Times New Roman"/>
                <w:color w:val="000000"/>
              </w:rPr>
              <w:t xml:space="preserve">Обеспечивает соответствие </w:t>
            </w:r>
            <w:r w:rsidRPr="00C8507E">
              <w:rPr>
                <w:rFonts w:cs="Times New Roman"/>
                <w:color w:val="000000"/>
              </w:rPr>
              <w:t xml:space="preserve">характеристик ИС </w:t>
            </w:r>
            <w:r>
              <w:rPr>
                <w:rFonts w:cs="Times New Roman"/>
                <w:color w:val="000000"/>
              </w:rPr>
              <w:t>нефункциональным требованиям к ИС в части производительности системы</w:t>
            </w:r>
            <w:r w:rsidRPr="00C8507E">
              <w:rPr>
                <w:rFonts w:cs="Times New Roman"/>
                <w:color w:val="000000"/>
              </w:rPr>
              <w:t>.</w:t>
            </w:r>
          </w:p>
        </w:tc>
      </w:tr>
      <w:tr w:rsidR="00F443A1" w14:paraId="43618BE1" w14:textId="77777777" w:rsidTr="00F44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12C95C1" w14:textId="77777777" w:rsidR="00F443A1" w:rsidRPr="00170B87" w:rsidRDefault="00F443A1" w:rsidP="00F443A1">
            <w:pPr>
              <w:pStyle w:val="aff7"/>
              <w:numPr>
                <w:ilvl w:val="0"/>
                <w:numId w:val="19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2679B99F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Специалист по интеграции</w:t>
            </w:r>
          </w:p>
        </w:tc>
        <w:tc>
          <w:tcPr>
            <w:tcW w:w="11765" w:type="dxa"/>
          </w:tcPr>
          <w:p w14:paraId="26D2DE8F" w14:textId="77777777" w:rsidR="00F443A1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Выполняет разработку/доработку инструментария интеграции ИС со смежными системами.</w:t>
            </w:r>
          </w:p>
          <w:p w14:paraId="02B0D21B" w14:textId="77777777" w:rsidR="00F443A1" w:rsidRPr="00DF0DF4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DF0DF4">
              <w:rPr>
                <w:rFonts w:cs="Times New Roman"/>
                <w:color w:val="000000"/>
              </w:rPr>
              <w:t xml:space="preserve">Взаимодействует с аналитиком (постановщиком) по вопросам к </w:t>
            </w:r>
            <w:r>
              <w:rPr>
                <w:rFonts w:cs="Times New Roman"/>
                <w:color w:val="000000"/>
              </w:rPr>
              <w:t>механизмам интеграции.</w:t>
            </w:r>
          </w:p>
          <w:p w14:paraId="54790FD7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DF0DF4">
              <w:rPr>
                <w:rFonts w:cs="Times New Roman"/>
                <w:color w:val="000000"/>
              </w:rPr>
              <w:t xml:space="preserve">Разрабатывает </w:t>
            </w:r>
            <w:r>
              <w:rPr>
                <w:rFonts w:cs="Times New Roman"/>
                <w:color w:val="000000"/>
              </w:rPr>
              <w:t>проектную</w:t>
            </w:r>
            <w:r w:rsidRPr="00DF0DF4">
              <w:rPr>
                <w:rFonts w:cs="Times New Roman"/>
                <w:color w:val="000000"/>
              </w:rPr>
              <w:t xml:space="preserve"> документацию по доработкам </w:t>
            </w:r>
            <w:r>
              <w:rPr>
                <w:rFonts w:cs="Times New Roman"/>
                <w:color w:val="000000"/>
              </w:rPr>
              <w:t xml:space="preserve">ИС: </w:t>
            </w:r>
            <w:r w:rsidRPr="00DF0DF4">
              <w:rPr>
                <w:rFonts w:cs="Times New Roman"/>
                <w:color w:val="000000"/>
              </w:rPr>
              <w:t>спецификации на разрабо</w:t>
            </w:r>
            <w:r>
              <w:rPr>
                <w:rFonts w:cs="Times New Roman"/>
                <w:color w:val="000000"/>
              </w:rPr>
              <w:t>тку/доработку программного продукта</w:t>
            </w:r>
            <w:r w:rsidRPr="00DF0DF4">
              <w:rPr>
                <w:rFonts w:cs="Times New Roman"/>
                <w:color w:val="000000"/>
              </w:rPr>
              <w:t xml:space="preserve"> по </w:t>
            </w:r>
            <w:r>
              <w:rPr>
                <w:rFonts w:cs="Times New Roman"/>
                <w:color w:val="000000"/>
              </w:rPr>
              <w:t>своему направлению.</w:t>
            </w:r>
          </w:p>
        </w:tc>
      </w:tr>
      <w:tr w:rsidR="00F443A1" w14:paraId="2DE9CA6C" w14:textId="77777777" w:rsidTr="00F44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0400498" w14:textId="77777777" w:rsidR="00F443A1" w:rsidRPr="00170B87" w:rsidRDefault="00F443A1" w:rsidP="00F443A1">
            <w:pPr>
              <w:pStyle w:val="aff7"/>
              <w:numPr>
                <w:ilvl w:val="0"/>
                <w:numId w:val="19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02FCE422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Специалист по НСИ и миграции</w:t>
            </w:r>
          </w:p>
        </w:tc>
        <w:tc>
          <w:tcPr>
            <w:tcW w:w="11765" w:type="dxa"/>
          </w:tcPr>
          <w:p w14:paraId="3AC8A692" w14:textId="77777777" w:rsidR="00F443A1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Выполняет разработку/доработку инструментария миграции НСИ и исходных данных.</w:t>
            </w:r>
          </w:p>
          <w:p w14:paraId="3EAB0E0D" w14:textId="77777777" w:rsidR="00F443A1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DF0DF4">
              <w:rPr>
                <w:rFonts w:cs="Times New Roman"/>
                <w:color w:val="000000"/>
              </w:rPr>
              <w:t xml:space="preserve">Взаимодействует с аналитиком (постановщиком) по вопросам </w:t>
            </w:r>
            <w:r>
              <w:rPr>
                <w:rFonts w:cs="Times New Roman"/>
                <w:color w:val="000000"/>
              </w:rPr>
              <w:t>к механизмам и правилам миграции НСИ и исходных данных.</w:t>
            </w:r>
          </w:p>
          <w:p w14:paraId="4346DF7D" w14:textId="77777777" w:rsidR="00F443A1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Обеспечивает загрузку НСИ и исходных данных в ИС.</w:t>
            </w:r>
          </w:p>
          <w:p w14:paraId="10F8A54A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DF0DF4">
              <w:rPr>
                <w:rFonts w:cs="Times New Roman"/>
                <w:color w:val="000000"/>
              </w:rPr>
              <w:t xml:space="preserve">Разрабатывает </w:t>
            </w:r>
            <w:r>
              <w:rPr>
                <w:rFonts w:cs="Times New Roman"/>
                <w:color w:val="000000"/>
              </w:rPr>
              <w:t>проектную</w:t>
            </w:r>
            <w:r w:rsidRPr="00DF0DF4">
              <w:rPr>
                <w:rFonts w:cs="Times New Roman"/>
                <w:color w:val="000000"/>
              </w:rPr>
              <w:t xml:space="preserve"> документацию по доработкам </w:t>
            </w:r>
            <w:r>
              <w:rPr>
                <w:rFonts w:cs="Times New Roman"/>
                <w:color w:val="000000"/>
              </w:rPr>
              <w:t xml:space="preserve">ИС: </w:t>
            </w:r>
            <w:r w:rsidRPr="00DF0DF4">
              <w:rPr>
                <w:rFonts w:cs="Times New Roman"/>
                <w:color w:val="000000"/>
              </w:rPr>
              <w:t>спецификации спецификации на разрабо</w:t>
            </w:r>
            <w:r>
              <w:rPr>
                <w:rFonts w:cs="Times New Roman"/>
                <w:color w:val="000000"/>
              </w:rPr>
              <w:t>тку/доработку программного продукта п</w:t>
            </w:r>
            <w:r w:rsidRPr="00DF0DF4">
              <w:rPr>
                <w:rFonts w:cs="Times New Roman"/>
                <w:color w:val="000000"/>
              </w:rPr>
              <w:t xml:space="preserve">о </w:t>
            </w:r>
            <w:r>
              <w:rPr>
                <w:rFonts w:cs="Times New Roman"/>
                <w:color w:val="000000"/>
              </w:rPr>
              <w:t>своему направлению.</w:t>
            </w:r>
          </w:p>
        </w:tc>
      </w:tr>
      <w:tr w:rsidR="00F443A1" w14:paraId="7CD82C75" w14:textId="77777777" w:rsidTr="00F44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D075019" w14:textId="77777777" w:rsidR="00F443A1" w:rsidRPr="00170B87" w:rsidRDefault="00F443A1" w:rsidP="00F443A1">
            <w:pPr>
              <w:pStyle w:val="aff7"/>
              <w:numPr>
                <w:ilvl w:val="0"/>
                <w:numId w:val="19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1C98B822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Менеджер по обучению</w:t>
            </w:r>
          </w:p>
        </w:tc>
        <w:tc>
          <w:tcPr>
            <w:tcW w:w="11765" w:type="dxa"/>
          </w:tcPr>
          <w:p w14:paraId="29DCBD4E" w14:textId="77777777" w:rsidR="00F443A1" w:rsidRPr="00B90613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B90613">
              <w:rPr>
                <w:rFonts w:cs="Times New Roman"/>
                <w:color w:val="000000"/>
              </w:rPr>
              <w:t xml:space="preserve">Организует обучение </w:t>
            </w:r>
            <w:r>
              <w:rPr>
                <w:rFonts w:cs="Times New Roman"/>
                <w:color w:val="000000"/>
              </w:rPr>
              <w:t>пользователей Заказчика</w:t>
            </w:r>
            <w:r w:rsidRPr="00B90613">
              <w:rPr>
                <w:rFonts w:cs="Times New Roman"/>
                <w:color w:val="000000"/>
              </w:rPr>
              <w:t>.</w:t>
            </w:r>
          </w:p>
          <w:p w14:paraId="145721B8" w14:textId="77777777" w:rsidR="00F443A1" w:rsidRPr="00B90613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B90613">
              <w:rPr>
                <w:rFonts w:cs="Times New Roman"/>
                <w:color w:val="000000"/>
              </w:rPr>
              <w:t xml:space="preserve">Контролирует сроки и качество выполнения работ </w:t>
            </w:r>
            <w:r>
              <w:rPr>
                <w:rFonts w:cs="Times New Roman"/>
                <w:color w:val="000000"/>
              </w:rPr>
              <w:t>по обучению</w:t>
            </w:r>
            <w:r w:rsidRPr="00B90613">
              <w:rPr>
                <w:rFonts w:cs="Times New Roman"/>
                <w:color w:val="000000"/>
              </w:rPr>
              <w:t>.</w:t>
            </w:r>
          </w:p>
          <w:p w14:paraId="6DB55526" w14:textId="77777777" w:rsidR="00F443A1" w:rsidRPr="00B90613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B90613">
              <w:rPr>
                <w:rFonts w:cs="Times New Roman"/>
                <w:color w:val="000000"/>
              </w:rPr>
              <w:t xml:space="preserve">Осуществляет оперативное принятие необходимых решений при получении информации о риске несвоевременного выполнения работ </w:t>
            </w:r>
            <w:r>
              <w:rPr>
                <w:rFonts w:cs="Times New Roman"/>
                <w:color w:val="000000"/>
              </w:rPr>
              <w:t>по обучению</w:t>
            </w:r>
            <w:r w:rsidRPr="00B90613">
              <w:rPr>
                <w:rFonts w:cs="Times New Roman"/>
                <w:color w:val="000000"/>
              </w:rPr>
              <w:t>.</w:t>
            </w:r>
          </w:p>
          <w:p w14:paraId="609093AE" w14:textId="77777777" w:rsidR="00F443A1" w:rsidRPr="00B90613" w:rsidRDefault="00F443A1" w:rsidP="00F443A1">
            <w:pPr>
              <w:tabs>
                <w:tab w:val="num" w:pos="142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B90613">
              <w:rPr>
                <w:rFonts w:cs="Times New Roman"/>
                <w:color w:val="000000"/>
              </w:rPr>
              <w:t>Осуществляет оперативное взаимодействие с другими рабочими группами</w:t>
            </w:r>
            <w:r>
              <w:rPr>
                <w:rFonts w:cs="Times New Roman"/>
                <w:color w:val="000000"/>
              </w:rPr>
              <w:t xml:space="preserve"> и Архитекторами</w:t>
            </w:r>
            <w:r w:rsidRPr="00B90613">
              <w:rPr>
                <w:rFonts w:cs="Times New Roman"/>
                <w:color w:val="000000"/>
              </w:rPr>
              <w:t xml:space="preserve">, если для </w:t>
            </w:r>
            <w:r>
              <w:rPr>
                <w:rFonts w:cs="Times New Roman"/>
                <w:color w:val="000000"/>
              </w:rPr>
              <w:t>проведения и организации обучения</w:t>
            </w:r>
            <w:r w:rsidRPr="00B90613">
              <w:rPr>
                <w:rFonts w:cs="Times New Roman"/>
                <w:color w:val="000000"/>
              </w:rPr>
              <w:t xml:space="preserve"> требуется их </w:t>
            </w:r>
            <w:r>
              <w:rPr>
                <w:rFonts w:cs="Times New Roman"/>
                <w:color w:val="000000"/>
              </w:rPr>
              <w:t>содействие</w:t>
            </w:r>
            <w:r w:rsidRPr="00B90613">
              <w:rPr>
                <w:rFonts w:cs="Times New Roman"/>
                <w:color w:val="000000"/>
              </w:rPr>
              <w:t>.</w:t>
            </w:r>
          </w:p>
          <w:p w14:paraId="257E643D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B90613">
              <w:rPr>
                <w:rFonts w:cs="Times New Roman"/>
                <w:color w:val="000000"/>
              </w:rPr>
              <w:t xml:space="preserve">Формирует  отчетность о результатах выполненных работ </w:t>
            </w:r>
            <w:r>
              <w:rPr>
                <w:rFonts w:cs="Times New Roman"/>
                <w:color w:val="000000"/>
              </w:rPr>
              <w:t>по обучению и предоставляет ее Архитектору и Р</w:t>
            </w:r>
            <w:r w:rsidRPr="00B90613">
              <w:rPr>
                <w:rFonts w:cs="Times New Roman"/>
                <w:color w:val="000000"/>
              </w:rPr>
              <w:t>уководител</w:t>
            </w:r>
            <w:r>
              <w:rPr>
                <w:rFonts w:cs="Times New Roman"/>
                <w:color w:val="000000"/>
              </w:rPr>
              <w:t>ю</w:t>
            </w:r>
            <w:r w:rsidRPr="00B90613">
              <w:rPr>
                <w:rFonts w:cs="Times New Roman"/>
                <w:color w:val="000000"/>
              </w:rPr>
              <w:t xml:space="preserve"> проекта</w:t>
            </w:r>
            <w:r>
              <w:rPr>
                <w:rFonts w:cs="Times New Roman"/>
                <w:color w:val="000000"/>
              </w:rPr>
              <w:t>.</w:t>
            </w:r>
          </w:p>
        </w:tc>
      </w:tr>
      <w:tr w:rsidR="00F443A1" w14:paraId="6097D43B" w14:textId="77777777" w:rsidTr="00F44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C2E7C78" w14:textId="77777777" w:rsidR="00F443A1" w:rsidRPr="00170B87" w:rsidRDefault="00F443A1" w:rsidP="00F443A1">
            <w:pPr>
              <w:pStyle w:val="aff7"/>
              <w:numPr>
                <w:ilvl w:val="0"/>
                <w:numId w:val="19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6E69B3B9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Преподаватель</w:t>
            </w:r>
          </w:p>
        </w:tc>
        <w:tc>
          <w:tcPr>
            <w:tcW w:w="11765" w:type="dxa"/>
          </w:tcPr>
          <w:p w14:paraId="6820BFE2" w14:textId="77777777" w:rsidR="00F443A1" w:rsidRPr="006B7956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6B7956">
              <w:rPr>
                <w:rFonts w:cs="Times New Roman"/>
                <w:color w:val="000000"/>
              </w:rPr>
              <w:t>Адаптирует существующие типовые учебные программы или разрабатывает новые в соответств</w:t>
            </w:r>
            <w:r>
              <w:rPr>
                <w:rFonts w:cs="Times New Roman"/>
                <w:color w:val="000000"/>
              </w:rPr>
              <w:t>ии с потребностями п</w:t>
            </w:r>
            <w:r w:rsidRPr="006B7956">
              <w:rPr>
                <w:rFonts w:cs="Times New Roman"/>
                <w:color w:val="000000"/>
              </w:rPr>
              <w:t>роекта.</w:t>
            </w:r>
          </w:p>
          <w:p w14:paraId="4B6E2EB9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6B7956">
              <w:rPr>
                <w:rFonts w:cs="Times New Roman"/>
                <w:color w:val="000000"/>
              </w:rPr>
              <w:lastRenderedPageBreak/>
              <w:t xml:space="preserve">Готовит обучающие материалы для </w:t>
            </w:r>
            <w:r>
              <w:rPr>
                <w:rFonts w:cs="Times New Roman"/>
                <w:color w:val="000000"/>
              </w:rPr>
              <w:t>слушателей</w:t>
            </w:r>
            <w:r w:rsidRPr="006B7956">
              <w:rPr>
                <w:rFonts w:cs="Times New Roman"/>
                <w:color w:val="000000"/>
              </w:rPr>
              <w:t xml:space="preserve">. </w:t>
            </w:r>
            <w:r w:rsidRPr="006B7956">
              <w:rPr>
                <w:rFonts w:cs="Times New Roman"/>
                <w:color w:val="000000"/>
              </w:rPr>
              <w:br/>
              <w:t>Проводит обучение и оценку знаний слушателей по его результатам.</w:t>
            </w:r>
          </w:p>
          <w:p w14:paraId="5D033F14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rFonts w:cs="Times New Roman"/>
                <w:color w:val="000000"/>
              </w:rPr>
              <w:t>Готовит отчет по результатам обучения для Менеджера по обучению.</w:t>
            </w:r>
          </w:p>
        </w:tc>
      </w:tr>
      <w:tr w:rsidR="00F443A1" w14:paraId="63A671EF" w14:textId="77777777" w:rsidTr="00F44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BB5BFD7" w14:textId="77777777" w:rsidR="00F443A1" w:rsidRPr="00170B87" w:rsidRDefault="00F443A1" w:rsidP="00F443A1">
            <w:pPr>
              <w:pStyle w:val="aff7"/>
              <w:numPr>
                <w:ilvl w:val="0"/>
                <w:numId w:val="19"/>
              </w:numPr>
              <w:ind w:left="447"/>
              <w:rPr>
                <w:b w:val="0"/>
                <w:lang w:eastAsia="en-US"/>
              </w:rPr>
            </w:pPr>
          </w:p>
        </w:tc>
        <w:tc>
          <w:tcPr>
            <w:tcW w:w="2268" w:type="dxa"/>
          </w:tcPr>
          <w:p w14:paraId="468D5DDE" w14:textId="77777777" w:rsidR="00F443A1" w:rsidRDefault="00F443A1" w:rsidP="00F44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Специалист по сопровождению</w:t>
            </w:r>
          </w:p>
        </w:tc>
        <w:tc>
          <w:tcPr>
            <w:tcW w:w="11765" w:type="dxa"/>
          </w:tcPr>
          <w:p w14:paraId="3856E16B" w14:textId="77777777" w:rsidR="00F443A1" w:rsidRDefault="00F443A1" w:rsidP="00F443A1">
            <w:pPr>
              <w:tabs>
                <w:tab w:val="num" w:pos="14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Обеспечивает запуск ИС</w:t>
            </w:r>
            <w:r w:rsidRPr="000C0B66">
              <w:rPr>
                <w:rFonts w:cs="Times New Roman"/>
                <w:color w:val="000000"/>
              </w:rPr>
              <w:t xml:space="preserve"> в Опытную и Опытно</w:t>
            </w:r>
            <w:r>
              <w:rPr>
                <w:rFonts w:cs="Times New Roman"/>
                <w:color w:val="000000"/>
              </w:rPr>
              <w:t xml:space="preserve">-промышленную </w:t>
            </w:r>
            <w:r w:rsidRPr="00E07A12">
              <w:rPr>
                <w:rFonts w:cs="Times New Roman"/>
                <w:color w:val="000000"/>
              </w:rPr>
              <w:t>эксплуатацию: осуществл</w:t>
            </w:r>
            <w:r>
              <w:rPr>
                <w:rFonts w:cs="Times New Roman"/>
                <w:color w:val="000000"/>
              </w:rPr>
              <w:t>яет начальные настройки ИС, помогает пользователям ввести начальные данные в ИС (из объема, не подлежащего автоматической загрузке)</w:t>
            </w:r>
            <w:r w:rsidRPr="00E07A12">
              <w:rPr>
                <w:rFonts w:cs="Times New Roman"/>
                <w:color w:val="000000"/>
              </w:rPr>
              <w:t>.</w:t>
            </w:r>
            <w:r w:rsidRPr="00E07A12">
              <w:rPr>
                <w:rFonts w:cs="Times New Roman"/>
                <w:color w:val="000000"/>
              </w:rPr>
              <w:br/>
              <w:t>Осуществляет наставничество пользователей ИС («обучение на мест</w:t>
            </w:r>
            <w:r>
              <w:rPr>
                <w:rFonts w:cs="Times New Roman"/>
                <w:color w:val="000000"/>
              </w:rPr>
              <w:t>ах</w:t>
            </w:r>
            <w:r w:rsidRPr="00E07A12">
              <w:rPr>
                <w:rFonts w:cs="Times New Roman"/>
                <w:color w:val="000000"/>
              </w:rPr>
              <w:t>»).</w:t>
            </w:r>
          </w:p>
          <w:p w14:paraId="7812A28E" w14:textId="77777777" w:rsidR="00F443A1" w:rsidRDefault="00F443A1" w:rsidP="00F443A1">
            <w:pPr>
              <w:tabs>
                <w:tab w:val="num" w:pos="14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Обрабатывает инциденты, зарегистрированные пользователями.</w:t>
            </w:r>
          </w:p>
          <w:p w14:paraId="7DF315DF" w14:textId="77777777" w:rsidR="00F443A1" w:rsidRDefault="00F443A1" w:rsidP="00F443A1">
            <w:pPr>
              <w:tabs>
                <w:tab w:val="num" w:pos="14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</w:rPr>
            </w:pPr>
            <w:r w:rsidRPr="00E07A12">
              <w:rPr>
                <w:rFonts w:cs="Times New Roman"/>
                <w:color w:val="000000"/>
              </w:rPr>
              <w:t xml:space="preserve">Обеспечивает инициацию пользователями и инициирует </w:t>
            </w:r>
            <w:r>
              <w:rPr>
                <w:rFonts w:cs="Times New Roman"/>
                <w:color w:val="000000"/>
              </w:rPr>
              <w:t xml:space="preserve">самостоятельно </w:t>
            </w:r>
            <w:r w:rsidRPr="00E07A12">
              <w:rPr>
                <w:rFonts w:cs="Times New Roman"/>
                <w:color w:val="000000"/>
              </w:rPr>
              <w:t xml:space="preserve">(при объективной необходимости) </w:t>
            </w:r>
            <w:r w:rsidRPr="003D4DFC">
              <w:rPr>
                <w:rFonts w:cs="Times New Roman"/>
                <w:color w:val="000000"/>
              </w:rPr>
              <w:t>сообщения об инцидентах в работе с ИС, дефект</w:t>
            </w:r>
            <w:r>
              <w:rPr>
                <w:rFonts w:cs="Times New Roman"/>
                <w:color w:val="000000"/>
              </w:rPr>
              <w:t>ах и несоответствиях, формулируе</w:t>
            </w:r>
            <w:r w:rsidRPr="003D4DFC">
              <w:rPr>
                <w:rFonts w:cs="Times New Roman"/>
                <w:color w:val="000000"/>
              </w:rPr>
              <w:t>т вопросы и проблемы по эксплуатации ИС</w:t>
            </w:r>
            <w:r w:rsidRPr="00E07A12">
              <w:rPr>
                <w:rFonts w:cs="Times New Roman"/>
                <w:color w:val="000000"/>
              </w:rPr>
              <w:t>.</w:t>
            </w:r>
            <w:r>
              <w:rPr>
                <w:rFonts w:cs="Times New Roman"/>
                <w:color w:val="000000"/>
              </w:rPr>
              <w:t xml:space="preserve"> </w:t>
            </w:r>
          </w:p>
          <w:p w14:paraId="719B089D" w14:textId="77777777" w:rsidR="00F443A1" w:rsidRDefault="00F443A1" w:rsidP="005C2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rFonts w:cs="Times New Roman"/>
                <w:color w:val="000000"/>
              </w:rPr>
              <w:t>Участвует в рассмотрении</w:t>
            </w:r>
            <w:r w:rsidRPr="00E07A12">
              <w:rPr>
                <w:rFonts w:cs="Times New Roman"/>
                <w:color w:val="000000"/>
              </w:rPr>
              <w:t xml:space="preserve"> материалов, разрабатываемых аналитиками</w:t>
            </w:r>
            <w:r>
              <w:rPr>
                <w:rFonts w:cs="Times New Roman"/>
                <w:color w:val="000000"/>
              </w:rPr>
              <w:t>.</w:t>
            </w:r>
          </w:p>
        </w:tc>
      </w:tr>
    </w:tbl>
    <w:p w14:paraId="036DC441" w14:textId="77777777" w:rsidR="00DC457F" w:rsidRDefault="00DC457F" w:rsidP="00A732C7">
      <w:pPr>
        <w:pStyle w:val="a4"/>
        <w:ind w:left="3759" w:hanging="357"/>
        <w:sectPr w:rsidR="00DC457F" w:rsidSect="00DC457F">
          <w:headerReference w:type="default" r:id="rId38"/>
          <w:footerReference w:type="default" r:id="rId39"/>
          <w:headerReference w:type="first" r:id="rId40"/>
          <w:footerReference w:type="first" r:id="rId41"/>
          <w:pgSz w:w="16838" w:h="11906" w:orient="landscape" w:code="9"/>
          <w:pgMar w:top="1701" w:right="1134" w:bottom="1134" w:left="1134" w:header="709" w:footer="709" w:gutter="0"/>
          <w:cols w:space="708"/>
          <w:titlePg/>
          <w:docGrid w:linePitch="360"/>
        </w:sectPr>
      </w:pPr>
      <w:bookmarkStart w:id="161" w:name="Прил2"/>
      <w:bookmarkStart w:id="162" w:name="_Ref4415738"/>
      <w:bookmarkEnd w:id="161"/>
    </w:p>
    <w:p w14:paraId="250EB0B4" w14:textId="77777777" w:rsidR="00A732C7" w:rsidRDefault="00A732C7" w:rsidP="00A732C7">
      <w:pPr>
        <w:pStyle w:val="a4"/>
        <w:ind w:left="3759" w:hanging="357"/>
      </w:pPr>
      <w:bookmarkStart w:id="163" w:name="_Toc17120116"/>
      <w:r>
        <w:lastRenderedPageBreak/>
        <w:t>Ключевые документы проекта</w:t>
      </w:r>
      <w:bookmarkEnd w:id="162"/>
      <w:bookmarkEnd w:id="163"/>
      <w:r w:rsidRPr="009F2CA8">
        <w:t xml:space="preserve"> </w:t>
      </w:r>
    </w:p>
    <w:p w14:paraId="3F9DC0FB" w14:textId="77777777" w:rsidR="00FA4276" w:rsidRDefault="00FA4276" w:rsidP="00C23576">
      <w:pPr>
        <w:pStyle w:val="2"/>
        <w:numPr>
          <w:ilvl w:val="1"/>
          <w:numId w:val="62"/>
        </w:numPr>
      </w:pPr>
      <w:bookmarkStart w:id="164" w:name="_Отчет_об_обследовании"/>
      <w:bookmarkStart w:id="165" w:name="_Toc12010704"/>
      <w:bookmarkStart w:id="166" w:name="_Toc17120117"/>
      <w:bookmarkEnd w:id="164"/>
      <w:r>
        <w:t xml:space="preserve">Документы, определяющие функциональный и технический объем </w:t>
      </w:r>
      <w:bookmarkEnd w:id="165"/>
      <w:r>
        <w:t>ИС</w:t>
      </w:r>
      <w:bookmarkEnd w:id="166"/>
    </w:p>
    <w:p w14:paraId="220143FD" w14:textId="77777777" w:rsidR="00FA4276" w:rsidRDefault="00DF125A" w:rsidP="00C23576">
      <w:pPr>
        <w:pStyle w:val="3"/>
        <w:numPr>
          <w:ilvl w:val="2"/>
          <w:numId w:val="62"/>
        </w:numPr>
      </w:pPr>
      <w:bookmarkStart w:id="167" w:name="_Toc12010705"/>
      <w:bookmarkStart w:id="168" w:name="_Toc17120118"/>
      <w:r>
        <w:t>Протокол</w:t>
      </w:r>
      <w:r w:rsidR="00FA4276">
        <w:t xml:space="preserve"> обследовани</w:t>
      </w:r>
      <w:bookmarkEnd w:id="167"/>
      <w:r>
        <w:t>я</w:t>
      </w:r>
      <w:bookmarkEnd w:id="168"/>
    </w:p>
    <w:p w14:paraId="2599FC7B" w14:textId="77777777" w:rsidR="00DF125A" w:rsidRDefault="00DF125A" w:rsidP="00FA4276">
      <w:r>
        <w:t xml:space="preserve">Протокол </w:t>
      </w:r>
      <w:r w:rsidR="00FA4276">
        <w:t>обследовани</w:t>
      </w:r>
      <w:r>
        <w:t>я фиксирует результаты обследования</w:t>
      </w:r>
      <w:r w:rsidR="00260346">
        <w:t xml:space="preserve"> предприятия Заказчика</w:t>
      </w:r>
      <w:r>
        <w:t xml:space="preserve">, полученные в результате проведения </w:t>
      </w:r>
      <w:r w:rsidR="00260346">
        <w:t>интервьюирования сотрудников Заказчика по функциональным и нефункциональным блокам ИС</w:t>
      </w:r>
      <w:r>
        <w:t>:</w:t>
      </w:r>
    </w:p>
    <w:p w14:paraId="1F77BDAC" w14:textId="77777777" w:rsidR="00DF125A" w:rsidRDefault="00DF125A" w:rsidP="00DF125A">
      <w:pPr>
        <w:pStyle w:val="a5"/>
      </w:pPr>
      <w:r>
        <w:t>О</w:t>
      </w:r>
      <w:r w:rsidR="00FA4276">
        <w:t>писывает область обследования</w:t>
      </w:r>
      <w:r>
        <w:t>;</w:t>
      </w:r>
      <w:r w:rsidR="00FA4276">
        <w:t xml:space="preserve"> </w:t>
      </w:r>
    </w:p>
    <w:p w14:paraId="4FB431CC" w14:textId="77777777" w:rsidR="00DF125A" w:rsidRDefault="00DF125A" w:rsidP="00DF125A">
      <w:pPr>
        <w:pStyle w:val="a5"/>
      </w:pPr>
      <w:r>
        <w:t>О</w:t>
      </w:r>
      <w:r w:rsidR="00FA4276">
        <w:t xml:space="preserve">пределяет основные целевые характеристики </w:t>
      </w:r>
      <w:r w:rsidR="00DB7AB2">
        <w:t>ИС</w:t>
      </w:r>
      <w:r>
        <w:t>;</w:t>
      </w:r>
    </w:p>
    <w:p w14:paraId="4EE72F6F" w14:textId="77777777" w:rsidR="00FA4276" w:rsidRDefault="00DF125A" w:rsidP="00DF125A">
      <w:pPr>
        <w:pStyle w:val="a5"/>
      </w:pPr>
      <w:r>
        <w:t>Определяет</w:t>
      </w:r>
      <w:r w:rsidR="00FA4276">
        <w:t xml:space="preserve"> требования Заказчика к каждому разрабатываемому функциональному и нефункциональному блоку </w:t>
      </w:r>
      <w:r w:rsidR="00DB7AB2">
        <w:t>ИС</w:t>
      </w:r>
      <w:r w:rsidR="00FA4276">
        <w:t xml:space="preserve">. </w:t>
      </w:r>
    </w:p>
    <w:p w14:paraId="16138460" w14:textId="77777777" w:rsidR="00FA4276" w:rsidRDefault="00FA4276" w:rsidP="00FA4276">
      <w:r>
        <w:t xml:space="preserve">В документе дается описание учетных задач Заказчика, которые требуют решения в рамках данного </w:t>
      </w:r>
      <w:r w:rsidR="00DB7AB2">
        <w:t>п</w:t>
      </w:r>
      <w:r>
        <w:t>роекта.</w:t>
      </w:r>
    </w:p>
    <w:p w14:paraId="05CA228E" w14:textId="77777777" w:rsidR="00FA4276" w:rsidRDefault="00FA4276" w:rsidP="00FA4276">
      <w:r w:rsidRPr="0074016F">
        <w:t xml:space="preserve">Документ </w:t>
      </w:r>
      <w:r>
        <w:t>в обязательном порядке согласуется Заказчиком.</w:t>
      </w:r>
    </w:p>
    <w:p w14:paraId="369C6699" w14:textId="77777777" w:rsidR="00FA4276" w:rsidRDefault="00FA4276" w:rsidP="00FA4276">
      <w:r>
        <w:t xml:space="preserve">Процедура согласования и утверждения документа приведена в </w:t>
      </w:r>
      <w:hyperlink w:anchor="_Критерии_приемки_результатов" w:history="1">
        <w:r w:rsidRPr="00B90806">
          <w:rPr>
            <w:rStyle w:val="afc"/>
          </w:rPr>
          <w:t xml:space="preserve">разделе </w:t>
        </w:r>
        <w:r>
          <w:rPr>
            <w:rStyle w:val="afc"/>
          </w:rPr>
          <w:t>6</w:t>
        </w:r>
        <w:r w:rsidRPr="00B90806">
          <w:rPr>
            <w:rStyle w:val="afc"/>
          </w:rPr>
          <w:t xml:space="preserve"> «Крит</w:t>
        </w:r>
        <w:r w:rsidR="00E01B90">
          <w:rPr>
            <w:rStyle w:val="afc"/>
          </w:rPr>
          <w:t>ерии приемки результатов работ п</w:t>
        </w:r>
        <w:r w:rsidRPr="00B90806">
          <w:rPr>
            <w:rStyle w:val="afc"/>
          </w:rPr>
          <w:t>роекта»</w:t>
        </w:r>
      </w:hyperlink>
      <w:r>
        <w:t>.</w:t>
      </w:r>
    </w:p>
    <w:p w14:paraId="2918BA39" w14:textId="77777777" w:rsidR="00FA4276" w:rsidRDefault="00FA4276" w:rsidP="00C23576">
      <w:pPr>
        <w:pStyle w:val="3"/>
        <w:numPr>
          <w:ilvl w:val="2"/>
          <w:numId w:val="62"/>
        </w:numPr>
      </w:pPr>
      <w:bookmarkStart w:id="169" w:name="_Toc17120119"/>
      <w:bookmarkStart w:id="170" w:name="_Toc12010707"/>
      <w:r>
        <w:t>Функционально-технические требования</w:t>
      </w:r>
      <w:bookmarkEnd w:id="169"/>
      <w:r>
        <w:t xml:space="preserve"> </w:t>
      </w:r>
      <w:bookmarkEnd w:id="170"/>
    </w:p>
    <w:p w14:paraId="34ACF0DA" w14:textId="77777777" w:rsidR="00FA4276" w:rsidRDefault="00FA4276" w:rsidP="00FA4276">
      <w:r>
        <w:t xml:space="preserve">Функционально-технические требования к </w:t>
      </w:r>
      <w:r w:rsidR="00DB7AB2">
        <w:t>с</w:t>
      </w:r>
      <w:r>
        <w:t xml:space="preserve">истеме содержат описание требований к автоматизации по участкам учета, перечень функций </w:t>
      </w:r>
      <w:r w:rsidR="00DB7AB2">
        <w:t>с</w:t>
      </w:r>
      <w:r>
        <w:t xml:space="preserve">истемы, необходимых и достаточных для отражения операций по бизнес-процессам Заказчика в рамках функционального объема </w:t>
      </w:r>
      <w:r w:rsidR="00DB7AB2">
        <w:t>п</w:t>
      </w:r>
      <w:r>
        <w:t>роекта, перечень нефункциональных требований.</w:t>
      </w:r>
    </w:p>
    <w:p w14:paraId="69A0B45C" w14:textId="77777777" w:rsidR="00FA4276" w:rsidRDefault="00FA4276" w:rsidP="00FA4276">
      <w:r>
        <w:t xml:space="preserve">Функционально-технические требования к </w:t>
      </w:r>
      <w:r w:rsidR="00DB7AB2">
        <w:t>с</w:t>
      </w:r>
      <w:r>
        <w:t xml:space="preserve">истеме </w:t>
      </w:r>
      <w:r w:rsidRPr="005327A7">
        <w:t>явля</w:t>
      </w:r>
      <w:r>
        <w:t>ю</w:t>
      </w:r>
      <w:r w:rsidRPr="005327A7">
        <w:t xml:space="preserve">тся основным документом проекта, определяющим требования и порядок создания </w:t>
      </w:r>
      <w:r w:rsidR="00DB7AB2">
        <w:t>с</w:t>
      </w:r>
      <w:r>
        <w:t>истемы</w:t>
      </w:r>
      <w:r w:rsidRPr="005327A7">
        <w:t xml:space="preserve">, в соответствии с которым проводится разработка </w:t>
      </w:r>
      <w:r w:rsidR="00DB7AB2">
        <w:t>с</w:t>
      </w:r>
      <w:r>
        <w:t xml:space="preserve">истемы </w:t>
      </w:r>
      <w:r w:rsidRPr="005327A7">
        <w:t xml:space="preserve">и ее приемка при вводе в </w:t>
      </w:r>
      <w:r>
        <w:t>Промышленную эксплуатацию.</w:t>
      </w:r>
    </w:p>
    <w:p w14:paraId="55340D1B" w14:textId="77777777" w:rsidR="00FA4276" w:rsidRDefault="00FA4276" w:rsidP="00FA4276">
      <w:r>
        <w:t>Документ в обязательном порядке согласуется с Заказчиком.</w:t>
      </w:r>
    </w:p>
    <w:p w14:paraId="48E79CED" w14:textId="77777777" w:rsidR="00FA4276" w:rsidRDefault="00FA4276" w:rsidP="00FA4276">
      <w:r>
        <w:t xml:space="preserve">Процедура согласования и утверждения документа приведена в </w:t>
      </w:r>
      <w:hyperlink w:anchor="_Критерии_приемки_результатов" w:history="1">
        <w:r w:rsidRPr="00B90806">
          <w:rPr>
            <w:rStyle w:val="afc"/>
          </w:rPr>
          <w:t xml:space="preserve">разделе </w:t>
        </w:r>
        <w:r>
          <w:rPr>
            <w:rStyle w:val="afc"/>
          </w:rPr>
          <w:t>6</w:t>
        </w:r>
        <w:r w:rsidRPr="00B90806">
          <w:rPr>
            <w:rStyle w:val="afc"/>
          </w:rPr>
          <w:t xml:space="preserve"> «Крит</w:t>
        </w:r>
        <w:r w:rsidR="00E01B90">
          <w:rPr>
            <w:rStyle w:val="afc"/>
          </w:rPr>
          <w:t>ерии приемки результатов работ п</w:t>
        </w:r>
        <w:r w:rsidRPr="00B90806">
          <w:rPr>
            <w:rStyle w:val="afc"/>
          </w:rPr>
          <w:t>роекта»</w:t>
        </w:r>
      </w:hyperlink>
      <w:r>
        <w:t>.</w:t>
      </w:r>
    </w:p>
    <w:p w14:paraId="787BFAF3" w14:textId="77777777" w:rsidR="00DB7AB2" w:rsidRDefault="00DB7AB2" w:rsidP="00C23576">
      <w:pPr>
        <w:pStyle w:val="3"/>
        <w:numPr>
          <w:ilvl w:val="2"/>
          <w:numId w:val="62"/>
        </w:numPr>
      </w:pPr>
      <w:bookmarkStart w:id="171" w:name="_Toc12010706"/>
      <w:bookmarkStart w:id="172" w:name="_Toc17120120"/>
      <w:bookmarkStart w:id="173" w:name="_Toc12010710"/>
      <w:bookmarkStart w:id="174" w:name="_Toc516023293"/>
      <w:bookmarkStart w:id="175" w:name="_Toc492388273"/>
      <w:r>
        <w:t>Модели бизнес-процессов</w:t>
      </w:r>
      <w:bookmarkEnd w:id="171"/>
      <w:bookmarkEnd w:id="172"/>
    </w:p>
    <w:p w14:paraId="475727B9" w14:textId="77777777" w:rsidR="00DB7AB2" w:rsidRDefault="00DB7AB2" w:rsidP="00DB7AB2">
      <w:r w:rsidRPr="00E807FD">
        <w:t xml:space="preserve">Функциональное моделирование бизнес-процессов и функций системы управления предприятием проводится проектной </w:t>
      </w:r>
      <w:r>
        <w:t>командой</w:t>
      </w:r>
      <w:r w:rsidRPr="00E807FD">
        <w:t xml:space="preserve"> Исполнителя в </w:t>
      </w:r>
      <w:r>
        <w:t>нотации</w:t>
      </w:r>
      <w:r w:rsidRPr="00733C94">
        <w:t xml:space="preserve"> </w:t>
      </w:r>
      <w:r w:rsidRPr="00E8065B">
        <w:rPr>
          <w:lang w:val="en-US"/>
        </w:rPr>
        <w:t>eEPC</w:t>
      </w:r>
      <w:r w:rsidRPr="00733C94">
        <w:t>.</w:t>
      </w:r>
    </w:p>
    <w:p w14:paraId="759BD053" w14:textId="77777777" w:rsidR="00DB7AB2" w:rsidRDefault="00DB7AB2" w:rsidP="00DB7AB2">
      <w:r w:rsidRPr="00733C94">
        <w:t xml:space="preserve">Для </w:t>
      </w:r>
      <w:r>
        <w:t xml:space="preserve">разработки, </w:t>
      </w:r>
      <w:r w:rsidRPr="00733C94">
        <w:t>согласования и утверждения моделей бизнес-процессов и функций</w:t>
      </w:r>
      <w:r w:rsidRPr="00E807FD">
        <w:t xml:space="preserve"> на предприятии Заказчика создается группа экспертов из </w:t>
      </w:r>
      <w:r w:rsidRPr="00874F31">
        <w:t>числа</w:t>
      </w:r>
      <w:r>
        <w:t xml:space="preserve"> Функциональных заказчиков</w:t>
      </w:r>
      <w:r w:rsidRPr="00874F31">
        <w:t xml:space="preserve"> и </w:t>
      </w:r>
      <w:r>
        <w:t>к</w:t>
      </w:r>
      <w:r w:rsidRPr="00874F31">
        <w:t xml:space="preserve">лючевых пользователей по направлениям. </w:t>
      </w:r>
    </w:p>
    <w:p w14:paraId="75940479" w14:textId="77777777" w:rsidR="00DB7AB2" w:rsidRPr="00DB7AB2" w:rsidRDefault="00DB7AB2" w:rsidP="00DB7AB2">
      <w:pPr>
        <w:rPr>
          <w:bCs/>
          <w:iCs/>
        </w:rPr>
      </w:pPr>
      <w:r w:rsidRPr="00DB7AB2">
        <w:rPr>
          <w:bCs/>
          <w:iCs/>
        </w:rPr>
        <w:t>Требования к функциональным моделям бизнес-процессов:</w:t>
      </w:r>
    </w:p>
    <w:p w14:paraId="4A7C8DC4" w14:textId="77777777" w:rsidR="00DB7AB2" w:rsidRPr="00E807FD" w:rsidRDefault="00DB7AB2" w:rsidP="00C23576">
      <w:pPr>
        <w:pStyle w:val="aff7"/>
        <w:numPr>
          <w:ilvl w:val="0"/>
          <w:numId w:val="59"/>
        </w:numPr>
      </w:pPr>
      <w:r>
        <w:t>М</w:t>
      </w:r>
      <w:r w:rsidRPr="00E807FD">
        <w:t xml:space="preserve">одели бизнес-процессов и функций описываются в </w:t>
      </w:r>
      <w:r>
        <w:t>нотации</w:t>
      </w:r>
      <w:r w:rsidRPr="00E807FD">
        <w:t xml:space="preserve"> </w:t>
      </w:r>
      <w:r w:rsidRPr="00725BD0">
        <w:rPr>
          <w:lang w:val="en-US"/>
        </w:rPr>
        <w:t>eEPC</w:t>
      </w:r>
      <w:r w:rsidRPr="00E807FD">
        <w:t>;</w:t>
      </w:r>
    </w:p>
    <w:p w14:paraId="27578321" w14:textId="77777777" w:rsidR="00DB7AB2" w:rsidRPr="00E807FD" w:rsidRDefault="00DB7AB2" w:rsidP="00C23576">
      <w:pPr>
        <w:pStyle w:val="aff7"/>
        <w:numPr>
          <w:ilvl w:val="0"/>
          <w:numId w:val="59"/>
        </w:numPr>
      </w:pPr>
      <w:r>
        <w:lastRenderedPageBreak/>
        <w:t>В</w:t>
      </w:r>
      <w:r w:rsidRPr="00E807FD">
        <w:t>се модели и объекты моделей имеют сквозную нумерацию; нумерация показывает принадлежность модели к бизнес-процессу (функции), объекта к модели и бизнес-процессу (функции);</w:t>
      </w:r>
    </w:p>
    <w:p w14:paraId="634E442E" w14:textId="77777777" w:rsidR="00DB7AB2" w:rsidRPr="00E807FD" w:rsidRDefault="00DB7AB2" w:rsidP="00C23576">
      <w:pPr>
        <w:pStyle w:val="aff7"/>
        <w:numPr>
          <w:ilvl w:val="0"/>
          <w:numId w:val="59"/>
        </w:numPr>
      </w:pPr>
      <w:r>
        <w:t>С</w:t>
      </w:r>
      <w:r w:rsidRPr="00E807FD">
        <w:t>квозная нумерация визуализируется на схемах моделей;</w:t>
      </w:r>
    </w:p>
    <w:p w14:paraId="4C9A8595" w14:textId="77777777" w:rsidR="00DB7AB2" w:rsidRDefault="00DB7AB2" w:rsidP="00C23576">
      <w:pPr>
        <w:pStyle w:val="aff7"/>
        <w:numPr>
          <w:ilvl w:val="0"/>
          <w:numId w:val="59"/>
        </w:numPr>
      </w:pPr>
      <w:r>
        <w:t>М</w:t>
      </w:r>
      <w:r w:rsidRPr="00E807FD">
        <w:t xml:space="preserve">одели бизнес-процессов и функций содержат не более 8-10 объектов с целью повышения читабельности схемы и обеспечения возможности печати схемы модели на листах формата </w:t>
      </w:r>
      <w:r w:rsidRPr="00725BD0">
        <w:rPr>
          <w:lang w:val="en-US"/>
        </w:rPr>
        <w:t>A</w:t>
      </w:r>
      <w:r w:rsidRPr="00E807FD">
        <w:t>3, А4; модели бизнес-процессов и функций, содержащие более 8-10 объектов, агрегируются и представл</w:t>
      </w:r>
      <w:r>
        <w:t>яются в виде нескольких моделей.</w:t>
      </w:r>
    </w:p>
    <w:p w14:paraId="5F037C0B" w14:textId="77777777" w:rsidR="00DB7AB2" w:rsidRDefault="00DB7AB2" w:rsidP="00DB7AB2">
      <w:r w:rsidRPr="00874F31">
        <w:t>Процесс согласования ф</w:t>
      </w:r>
      <w:r w:rsidRPr="00E807FD">
        <w:t xml:space="preserve">ункциональных моделей имеет итерационный характер. Каждый эксперт проводит анализ адекватности построенных моделей и вносит свои замечания. </w:t>
      </w:r>
      <w:r>
        <w:t>П</w:t>
      </w:r>
      <w:r w:rsidRPr="00E807FD">
        <w:t xml:space="preserve">роектная </w:t>
      </w:r>
      <w:r>
        <w:t>команда</w:t>
      </w:r>
      <w:r w:rsidRPr="00E807FD">
        <w:t xml:space="preserve"> Исполнителя устраняет замечания экспертов и повторяет процедуру согласования. Если одна и та же функциональная модель входит в область компетенции нескольких экспертов, ее согласование происходит последовательно до полного отсутствия замечаний со стороны каждого эксперта.</w:t>
      </w:r>
    </w:p>
    <w:p w14:paraId="23BAA6D0" w14:textId="77777777" w:rsidR="00FA4276" w:rsidRDefault="00FA4276" w:rsidP="00C23576">
      <w:pPr>
        <w:pStyle w:val="3"/>
        <w:numPr>
          <w:ilvl w:val="2"/>
          <w:numId w:val="62"/>
        </w:numPr>
      </w:pPr>
      <w:bookmarkStart w:id="176" w:name="_Toc17120121"/>
      <w:r>
        <w:t>Программа и методика испытаний</w:t>
      </w:r>
      <w:bookmarkEnd w:id="173"/>
      <w:bookmarkEnd w:id="176"/>
    </w:p>
    <w:p w14:paraId="4A9E33DB" w14:textId="77777777" w:rsidR="00FA4276" w:rsidRDefault="00FA4276" w:rsidP="00FA4276">
      <w:r w:rsidRPr="00103F59">
        <w:rPr>
          <w:rFonts w:cs="Times New Roman"/>
        </w:rPr>
        <w:t xml:space="preserve">Программа и </w:t>
      </w:r>
      <w:r w:rsidRPr="00C334A6">
        <w:t xml:space="preserve">методика испытаний устанавливает необходимый и достаточный объем испытаний </w:t>
      </w:r>
      <w:r w:rsidR="00DB7AB2">
        <w:t>с</w:t>
      </w:r>
      <w:r w:rsidRPr="00C334A6">
        <w:t>истемы, обеспечивающий заданную достоверность получаемых резуль</w:t>
      </w:r>
      <w:r>
        <w:t>татов. В качестве приложения к П</w:t>
      </w:r>
      <w:r w:rsidRPr="00C334A6">
        <w:t>рограмме и</w:t>
      </w:r>
      <w:r>
        <w:t xml:space="preserve"> методике испытаний применяются С</w:t>
      </w:r>
      <w:r w:rsidRPr="00C334A6">
        <w:t>ценарии тестирования</w:t>
      </w:r>
      <w:r w:rsidRPr="00E807FD">
        <w:t xml:space="preserve">. </w:t>
      </w:r>
    </w:p>
    <w:p w14:paraId="32383E8A" w14:textId="77777777" w:rsidR="00FA4276" w:rsidRPr="00103F59" w:rsidRDefault="00FA4276" w:rsidP="00FA4276">
      <w:r w:rsidRPr="00103F59">
        <w:rPr>
          <w:rFonts w:cs="Times New Roman"/>
        </w:rPr>
        <w:t xml:space="preserve">Программа и методика испытаний </w:t>
      </w:r>
      <w:r w:rsidR="00DB7AB2">
        <w:rPr>
          <w:rFonts w:cs="Times New Roman"/>
        </w:rPr>
        <w:t>с</w:t>
      </w:r>
      <w:r>
        <w:rPr>
          <w:rFonts w:cs="Times New Roman"/>
        </w:rPr>
        <w:t>истемы</w:t>
      </w:r>
      <w:r w:rsidRPr="00103F59">
        <w:rPr>
          <w:rFonts w:cs="Times New Roman"/>
        </w:rPr>
        <w:t xml:space="preserve"> включает:</w:t>
      </w:r>
    </w:p>
    <w:p w14:paraId="32C3EFC7" w14:textId="77777777" w:rsidR="00FA4276" w:rsidRDefault="00FA4276" w:rsidP="00C23576">
      <w:pPr>
        <w:pStyle w:val="aff7"/>
        <w:numPr>
          <w:ilvl w:val="0"/>
          <w:numId w:val="60"/>
        </w:numPr>
      </w:pPr>
      <w:r>
        <w:t>Описание видов испытаний;</w:t>
      </w:r>
    </w:p>
    <w:p w14:paraId="21D26F40" w14:textId="77777777" w:rsidR="00FA4276" w:rsidRDefault="00FA4276" w:rsidP="00C23576">
      <w:pPr>
        <w:pStyle w:val="aff7"/>
        <w:numPr>
          <w:ilvl w:val="0"/>
          <w:numId w:val="60"/>
        </w:numPr>
      </w:pPr>
      <w:r>
        <w:t xml:space="preserve">Состав групп Исполнителя и Заказчика, проводящих испытания и принимающих решения о прохождении </w:t>
      </w:r>
      <w:r w:rsidR="00DB7AB2">
        <w:t>с</w:t>
      </w:r>
      <w:r>
        <w:t>истемой испытаний;</w:t>
      </w:r>
    </w:p>
    <w:p w14:paraId="2102A871" w14:textId="77777777" w:rsidR="00FA4276" w:rsidRPr="00E807FD" w:rsidRDefault="00FA4276" w:rsidP="00C23576">
      <w:pPr>
        <w:pStyle w:val="aff7"/>
        <w:numPr>
          <w:ilvl w:val="0"/>
          <w:numId w:val="60"/>
        </w:numPr>
      </w:pPr>
      <w:r>
        <w:t>П</w:t>
      </w:r>
      <w:r w:rsidRPr="00E807FD">
        <w:t xml:space="preserve">еречень объектов испытания; </w:t>
      </w:r>
    </w:p>
    <w:p w14:paraId="7E04C7BF" w14:textId="77777777" w:rsidR="00FA4276" w:rsidRPr="00E807FD" w:rsidRDefault="00FA4276" w:rsidP="00C23576">
      <w:pPr>
        <w:pStyle w:val="aff7"/>
        <w:numPr>
          <w:ilvl w:val="0"/>
          <w:numId w:val="60"/>
        </w:numPr>
      </w:pPr>
      <w:r>
        <w:t>С</w:t>
      </w:r>
      <w:r w:rsidRPr="00E807FD">
        <w:t xml:space="preserve">остав предъявляемой документации; </w:t>
      </w:r>
    </w:p>
    <w:p w14:paraId="186FDC48" w14:textId="77777777" w:rsidR="00FA4276" w:rsidRPr="00E807FD" w:rsidRDefault="00FA4276" w:rsidP="00C23576">
      <w:pPr>
        <w:pStyle w:val="aff7"/>
        <w:numPr>
          <w:ilvl w:val="0"/>
          <w:numId w:val="60"/>
        </w:numPr>
      </w:pPr>
      <w:r>
        <w:t>О</w:t>
      </w:r>
      <w:r w:rsidRPr="00E807FD">
        <w:t xml:space="preserve">писание проверяемых взаимосвязей между объектами испытаний; </w:t>
      </w:r>
    </w:p>
    <w:p w14:paraId="16626D3B" w14:textId="77777777" w:rsidR="00FA4276" w:rsidRPr="00E807FD" w:rsidRDefault="00FA4276" w:rsidP="00C23576">
      <w:pPr>
        <w:pStyle w:val="aff7"/>
        <w:numPr>
          <w:ilvl w:val="0"/>
          <w:numId w:val="60"/>
        </w:numPr>
      </w:pPr>
      <w:r>
        <w:t>О</w:t>
      </w:r>
      <w:r w:rsidRPr="00E807FD">
        <w:t xml:space="preserve">чередность испытаний подсистем; </w:t>
      </w:r>
    </w:p>
    <w:p w14:paraId="59053751" w14:textId="77777777" w:rsidR="00FA4276" w:rsidRDefault="00FA4276" w:rsidP="00C23576">
      <w:pPr>
        <w:pStyle w:val="aff7"/>
        <w:numPr>
          <w:ilvl w:val="0"/>
          <w:numId w:val="60"/>
        </w:numPr>
      </w:pPr>
      <w:r>
        <w:t>П</w:t>
      </w:r>
      <w:r w:rsidRPr="00E807FD">
        <w:t>орядок и методы испытаний, состав программных средств и оборудования, необходимых для проведения испытаний</w:t>
      </w:r>
      <w:r>
        <w:t>;</w:t>
      </w:r>
    </w:p>
    <w:p w14:paraId="3827F1D2" w14:textId="77777777" w:rsidR="00FA4276" w:rsidRDefault="00FA4276" w:rsidP="00C23576">
      <w:pPr>
        <w:pStyle w:val="aff7"/>
        <w:numPr>
          <w:ilvl w:val="0"/>
          <w:numId w:val="60"/>
        </w:numPr>
      </w:pPr>
      <w:r>
        <w:t>Критерии приемки;</w:t>
      </w:r>
    </w:p>
    <w:p w14:paraId="6F74E57F" w14:textId="77777777" w:rsidR="00FA4276" w:rsidRDefault="00FA4276" w:rsidP="00C23576">
      <w:pPr>
        <w:pStyle w:val="aff7"/>
        <w:numPr>
          <w:ilvl w:val="0"/>
          <w:numId w:val="60"/>
        </w:numPr>
      </w:pPr>
      <w:r>
        <w:t>Порядок обработки выявленных замечаний.</w:t>
      </w:r>
    </w:p>
    <w:p w14:paraId="72951BAA" w14:textId="77777777" w:rsidR="00FA4276" w:rsidRDefault="00FA4276" w:rsidP="00FA4276">
      <w:r>
        <w:t xml:space="preserve">Процедура согласования и утверждения документа приведена в </w:t>
      </w:r>
      <w:hyperlink w:anchor="_Критерии_приемки_результатов" w:history="1">
        <w:r w:rsidRPr="00B90806">
          <w:rPr>
            <w:rStyle w:val="afc"/>
          </w:rPr>
          <w:t xml:space="preserve">разделе </w:t>
        </w:r>
        <w:r>
          <w:rPr>
            <w:rStyle w:val="afc"/>
          </w:rPr>
          <w:t>6</w:t>
        </w:r>
        <w:r w:rsidRPr="00B90806">
          <w:rPr>
            <w:rStyle w:val="afc"/>
          </w:rPr>
          <w:t xml:space="preserve"> «Крит</w:t>
        </w:r>
        <w:r w:rsidR="00E01B90">
          <w:rPr>
            <w:rStyle w:val="afc"/>
          </w:rPr>
          <w:t>ерии приемки результатов работ п</w:t>
        </w:r>
        <w:r w:rsidRPr="00B90806">
          <w:rPr>
            <w:rStyle w:val="afc"/>
          </w:rPr>
          <w:t>роекта»</w:t>
        </w:r>
      </w:hyperlink>
      <w:r>
        <w:t>.</w:t>
      </w:r>
    </w:p>
    <w:p w14:paraId="5D534390" w14:textId="77777777" w:rsidR="00FA4276" w:rsidRPr="00125B1A" w:rsidRDefault="00FA4276" w:rsidP="00C23576">
      <w:pPr>
        <w:pStyle w:val="3"/>
        <w:numPr>
          <w:ilvl w:val="2"/>
          <w:numId w:val="62"/>
        </w:numPr>
      </w:pPr>
      <w:bookmarkStart w:id="177" w:name="_Toc492388275"/>
      <w:bookmarkStart w:id="178" w:name="_Toc516023295"/>
      <w:bookmarkStart w:id="179" w:name="_Toc12010713"/>
      <w:bookmarkStart w:id="180" w:name="_Toc17120122"/>
      <w:bookmarkEnd w:id="174"/>
      <w:bookmarkEnd w:id="175"/>
      <w:r>
        <w:t>Журнал проведения Опытно-промышленной</w:t>
      </w:r>
      <w:r w:rsidRPr="00125B1A">
        <w:t xml:space="preserve"> эксплуатации</w:t>
      </w:r>
      <w:bookmarkEnd w:id="177"/>
      <w:bookmarkEnd w:id="178"/>
      <w:bookmarkEnd w:id="179"/>
      <w:bookmarkEnd w:id="180"/>
    </w:p>
    <w:p w14:paraId="5E53E06D" w14:textId="77777777" w:rsidR="00FA4276" w:rsidRDefault="00FA4276" w:rsidP="00FA4276">
      <w:r>
        <w:t>Данный документ фик</w:t>
      </w:r>
      <w:r w:rsidR="00DB7AB2">
        <w:t>сирует замечания к функционалу ИС</w:t>
      </w:r>
      <w:r>
        <w:t>, возникшие у ключевых пользователей в процессе проведения Оп</w:t>
      </w:r>
      <w:r w:rsidR="00185C87">
        <w:t>ытно-промышленной эксплуатации</w:t>
      </w:r>
      <w:r>
        <w:t xml:space="preserve">. </w:t>
      </w:r>
    </w:p>
    <w:p w14:paraId="52D58BC4" w14:textId="77777777" w:rsidR="00FA4276" w:rsidRDefault="00FA4276" w:rsidP="00FA4276">
      <w:r>
        <w:t xml:space="preserve">Журнал проведения ОПЭ формируется Заказчиком в формате, предоставленном Исполнителем (формат </w:t>
      </w:r>
      <w:r>
        <w:rPr>
          <w:lang w:val="en-US"/>
        </w:rPr>
        <w:t>Excel</w:t>
      </w:r>
      <w:r>
        <w:t>).</w:t>
      </w:r>
    </w:p>
    <w:p w14:paraId="655FB3B2" w14:textId="77777777" w:rsidR="00FA4276" w:rsidRDefault="00FA4276" w:rsidP="00C23576">
      <w:pPr>
        <w:pStyle w:val="2"/>
        <w:numPr>
          <w:ilvl w:val="1"/>
          <w:numId w:val="62"/>
        </w:numPr>
      </w:pPr>
      <w:bookmarkStart w:id="181" w:name="_Toc12010715"/>
      <w:bookmarkStart w:id="182" w:name="_Toc17120123"/>
      <w:bookmarkStart w:id="183" w:name="_Ref516040695"/>
      <w:bookmarkStart w:id="184" w:name="_Toc516023296"/>
      <w:bookmarkStart w:id="185" w:name="_Toc492388276"/>
      <w:r>
        <w:lastRenderedPageBreak/>
        <w:t>Эксплуатационные документы</w:t>
      </w:r>
      <w:bookmarkEnd w:id="181"/>
      <w:bookmarkEnd w:id="182"/>
    </w:p>
    <w:p w14:paraId="237D972C" w14:textId="77777777" w:rsidR="00FA4276" w:rsidRDefault="00FA4276" w:rsidP="00C23576">
      <w:pPr>
        <w:pStyle w:val="3"/>
        <w:numPr>
          <w:ilvl w:val="2"/>
          <w:numId w:val="62"/>
        </w:numPr>
      </w:pPr>
      <w:bookmarkStart w:id="186" w:name="_Toc12010716"/>
      <w:bookmarkStart w:id="187" w:name="_Toc17120124"/>
      <w:r>
        <w:t>Инструкция пользователя</w:t>
      </w:r>
      <w:bookmarkEnd w:id="186"/>
      <w:bookmarkEnd w:id="187"/>
    </w:p>
    <w:p w14:paraId="241D2EDB" w14:textId="77777777" w:rsidR="00FA4276" w:rsidRDefault="00FA4276" w:rsidP="00FA4276">
      <w:r>
        <w:t>Документ</w:t>
      </w:r>
      <w:r w:rsidRPr="00BB530C">
        <w:t xml:space="preserve"> содерж</w:t>
      </w:r>
      <w:r>
        <w:t>и</w:t>
      </w:r>
      <w:r w:rsidRPr="00BB530C">
        <w:t>т описание последовательности действий пользователей в системе для достижения результата, могут содержать ск</w:t>
      </w:r>
      <w:r>
        <w:t>рин</w:t>
      </w:r>
      <w:r w:rsidRPr="00BB530C">
        <w:t>шоты</w:t>
      </w:r>
      <w:r>
        <w:t>.</w:t>
      </w:r>
    </w:p>
    <w:p w14:paraId="0E9B400F" w14:textId="77777777" w:rsidR="00FA4276" w:rsidRPr="00BB530C" w:rsidRDefault="00FA4276" w:rsidP="00FA4276">
      <w:r>
        <w:t xml:space="preserve">Инструкции пользователей формируются в соответствии с профилями пользователей, настроенными в </w:t>
      </w:r>
      <w:r w:rsidR="00DB7AB2">
        <w:t>ИС</w:t>
      </w:r>
      <w:r>
        <w:t>.</w:t>
      </w:r>
    </w:p>
    <w:p w14:paraId="74F53146" w14:textId="77777777" w:rsidR="00FA4276" w:rsidRDefault="00FA4276" w:rsidP="00FA4276">
      <w:r>
        <w:t>Инструкции пользователя не подлежат согласованию Заказчиком и передаются Заказчику в уведомительном порядке.</w:t>
      </w:r>
    </w:p>
    <w:p w14:paraId="7D70429C" w14:textId="77777777" w:rsidR="00FA4276" w:rsidRDefault="00FA4276" w:rsidP="00C23576">
      <w:pPr>
        <w:pStyle w:val="2"/>
        <w:numPr>
          <w:ilvl w:val="1"/>
          <w:numId w:val="62"/>
        </w:numPr>
      </w:pPr>
      <w:bookmarkStart w:id="188" w:name="_Ref516040782"/>
      <w:bookmarkStart w:id="189" w:name="_Toc516023317"/>
      <w:bookmarkStart w:id="190" w:name="_Toc492388296"/>
      <w:bookmarkStart w:id="191" w:name="_Toc12010728"/>
      <w:bookmarkStart w:id="192" w:name="_Toc17120125"/>
      <w:bookmarkEnd w:id="183"/>
      <w:bookmarkEnd w:id="184"/>
      <w:bookmarkEnd w:id="185"/>
      <w:r>
        <w:t xml:space="preserve">Система хранения документов </w:t>
      </w:r>
      <w:r w:rsidR="00DB7AB2">
        <w:t>п</w:t>
      </w:r>
      <w:r>
        <w:t>роекта и их кодификация</w:t>
      </w:r>
      <w:bookmarkEnd w:id="188"/>
      <w:bookmarkEnd w:id="189"/>
      <w:bookmarkEnd w:id="190"/>
      <w:bookmarkEnd w:id="191"/>
      <w:bookmarkEnd w:id="192"/>
    </w:p>
    <w:p w14:paraId="56B8685C" w14:textId="77777777" w:rsidR="00FA4276" w:rsidRDefault="00FA4276" w:rsidP="00FA4276">
      <w:r>
        <w:t xml:space="preserve">В качестве основного инструмента эффективного управления документацией </w:t>
      </w:r>
      <w:r w:rsidR="00DB7AB2">
        <w:t>п</w:t>
      </w:r>
      <w:r>
        <w:t xml:space="preserve">роекта </w:t>
      </w:r>
      <w:r w:rsidRPr="00DB7AB2">
        <w:t xml:space="preserve">используется </w:t>
      </w:r>
      <w:r w:rsidR="00DB7AB2">
        <w:t xml:space="preserve">ПП </w:t>
      </w:r>
      <w:r w:rsidR="00DB7AB2" w:rsidRPr="00DB7AB2">
        <w:t>1С:Документооборот</w:t>
      </w:r>
      <w:r w:rsidR="00FB3F11">
        <w:t>, развернутый на серверных мощностях Заказчика</w:t>
      </w:r>
      <w:r w:rsidRPr="00DB7AB2">
        <w:t>.</w:t>
      </w:r>
      <w:r>
        <w:t xml:space="preserve"> </w:t>
      </w:r>
    </w:p>
    <w:p w14:paraId="7B887DD7" w14:textId="77777777" w:rsidR="0068355D" w:rsidRPr="0068355D" w:rsidRDefault="00FA4276" w:rsidP="00FA4276">
      <w:r>
        <w:t xml:space="preserve">Для документов </w:t>
      </w:r>
      <w:r w:rsidR="00DB7AB2">
        <w:t>п</w:t>
      </w:r>
      <w:r>
        <w:t>роекта использ</w:t>
      </w:r>
      <w:r w:rsidR="0068355D">
        <w:t>уется</w:t>
      </w:r>
      <w:r>
        <w:t xml:space="preserve"> следующая кодировка:</w:t>
      </w:r>
      <w:r w:rsidR="0068355D">
        <w:t xml:space="preserve"> «АААА.СС.ВВВ</w:t>
      </w:r>
      <w:r w:rsidR="0068355D" w:rsidRPr="0068355D">
        <w:t xml:space="preserve"> </w:t>
      </w:r>
      <w:r w:rsidR="0068355D">
        <w:rPr>
          <w:lang w:val="en-US"/>
        </w:rPr>
        <w:t>OO</w:t>
      </w:r>
      <w:r w:rsidR="0068355D" w:rsidRPr="0068355D">
        <w:t>-</w:t>
      </w:r>
      <w:r w:rsidR="0068355D">
        <w:t>ППП»</w:t>
      </w:r>
    </w:p>
    <w:tbl>
      <w:tblPr>
        <w:tblStyle w:val="-1110"/>
        <w:tblW w:w="9188" w:type="dxa"/>
        <w:tblLook w:val="04A0" w:firstRow="1" w:lastRow="0" w:firstColumn="1" w:lastColumn="0" w:noHBand="0" w:noVBand="1"/>
      </w:tblPr>
      <w:tblGrid>
        <w:gridCol w:w="1243"/>
        <w:gridCol w:w="1016"/>
        <w:gridCol w:w="3097"/>
        <w:gridCol w:w="1878"/>
        <w:gridCol w:w="1954"/>
      </w:tblGrid>
      <w:tr w:rsidR="0068355D" w14:paraId="7A76C6D4" w14:textId="77777777" w:rsidTr="00683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3E509AF0" w14:textId="77777777" w:rsidR="0068355D" w:rsidRDefault="0068355D" w:rsidP="00FA4276">
            <w:r>
              <w:t>АААА</w:t>
            </w:r>
          </w:p>
        </w:tc>
        <w:tc>
          <w:tcPr>
            <w:tcW w:w="988" w:type="dxa"/>
          </w:tcPr>
          <w:p w14:paraId="3554D084" w14:textId="77777777" w:rsidR="0068355D" w:rsidRDefault="0068355D" w:rsidP="00FA42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  <w:r>
              <w:rPr>
                <w:lang w:val="en-US"/>
              </w:rPr>
              <w:t>C</w:t>
            </w:r>
          </w:p>
        </w:tc>
        <w:tc>
          <w:tcPr>
            <w:tcW w:w="3118" w:type="dxa"/>
          </w:tcPr>
          <w:p w14:paraId="11D01DF0" w14:textId="77777777" w:rsidR="0068355D" w:rsidRDefault="0068355D" w:rsidP="00FA42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ВВВ</w:t>
            </w:r>
          </w:p>
        </w:tc>
        <w:tc>
          <w:tcPr>
            <w:tcW w:w="1879" w:type="dxa"/>
          </w:tcPr>
          <w:p w14:paraId="78194CB0" w14:textId="77777777" w:rsidR="0068355D" w:rsidRDefault="0068355D" w:rsidP="00FA42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ОО</w:t>
            </w:r>
          </w:p>
        </w:tc>
        <w:tc>
          <w:tcPr>
            <w:tcW w:w="1956" w:type="dxa"/>
          </w:tcPr>
          <w:p w14:paraId="7D9FE73B" w14:textId="77777777" w:rsidR="0068355D" w:rsidRDefault="0068355D" w:rsidP="00FA42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ППП</w:t>
            </w:r>
          </w:p>
        </w:tc>
      </w:tr>
      <w:tr w:rsidR="0068355D" w14:paraId="5DD09D16" w14:textId="77777777" w:rsidTr="006835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39B6B1B8" w14:textId="77777777" w:rsidR="0068355D" w:rsidRPr="004B21A6" w:rsidRDefault="0068355D" w:rsidP="00FA4276">
            <w:pPr>
              <w:rPr>
                <w:b w:val="0"/>
                <w:i/>
              </w:rPr>
            </w:pPr>
            <w:r w:rsidRPr="004B21A6">
              <w:rPr>
                <w:b w:val="0"/>
                <w:i/>
              </w:rPr>
              <w:t>Код проекта</w:t>
            </w:r>
          </w:p>
        </w:tc>
        <w:tc>
          <w:tcPr>
            <w:tcW w:w="988" w:type="dxa"/>
          </w:tcPr>
          <w:p w14:paraId="30CCBFAE" w14:textId="77777777" w:rsidR="0068355D" w:rsidRPr="004B21A6" w:rsidRDefault="0068355D" w:rsidP="00FA42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4B21A6">
              <w:rPr>
                <w:i/>
              </w:rPr>
              <w:t>Этап проекта</w:t>
            </w:r>
          </w:p>
        </w:tc>
        <w:tc>
          <w:tcPr>
            <w:tcW w:w="3118" w:type="dxa"/>
          </w:tcPr>
          <w:p w14:paraId="39E235E7" w14:textId="77777777" w:rsidR="0068355D" w:rsidRPr="004B21A6" w:rsidRDefault="0068355D" w:rsidP="00FA42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4B21A6">
              <w:rPr>
                <w:i/>
              </w:rPr>
              <w:t>Код типа документа</w:t>
            </w:r>
          </w:p>
        </w:tc>
        <w:tc>
          <w:tcPr>
            <w:tcW w:w="1879" w:type="dxa"/>
          </w:tcPr>
          <w:p w14:paraId="363AA188" w14:textId="77777777" w:rsidR="0068355D" w:rsidRPr="004B21A6" w:rsidRDefault="0068355D" w:rsidP="00FA42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4B21A6">
              <w:rPr>
                <w:i/>
              </w:rPr>
              <w:t>Функциональный блок</w:t>
            </w:r>
          </w:p>
        </w:tc>
        <w:tc>
          <w:tcPr>
            <w:tcW w:w="1956" w:type="dxa"/>
          </w:tcPr>
          <w:p w14:paraId="0253A43E" w14:textId="77777777" w:rsidR="0068355D" w:rsidRPr="004B21A6" w:rsidRDefault="0068355D" w:rsidP="00FA42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4B21A6">
              <w:rPr>
                <w:i/>
              </w:rPr>
              <w:t>Номер документа внутри функционального блока</w:t>
            </w:r>
          </w:p>
        </w:tc>
      </w:tr>
      <w:tr w:rsidR="0068355D" w14:paraId="2587F097" w14:textId="77777777" w:rsidTr="006835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27274889" w14:textId="77777777" w:rsidR="0068355D" w:rsidRPr="00924D6A" w:rsidRDefault="0068355D" w:rsidP="00FA4276">
            <w:pPr>
              <w:rPr>
                <w:b w:val="0"/>
              </w:rPr>
            </w:pPr>
            <w:r>
              <w:rPr>
                <w:b w:val="0"/>
              </w:rPr>
              <w:t>ИСУТ</w:t>
            </w:r>
          </w:p>
        </w:tc>
        <w:tc>
          <w:tcPr>
            <w:tcW w:w="988" w:type="dxa"/>
          </w:tcPr>
          <w:p w14:paraId="29167DB2" w14:textId="77777777" w:rsidR="0068355D" w:rsidRDefault="0068355D" w:rsidP="007E0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8" w:type="dxa"/>
          </w:tcPr>
          <w:p w14:paraId="5EE0EBE8" w14:textId="77777777" w:rsidR="0068355D" w:rsidRDefault="0068355D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ФТТ – Функционально-технические требования</w:t>
            </w:r>
          </w:p>
          <w:p w14:paraId="75C6FFBD" w14:textId="77777777" w:rsidR="0068355D" w:rsidRDefault="0068355D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ОТЧ – Отчет</w:t>
            </w:r>
          </w:p>
          <w:p w14:paraId="6E4DFB68" w14:textId="77777777" w:rsidR="0068355D" w:rsidRDefault="0068355D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 – Концепция</w:t>
            </w:r>
          </w:p>
          <w:p w14:paraId="40B2A776" w14:textId="77777777" w:rsidR="0068355D" w:rsidRDefault="00AF3EC9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 – П</w:t>
            </w:r>
            <w:r w:rsidR="0068355D">
              <w:t>роектное решение</w:t>
            </w:r>
          </w:p>
          <w:p w14:paraId="20CF3C40" w14:textId="77777777" w:rsidR="0068355D" w:rsidRDefault="0068355D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ЭДК – Эксплуатационная документация</w:t>
            </w:r>
          </w:p>
          <w:p w14:paraId="494729AF" w14:textId="77777777" w:rsidR="0068355D" w:rsidRDefault="0068355D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РЕГ – Регламент</w:t>
            </w:r>
          </w:p>
          <w:p w14:paraId="4A16EE86" w14:textId="77777777" w:rsidR="0068355D" w:rsidRDefault="0068355D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СЦТ – Сценарий тестирования</w:t>
            </w:r>
          </w:p>
          <w:p w14:paraId="6CC95D40" w14:textId="77777777" w:rsidR="0068355D" w:rsidRDefault="0068355D" w:rsidP="007E0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ПЛН – План, программа</w:t>
            </w:r>
          </w:p>
        </w:tc>
        <w:tc>
          <w:tcPr>
            <w:tcW w:w="1879" w:type="dxa"/>
          </w:tcPr>
          <w:p w14:paraId="040B4089" w14:textId="77777777" w:rsidR="0068355D" w:rsidRDefault="0068355D" w:rsidP="007E0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00 – Общий</w:t>
            </w:r>
          </w:p>
          <w:p w14:paraId="3EB78AFB" w14:textId="77777777" w:rsidR="0068355D" w:rsidRDefault="0068355D" w:rsidP="007E0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01 - </w:t>
            </w:r>
            <w:r w:rsidRPr="006C419A">
              <w:t>Управление закупками</w:t>
            </w:r>
          </w:p>
          <w:p w14:paraId="225B9667" w14:textId="77777777" w:rsidR="0068355D" w:rsidRDefault="0068355D" w:rsidP="007E0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 – Управление складом</w:t>
            </w:r>
          </w:p>
          <w:p w14:paraId="2EA5B161" w14:textId="77777777" w:rsidR="0068355D" w:rsidRDefault="0068355D" w:rsidP="007E0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 – Управление продажами</w:t>
            </w:r>
          </w:p>
          <w:p w14:paraId="2592A66A" w14:textId="77777777" w:rsidR="0068355D" w:rsidRDefault="0068355D" w:rsidP="007E0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04 - Управление розничной торговлей</w:t>
            </w:r>
          </w:p>
          <w:p w14:paraId="0606F1A0" w14:textId="77777777" w:rsidR="0068355D" w:rsidRDefault="0068355D" w:rsidP="007E0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05 – НСИ </w:t>
            </w:r>
          </w:p>
          <w:p w14:paraId="537034AE" w14:textId="77777777" w:rsidR="0068355D" w:rsidRDefault="0068355D" w:rsidP="007E0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 – Интеграция</w:t>
            </w:r>
          </w:p>
          <w:p w14:paraId="12A1E1D6" w14:textId="77777777" w:rsidR="0068355D" w:rsidRDefault="0068355D" w:rsidP="007E0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 – Миграция</w:t>
            </w:r>
          </w:p>
        </w:tc>
        <w:tc>
          <w:tcPr>
            <w:tcW w:w="1956" w:type="dxa"/>
          </w:tcPr>
          <w:p w14:paraId="6761946C" w14:textId="77777777" w:rsidR="0068355D" w:rsidRDefault="0068355D" w:rsidP="00FA42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B25A645" w14:textId="77777777" w:rsidR="00FA4276" w:rsidRDefault="00FA4276" w:rsidP="00C23576">
      <w:pPr>
        <w:pStyle w:val="2"/>
        <w:numPr>
          <w:ilvl w:val="1"/>
          <w:numId w:val="62"/>
        </w:numPr>
      </w:pPr>
      <w:bookmarkStart w:id="193" w:name="_Toc411949008"/>
      <w:bookmarkStart w:id="194" w:name="_Toc279423749"/>
      <w:bookmarkStart w:id="195" w:name="_Toc12010729"/>
      <w:bookmarkStart w:id="196" w:name="_Toc17120126"/>
      <w:r>
        <w:t xml:space="preserve">Форматы подготовки документов по </w:t>
      </w:r>
      <w:r w:rsidR="004B21A6">
        <w:t>п</w:t>
      </w:r>
      <w:r>
        <w:t>роекту</w:t>
      </w:r>
      <w:bookmarkEnd w:id="193"/>
      <w:bookmarkEnd w:id="194"/>
      <w:bookmarkEnd w:id="195"/>
      <w:bookmarkEnd w:id="196"/>
    </w:p>
    <w:p w14:paraId="1E68A7F8" w14:textId="77777777" w:rsidR="00FA4276" w:rsidRDefault="00FA4276" w:rsidP="00FA4276">
      <w:r>
        <w:t xml:space="preserve">Все участники </w:t>
      </w:r>
      <w:r w:rsidR="0068355D">
        <w:t>п</w:t>
      </w:r>
      <w:r>
        <w:t xml:space="preserve">роекта для подготовки документов </w:t>
      </w:r>
      <w:r w:rsidR="0068355D">
        <w:t>п</w:t>
      </w:r>
      <w:r>
        <w:t>роекта используют следующий программный инструментарий:</w:t>
      </w:r>
    </w:p>
    <w:p w14:paraId="30009529" w14:textId="77777777" w:rsidR="00FA4276" w:rsidRDefault="00FA4276" w:rsidP="00C23576">
      <w:pPr>
        <w:pStyle w:val="aff7"/>
        <w:numPr>
          <w:ilvl w:val="0"/>
          <w:numId w:val="61"/>
        </w:numPr>
      </w:pPr>
      <w:r>
        <w:t>Текстовые документы: Microsoft Office;</w:t>
      </w:r>
    </w:p>
    <w:p w14:paraId="216704FD" w14:textId="77777777" w:rsidR="00FA4276" w:rsidRDefault="00FA4276" w:rsidP="00C23576">
      <w:pPr>
        <w:pStyle w:val="aff7"/>
        <w:numPr>
          <w:ilvl w:val="0"/>
          <w:numId w:val="61"/>
        </w:numPr>
      </w:pPr>
      <w:r>
        <w:t>Электронные таблицы: Microsoft Excel;</w:t>
      </w:r>
    </w:p>
    <w:p w14:paraId="08370F24" w14:textId="77777777" w:rsidR="00FA4276" w:rsidRDefault="00FA4276" w:rsidP="00C23576">
      <w:pPr>
        <w:pStyle w:val="aff7"/>
        <w:numPr>
          <w:ilvl w:val="0"/>
          <w:numId w:val="61"/>
        </w:numPr>
      </w:pPr>
      <w:r>
        <w:t>Рисунки (</w:t>
      </w:r>
      <w:r w:rsidRPr="00097E5D">
        <w:rPr>
          <w:lang w:val="en-US"/>
        </w:rPr>
        <w:t>jpeg</w:t>
      </w:r>
      <w:r>
        <w:t xml:space="preserve">, </w:t>
      </w:r>
      <w:r w:rsidRPr="00097E5D">
        <w:rPr>
          <w:lang w:val="en-US"/>
        </w:rPr>
        <w:t>pdf</w:t>
      </w:r>
      <w:r>
        <w:t xml:space="preserve">, </w:t>
      </w:r>
      <w:r w:rsidRPr="00097E5D">
        <w:rPr>
          <w:lang w:val="en-US"/>
        </w:rPr>
        <w:t>tif</w:t>
      </w:r>
      <w:r>
        <w:t xml:space="preserve">): Программа </w:t>
      </w:r>
      <w:r w:rsidRPr="00097E5D">
        <w:rPr>
          <w:lang w:val="en-US"/>
        </w:rPr>
        <w:t>Windows</w:t>
      </w:r>
      <w:r w:rsidRPr="00097E5D">
        <w:t xml:space="preserve"> </w:t>
      </w:r>
      <w:r w:rsidRPr="00097E5D">
        <w:rPr>
          <w:lang w:val="en-US"/>
        </w:rPr>
        <w:t>Paint</w:t>
      </w:r>
      <w:r>
        <w:t>;</w:t>
      </w:r>
    </w:p>
    <w:p w14:paraId="434C9884" w14:textId="77777777" w:rsidR="00FA4276" w:rsidRDefault="00FA4276" w:rsidP="00C23576">
      <w:pPr>
        <w:pStyle w:val="aff7"/>
        <w:numPr>
          <w:ilvl w:val="0"/>
          <w:numId w:val="61"/>
        </w:numPr>
      </w:pPr>
      <w:r>
        <w:t xml:space="preserve">Схемы: Microsoft </w:t>
      </w:r>
      <w:r w:rsidRPr="00097E5D">
        <w:rPr>
          <w:lang w:val="en-US"/>
        </w:rPr>
        <w:t>Visio</w:t>
      </w:r>
      <w:r>
        <w:t>;</w:t>
      </w:r>
    </w:p>
    <w:p w14:paraId="6C83E1E2" w14:textId="77777777" w:rsidR="00FA4276" w:rsidRDefault="00FA4276" w:rsidP="00C23576">
      <w:pPr>
        <w:pStyle w:val="aff7"/>
        <w:numPr>
          <w:ilvl w:val="0"/>
          <w:numId w:val="61"/>
        </w:numPr>
      </w:pPr>
      <w:r>
        <w:t xml:space="preserve">Презентации: Microsoft </w:t>
      </w:r>
      <w:r w:rsidRPr="00097E5D">
        <w:rPr>
          <w:lang w:val="en-US"/>
        </w:rPr>
        <w:t>PowerPoint</w:t>
      </w:r>
      <w:r>
        <w:t>;</w:t>
      </w:r>
    </w:p>
    <w:p w14:paraId="1A7D8474" w14:textId="77777777" w:rsidR="00FA4276" w:rsidRDefault="00FA4276" w:rsidP="00C23576">
      <w:pPr>
        <w:pStyle w:val="aff7"/>
        <w:numPr>
          <w:ilvl w:val="0"/>
          <w:numId w:val="61"/>
        </w:numPr>
      </w:pPr>
      <w:r>
        <w:t xml:space="preserve">Планы-графики работ: Microsoft </w:t>
      </w:r>
      <w:r w:rsidRPr="00097E5D">
        <w:rPr>
          <w:lang w:val="en-US"/>
        </w:rPr>
        <w:t>Project</w:t>
      </w:r>
      <w:r>
        <w:t>.</w:t>
      </w:r>
    </w:p>
    <w:p w14:paraId="5C4F189A" w14:textId="77777777" w:rsidR="00BD1310" w:rsidRPr="00BD1310" w:rsidRDefault="00FA4276" w:rsidP="00BD1310">
      <w:r>
        <w:lastRenderedPageBreak/>
        <w:t xml:space="preserve">Для обеспечения возможности корректной работы с документами </w:t>
      </w:r>
      <w:r w:rsidR="0068355D">
        <w:t>п</w:t>
      </w:r>
      <w:r>
        <w:t xml:space="preserve">роекта указанное программное обеспечение должно быть установлено на рабочих станциях участников </w:t>
      </w:r>
      <w:r w:rsidR="0068355D">
        <w:t>п</w:t>
      </w:r>
      <w:r w:rsidR="00BD1310">
        <w:t>роекта.</w:t>
      </w:r>
    </w:p>
    <w:p w14:paraId="616FAA34" w14:textId="77777777" w:rsidR="00BD1310" w:rsidRDefault="00BD1310" w:rsidP="00BD1310"/>
    <w:p w14:paraId="13E17A10" w14:textId="77777777" w:rsidR="009E6296" w:rsidRPr="00BD1310" w:rsidRDefault="00BD1310" w:rsidP="00BD1310">
      <w:pPr>
        <w:tabs>
          <w:tab w:val="center" w:pos="4535"/>
        </w:tabs>
        <w:sectPr w:rsidR="009E6296" w:rsidRPr="00BD1310" w:rsidSect="002365D5">
          <w:headerReference w:type="default" r:id="rId42"/>
          <w:footerReference w:type="default" r:id="rId43"/>
          <w:headerReference w:type="first" r:id="rId44"/>
          <w:footerReference w:type="first" r:id="rId45"/>
          <w:pgSz w:w="11906" w:h="16838" w:code="9"/>
          <w:pgMar w:top="1134" w:right="1134" w:bottom="1134" w:left="1701" w:header="709" w:footer="709" w:gutter="0"/>
          <w:cols w:space="708"/>
          <w:titlePg/>
          <w:docGrid w:linePitch="360"/>
        </w:sectPr>
      </w:pPr>
      <w:r>
        <w:tab/>
      </w:r>
    </w:p>
    <w:p w14:paraId="4C14843D" w14:textId="77777777" w:rsidR="00A732C7" w:rsidRDefault="00A732C7" w:rsidP="00A732C7">
      <w:pPr>
        <w:pStyle w:val="a4"/>
        <w:ind w:left="2835"/>
      </w:pPr>
      <w:bookmarkStart w:id="197" w:name="_Toc17120127"/>
      <w:r>
        <w:lastRenderedPageBreak/>
        <w:t>Шаблон протокола совещания</w:t>
      </w:r>
      <w:bookmarkEnd w:id="197"/>
    </w:p>
    <w:p w14:paraId="4A21FC7D" w14:textId="77777777" w:rsidR="005E004D" w:rsidRPr="007B2882" w:rsidRDefault="00364DDE" w:rsidP="00364DDE">
      <w:pPr>
        <w:jc w:val="center"/>
        <w:rPr>
          <w:b/>
          <w:i/>
          <w:color w:val="0070C0"/>
          <w:sz w:val="32"/>
        </w:rPr>
      </w:pPr>
      <w:r>
        <w:rPr>
          <w:b/>
          <w:sz w:val="32"/>
        </w:rPr>
        <w:t>Протокол совещания №</w:t>
      </w:r>
      <w:r w:rsidR="005E004D" w:rsidRPr="00B4136C">
        <w:rPr>
          <w:b/>
          <w:sz w:val="32"/>
        </w:rPr>
        <w:t xml:space="preserve"> </w:t>
      </w:r>
      <w:r w:rsidRPr="00B4136C">
        <w:rPr>
          <w:b/>
          <w:sz w:val="32"/>
        </w:rPr>
        <w:t>_____</w:t>
      </w:r>
    </w:p>
    <w:p w14:paraId="14E02992" w14:textId="5A7863D9" w:rsidR="005E004D" w:rsidRPr="00364DDE" w:rsidRDefault="00364DDE" w:rsidP="00364DDE">
      <w:pPr>
        <w:jc w:val="center"/>
        <w:rPr>
          <w:bCs/>
          <w:sz w:val="32"/>
        </w:rPr>
      </w:pPr>
      <w:r>
        <w:rPr>
          <w:b/>
          <w:sz w:val="32"/>
        </w:rPr>
        <w:t>Проект «</w:t>
      </w:r>
      <w:r w:rsidRPr="00364DDE">
        <w:rPr>
          <w:b/>
          <w:sz w:val="32"/>
        </w:rPr>
        <w:t>Внедрение Информационной системы управления торговлей в ООО «Ромашка»</w:t>
      </w:r>
    </w:p>
    <w:tbl>
      <w:tblPr>
        <w:tblStyle w:val="-151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4A0" w:firstRow="1" w:lastRow="0" w:firstColumn="1" w:lastColumn="0" w:noHBand="0" w:noVBand="1"/>
      </w:tblPr>
      <w:tblGrid>
        <w:gridCol w:w="2547"/>
        <w:gridCol w:w="6514"/>
      </w:tblGrid>
      <w:tr w:rsidR="005E004D" w14:paraId="2E5EA85C" w14:textId="77777777" w:rsidTr="000F5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bottom w:val="none" w:sz="0" w:space="0" w:color="auto"/>
            </w:tcBorders>
          </w:tcPr>
          <w:p w14:paraId="76A77790" w14:textId="77777777" w:rsidR="005E004D" w:rsidRPr="00645BBF" w:rsidRDefault="005E004D" w:rsidP="000F512E">
            <w:pPr>
              <w:rPr>
                <w:rStyle w:val="affe"/>
                <w:b/>
                <w:sz w:val="24"/>
              </w:rPr>
            </w:pPr>
            <w:r w:rsidRPr="00645BBF">
              <w:rPr>
                <w:rStyle w:val="affe"/>
                <w:b/>
                <w:sz w:val="24"/>
              </w:rPr>
              <w:t>Дата</w:t>
            </w:r>
          </w:p>
        </w:tc>
        <w:tc>
          <w:tcPr>
            <w:tcW w:w="6514" w:type="dxa"/>
            <w:tcBorders>
              <w:bottom w:val="none" w:sz="0" w:space="0" w:color="auto"/>
            </w:tcBorders>
          </w:tcPr>
          <w:p w14:paraId="11A2D1FE" w14:textId="77777777" w:rsidR="005E004D" w:rsidRPr="0039321B" w:rsidRDefault="005E004D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b/>
                <w:sz w:val="24"/>
              </w:rPr>
            </w:pPr>
          </w:p>
        </w:tc>
      </w:tr>
      <w:tr w:rsidR="005E004D" w14:paraId="74F998A3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06D95E9" w14:textId="77777777" w:rsidR="005E004D" w:rsidRPr="00126E67" w:rsidRDefault="005E004D" w:rsidP="000F512E">
            <w:pPr>
              <w:rPr>
                <w:sz w:val="24"/>
              </w:rPr>
            </w:pPr>
            <w:r w:rsidRPr="00126E67">
              <w:rPr>
                <w:sz w:val="24"/>
              </w:rPr>
              <w:t>Место</w:t>
            </w:r>
          </w:p>
        </w:tc>
        <w:tc>
          <w:tcPr>
            <w:tcW w:w="6514" w:type="dxa"/>
          </w:tcPr>
          <w:p w14:paraId="071CBFE0" w14:textId="77777777" w:rsidR="005E004D" w:rsidRPr="00126E67" w:rsidRDefault="005E004D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</w:p>
        </w:tc>
      </w:tr>
      <w:tr w:rsidR="005E004D" w14:paraId="3C9707B8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661ADA0" w14:textId="77777777" w:rsidR="005E004D" w:rsidRPr="00126E67" w:rsidRDefault="005E004D" w:rsidP="000F512E">
            <w:pPr>
              <w:rPr>
                <w:rStyle w:val="affe"/>
                <w:sz w:val="24"/>
              </w:rPr>
            </w:pPr>
            <w:r w:rsidRPr="00126E67">
              <w:rPr>
                <w:sz w:val="24"/>
              </w:rPr>
              <w:t>Тема совещания</w:t>
            </w:r>
          </w:p>
        </w:tc>
        <w:tc>
          <w:tcPr>
            <w:tcW w:w="6514" w:type="dxa"/>
          </w:tcPr>
          <w:p w14:paraId="0C4E8D7F" w14:textId="77777777" w:rsidR="005E004D" w:rsidRPr="00126E67" w:rsidRDefault="005E004D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</w:p>
        </w:tc>
      </w:tr>
      <w:tr w:rsidR="005E004D" w14:paraId="36A58E5F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90FFBBC" w14:textId="77777777" w:rsidR="005E004D" w:rsidRPr="00126E67" w:rsidRDefault="005E004D" w:rsidP="000F512E">
            <w:pPr>
              <w:rPr>
                <w:rStyle w:val="affe"/>
                <w:sz w:val="24"/>
              </w:rPr>
            </w:pPr>
            <w:r w:rsidRPr="00126E67">
              <w:rPr>
                <w:sz w:val="24"/>
              </w:rPr>
              <w:t>Цель совещания</w:t>
            </w:r>
          </w:p>
        </w:tc>
        <w:tc>
          <w:tcPr>
            <w:tcW w:w="6514" w:type="dxa"/>
          </w:tcPr>
          <w:p w14:paraId="4538FF43" w14:textId="77777777" w:rsidR="005E004D" w:rsidRPr="00126E67" w:rsidRDefault="005E004D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</w:p>
        </w:tc>
      </w:tr>
      <w:tr w:rsidR="005E004D" w14:paraId="0E525B7F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1" w:type="dxa"/>
            <w:gridSpan w:val="2"/>
          </w:tcPr>
          <w:p w14:paraId="0853B4F9" w14:textId="77777777" w:rsidR="005E004D" w:rsidRPr="00126E67" w:rsidRDefault="005E004D" w:rsidP="000F512E">
            <w:pPr>
              <w:rPr>
                <w:rStyle w:val="affe"/>
                <w:sz w:val="24"/>
              </w:rPr>
            </w:pPr>
            <w:r w:rsidRPr="00126E67">
              <w:rPr>
                <w:sz w:val="24"/>
              </w:rPr>
              <w:t>Участники</w:t>
            </w:r>
          </w:p>
        </w:tc>
      </w:tr>
      <w:tr w:rsidR="005E004D" w14:paraId="397CF99C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88CE2F8" w14:textId="77777777" w:rsidR="005E004D" w:rsidRPr="00126E67" w:rsidRDefault="005E004D" w:rsidP="000F512E">
            <w:pPr>
              <w:rPr>
                <w:rStyle w:val="affe"/>
                <w:sz w:val="24"/>
              </w:rPr>
            </w:pPr>
            <w:r w:rsidRPr="00126E67">
              <w:rPr>
                <w:sz w:val="24"/>
              </w:rPr>
              <w:t>ФИО</w:t>
            </w:r>
          </w:p>
        </w:tc>
        <w:tc>
          <w:tcPr>
            <w:tcW w:w="6514" w:type="dxa"/>
          </w:tcPr>
          <w:p w14:paraId="1FEBF0AE" w14:textId="77777777" w:rsidR="005E004D" w:rsidRPr="00126E67" w:rsidRDefault="005E004D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b w:val="0"/>
                <w:sz w:val="24"/>
              </w:rPr>
            </w:pPr>
            <w:r w:rsidRPr="00126E67">
              <w:rPr>
                <w:b/>
                <w:sz w:val="24"/>
              </w:rPr>
              <w:t>Организация/Подразделение</w:t>
            </w:r>
          </w:p>
        </w:tc>
      </w:tr>
      <w:tr w:rsidR="005E004D" w14:paraId="2A07C4F2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A80AA92" w14:textId="77777777" w:rsidR="005E004D" w:rsidRPr="00126E67" w:rsidRDefault="005E004D" w:rsidP="00364DDE">
            <w:pPr>
              <w:rPr>
                <w:rStyle w:val="affe"/>
                <w:b/>
                <w:sz w:val="24"/>
                <w:lang w:val="en-US"/>
              </w:rPr>
            </w:pPr>
          </w:p>
        </w:tc>
        <w:tc>
          <w:tcPr>
            <w:tcW w:w="6514" w:type="dxa"/>
          </w:tcPr>
          <w:p w14:paraId="051C4ECD" w14:textId="77777777" w:rsidR="005E004D" w:rsidRPr="00126E67" w:rsidRDefault="005E004D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b w:val="0"/>
                <w:sz w:val="24"/>
              </w:rPr>
            </w:pPr>
          </w:p>
        </w:tc>
      </w:tr>
      <w:tr w:rsidR="005E004D" w14:paraId="7B0F6574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71B53C8" w14:textId="77777777" w:rsidR="005E004D" w:rsidRPr="00126E67" w:rsidRDefault="005E004D" w:rsidP="000F512E">
            <w:pPr>
              <w:rPr>
                <w:b w:val="0"/>
                <w:sz w:val="24"/>
                <w:lang w:val="en-US"/>
              </w:rPr>
            </w:pPr>
          </w:p>
        </w:tc>
        <w:tc>
          <w:tcPr>
            <w:tcW w:w="6514" w:type="dxa"/>
          </w:tcPr>
          <w:p w14:paraId="3E69C74B" w14:textId="77777777" w:rsidR="005E004D" w:rsidRPr="00126E67" w:rsidRDefault="005E004D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b w:val="0"/>
                <w:sz w:val="24"/>
                <w:lang w:val="en-US"/>
              </w:rPr>
            </w:pPr>
          </w:p>
        </w:tc>
      </w:tr>
    </w:tbl>
    <w:p w14:paraId="18B411D9" w14:textId="77777777" w:rsidR="00364DDE" w:rsidRDefault="00364DDE" w:rsidP="005E004D">
      <w:pPr>
        <w:rPr>
          <w:rStyle w:val="affe"/>
          <w:sz w:val="24"/>
        </w:rPr>
      </w:pPr>
    </w:p>
    <w:p w14:paraId="4F1D6B4D" w14:textId="77777777" w:rsidR="005E004D" w:rsidRPr="007B2882" w:rsidRDefault="005E004D" w:rsidP="005E004D">
      <w:pPr>
        <w:rPr>
          <w:rStyle w:val="affe"/>
          <w:sz w:val="24"/>
        </w:rPr>
      </w:pPr>
      <w:r w:rsidRPr="007B2882">
        <w:rPr>
          <w:rStyle w:val="affe"/>
          <w:sz w:val="24"/>
        </w:rPr>
        <w:t>ПОВЕСТКА</w:t>
      </w:r>
      <w:r>
        <w:rPr>
          <w:rStyle w:val="affe"/>
          <w:sz w:val="24"/>
        </w:rPr>
        <w:t>:</w:t>
      </w:r>
    </w:p>
    <w:tbl>
      <w:tblPr>
        <w:tblStyle w:val="-112"/>
        <w:tblW w:w="5082" w:type="pct"/>
        <w:tblLook w:val="0620" w:firstRow="1" w:lastRow="0" w:firstColumn="0" w:lastColumn="0" w:noHBand="1" w:noVBand="1"/>
      </w:tblPr>
      <w:tblGrid>
        <w:gridCol w:w="1012"/>
        <w:gridCol w:w="6996"/>
        <w:gridCol w:w="1431"/>
      </w:tblGrid>
      <w:tr w:rsidR="005E004D" w:rsidRPr="00126E67" w14:paraId="56BA1AB6" w14:textId="77777777" w:rsidTr="000F5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6" w:type="pct"/>
          </w:tcPr>
          <w:p w14:paraId="36AA4F07" w14:textId="77777777" w:rsidR="005E004D" w:rsidRPr="00126E67" w:rsidRDefault="005E004D" w:rsidP="000F512E">
            <w:pPr>
              <w:jc w:val="center"/>
              <w:rPr>
                <w:sz w:val="24"/>
              </w:rPr>
            </w:pPr>
            <w:r w:rsidRPr="00126E67">
              <w:rPr>
                <w:sz w:val="24"/>
              </w:rPr>
              <w:t>№ п/п</w:t>
            </w:r>
          </w:p>
        </w:tc>
        <w:tc>
          <w:tcPr>
            <w:tcW w:w="3706" w:type="pct"/>
          </w:tcPr>
          <w:p w14:paraId="3EA68228" w14:textId="77777777" w:rsidR="005E004D" w:rsidRPr="00126E67" w:rsidRDefault="005E004D" w:rsidP="000F512E">
            <w:pPr>
              <w:jc w:val="center"/>
              <w:rPr>
                <w:sz w:val="24"/>
              </w:rPr>
            </w:pPr>
            <w:r w:rsidRPr="00126E67">
              <w:rPr>
                <w:sz w:val="24"/>
              </w:rPr>
              <w:t>Вопросы к обсуждению</w:t>
            </w:r>
          </w:p>
        </w:tc>
        <w:tc>
          <w:tcPr>
            <w:tcW w:w="758" w:type="pct"/>
          </w:tcPr>
          <w:p w14:paraId="14DBFE5E" w14:textId="77777777" w:rsidR="005E004D" w:rsidRPr="00126E67" w:rsidRDefault="005E004D" w:rsidP="000F512E">
            <w:pPr>
              <w:jc w:val="center"/>
              <w:rPr>
                <w:sz w:val="24"/>
              </w:rPr>
            </w:pPr>
            <w:r w:rsidRPr="00126E67">
              <w:rPr>
                <w:sz w:val="24"/>
              </w:rPr>
              <w:t>Обсудили</w:t>
            </w:r>
          </w:p>
        </w:tc>
      </w:tr>
      <w:tr w:rsidR="005E004D" w:rsidRPr="00126E67" w14:paraId="6380F2EF" w14:textId="77777777" w:rsidTr="000F512E">
        <w:tc>
          <w:tcPr>
            <w:tcW w:w="536" w:type="pct"/>
          </w:tcPr>
          <w:p w14:paraId="3C9FABA8" w14:textId="77777777" w:rsidR="005E004D" w:rsidRPr="00126E67" w:rsidRDefault="005E004D" w:rsidP="00C23576">
            <w:pPr>
              <w:pStyle w:val="aff7"/>
              <w:numPr>
                <w:ilvl w:val="0"/>
                <w:numId w:val="63"/>
              </w:numPr>
              <w:ind w:left="448" w:right="26" w:hanging="273"/>
              <w:rPr>
                <w:sz w:val="24"/>
                <w:lang w:val="en-US"/>
              </w:rPr>
            </w:pPr>
          </w:p>
        </w:tc>
        <w:tc>
          <w:tcPr>
            <w:tcW w:w="3706" w:type="pct"/>
          </w:tcPr>
          <w:p w14:paraId="54892951" w14:textId="77777777" w:rsidR="005E004D" w:rsidRPr="00126E67" w:rsidRDefault="005E004D" w:rsidP="000F512E">
            <w:pPr>
              <w:rPr>
                <w:sz w:val="24"/>
              </w:rPr>
            </w:pPr>
          </w:p>
        </w:tc>
        <w:tc>
          <w:tcPr>
            <w:tcW w:w="758" w:type="pct"/>
          </w:tcPr>
          <w:p w14:paraId="2D02E7BC" w14:textId="77777777" w:rsidR="005E004D" w:rsidRPr="00126E67" w:rsidRDefault="005E004D" w:rsidP="000F512E">
            <w:pPr>
              <w:jc w:val="center"/>
              <w:rPr>
                <w:sz w:val="24"/>
              </w:rPr>
            </w:pPr>
            <w:r w:rsidRPr="00126E67">
              <w:rPr>
                <w:sz w:val="24"/>
              </w:rPr>
              <w:t>Да/Нет</w:t>
            </w:r>
          </w:p>
        </w:tc>
      </w:tr>
      <w:tr w:rsidR="005E004D" w:rsidRPr="00126E67" w14:paraId="5A927220" w14:textId="77777777" w:rsidTr="000F512E">
        <w:tc>
          <w:tcPr>
            <w:tcW w:w="536" w:type="pct"/>
          </w:tcPr>
          <w:p w14:paraId="64F49A48" w14:textId="77777777" w:rsidR="005E004D" w:rsidRPr="00126E67" w:rsidRDefault="005E004D" w:rsidP="00C23576">
            <w:pPr>
              <w:pStyle w:val="aff7"/>
              <w:numPr>
                <w:ilvl w:val="0"/>
                <w:numId w:val="63"/>
              </w:numPr>
              <w:ind w:left="448" w:right="26" w:hanging="273"/>
              <w:rPr>
                <w:sz w:val="24"/>
                <w:lang w:val="en-US"/>
              </w:rPr>
            </w:pPr>
          </w:p>
        </w:tc>
        <w:tc>
          <w:tcPr>
            <w:tcW w:w="3706" w:type="pct"/>
          </w:tcPr>
          <w:p w14:paraId="16CFA5BC" w14:textId="77777777" w:rsidR="005E004D" w:rsidRPr="00126E67" w:rsidRDefault="005E004D" w:rsidP="000F512E">
            <w:pPr>
              <w:rPr>
                <w:sz w:val="24"/>
              </w:rPr>
            </w:pPr>
          </w:p>
        </w:tc>
        <w:tc>
          <w:tcPr>
            <w:tcW w:w="758" w:type="pct"/>
          </w:tcPr>
          <w:p w14:paraId="3715CE27" w14:textId="77777777" w:rsidR="005E004D" w:rsidRPr="00126E67" w:rsidRDefault="005E004D" w:rsidP="000F512E">
            <w:pPr>
              <w:jc w:val="center"/>
              <w:rPr>
                <w:sz w:val="24"/>
              </w:rPr>
            </w:pPr>
            <w:r w:rsidRPr="00126E67">
              <w:rPr>
                <w:sz w:val="24"/>
              </w:rPr>
              <w:t>Да/Нет</w:t>
            </w:r>
          </w:p>
        </w:tc>
      </w:tr>
    </w:tbl>
    <w:p w14:paraId="3F312C29" w14:textId="77777777" w:rsidR="00364DDE" w:rsidRDefault="00364DDE" w:rsidP="005E004D">
      <w:pPr>
        <w:rPr>
          <w:rStyle w:val="affe"/>
          <w:sz w:val="24"/>
        </w:rPr>
      </w:pPr>
    </w:p>
    <w:p w14:paraId="5C78085E" w14:textId="77777777" w:rsidR="005E004D" w:rsidRPr="007B2882" w:rsidRDefault="005E004D" w:rsidP="005E004D">
      <w:pPr>
        <w:rPr>
          <w:rStyle w:val="affe"/>
          <w:sz w:val="24"/>
        </w:rPr>
      </w:pPr>
      <w:r w:rsidRPr="007B2882">
        <w:rPr>
          <w:rStyle w:val="affe"/>
          <w:sz w:val="24"/>
        </w:rPr>
        <w:t>ОТМЕТИЛИ</w:t>
      </w:r>
      <w:r>
        <w:rPr>
          <w:rStyle w:val="affe"/>
          <w:sz w:val="24"/>
        </w:rPr>
        <w:t>:</w:t>
      </w:r>
    </w:p>
    <w:p w14:paraId="03E5F86F" w14:textId="77777777" w:rsidR="005E004D" w:rsidRPr="002D2C87" w:rsidRDefault="005E004D" w:rsidP="005E004D">
      <w:pPr>
        <w:rPr>
          <w:sz w:val="24"/>
        </w:rPr>
      </w:pPr>
    </w:p>
    <w:p w14:paraId="28787E96" w14:textId="77777777" w:rsidR="005E004D" w:rsidRPr="00FF749D" w:rsidRDefault="005E004D" w:rsidP="005E004D">
      <w:pPr>
        <w:rPr>
          <w:rStyle w:val="affe"/>
          <w:sz w:val="28"/>
        </w:rPr>
      </w:pPr>
      <w:r w:rsidRPr="007B2882">
        <w:rPr>
          <w:rStyle w:val="affe"/>
          <w:sz w:val="24"/>
        </w:rPr>
        <w:t>РЕШИЛИ</w:t>
      </w:r>
      <w:r>
        <w:rPr>
          <w:rStyle w:val="affe"/>
          <w:sz w:val="24"/>
        </w:rPr>
        <w:t>:</w:t>
      </w:r>
    </w:p>
    <w:tbl>
      <w:tblPr>
        <w:tblStyle w:val="-112"/>
        <w:tblW w:w="5082" w:type="pct"/>
        <w:tblLayout w:type="fixed"/>
        <w:tblLook w:val="0620" w:firstRow="1" w:lastRow="0" w:firstColumn="0" w:lastColumn="0" w:noHBand="1" w:noVBand="1"/>
      </w:tblPr>
      <w:tblGrid>
        <w:gridCol w:w="1012"/>
        <w:gridCol w:w="4940"/>
        <w:gridCol w:w="1452"/>
        <w:gridCol w:w="2035"/>
      </w:tblGrid>
      <w:tr w:rsidR="005E004D" w:rsidRPr="00126E67" w14:paraId="4D4CB2D5" w14:textId="77777777" w:rsidTr="000F5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6" w:type="pct"/>
          </w:tcPr>
          <w:p w14:paraId="319D062D" w14:textId="77777777" w:rsidR="005E004D" w:rsidRPr="00126E67" w:rsidRDefault="005E004D" w:rsidP="000F512E">
            <w:pPr>
              <w:jc w:val="center"/>
              <w:rPr>
                <w:sz w:val="24"/>
              </w:rPr>
            </w:pPr>
            <w:r w:rsidRPr="00126E67">
              <w:rPr>
                <w:sz w:val="24"/>
              </w:rPr>
              <w:t>№ п/п</w:t>
            </w:r>
          </w:p>
        </w:tc>
        <w:tc>
          <w:tcPr>
            <w:tcW w:w="2617" w:type="pct"/>
          </w:tcPr>
          <w:p w14:paraId="7002C356" w14:textId="77777777" w:rsidR="005E004D" w:rsidRPr="00126E67" w:rsidRDefault="005E004D" w:rsidP="000F512E">
            <w:pPr>
              <w:jc w:val="center"/>
              <w:rPr>
                <w:sz w:val="24"/>
              </w:rPr>
            </w:pPr>
            <w:r w:rsidRPr="00126E67">
              <w:rPr>
                <w:sz w:val="24"/>
              </w:rPr>
              <w:t>Решение</w:t>
            </w:r>
          </w:p>
        </w:tc>
        <w:tc>
          <w:tcPr>
            <w:tcW w:w="769" w:type="pct"/>
          </w:tcPr>
          <w:p w14:paraId="350CB606" w14:textId="77777777" w:rsidR="005E004D" w:rsidRPr="00126E67" w:rsidRDefault="005E004D" w:rsidP="000F512E">
            <w:pPr>
              <w:jc w:val="center"/>
              <w:rPr>
                <w:sz w:val="24"/>
              </w:rPr>
            </w:pPr>
            <w:r w:rsidRPr="00126E67">
              <w:rPr>
                <w:sz w:val="24"/>
              </w:rPr>
              <w:t>Срок</w:t>
            </w:r>
          </w:p>
        </w:tc>
        <w:tc>
          <w:tcPr>
            <w:tcW w:w="1078" w:type="pct"/>
          </w:tcPr>
          <w:p w14:paraId="43AFE0B7" w14:textId="77777777" w:rsidR="005E004D" w:rsidRPr="00126E67" w:rsidRDefault="005E004D" w:rsidP="000F512E">
            <w:pPr>
              <w:jc w:val="center"/>
              <w:rPr>
                <w:sz w:val="24"/>
              </w:rPr>
            </w:pPr>
            <w:r w:rsidRPr="00126E67">
              <w:rPr>
                <w:sz w:val="24"/>
              </w:rPr>
              <w:t>Ответственный</w:t>
            </w:r>
          </w:p>
        </w:tc>
      </w:tr>
      <w:tr w:rsidR="005E004D" w:rsidRPr="00126E67" w14:paraId="4FE7CC4B" w14:textId="77777777" w:rsidTr="000F512E">
        <w:tc>
          <w:tcPr>
            <w:tcW w:w="536" w:type="pct"/>
          </w:tcPr>
          <w:p w14:paraId="127573DE" w14:textId="77777777" w:rsidR="005E004D" w:rsidRPr="00126E67" w:rsidRDefault="005E004D" w:rsidP="00C23576">
            <w:pPr>
              <w:pStyle w:val="aff7"/>
              <w:numPr>
                <w:ilvl w:val="0"/>
                <w:numId w:val="64"/>
              </w:numPr>
              <w:ind w:left="600" w:right="26" w:hanging="437"/>
              <w:rPr>
                <w:sz w:val="24"/>
              </w:rPr>
            </w:pPr>
          </w:p>
        </w:tc>
        <w:tc>
          <w:tcPr>
            <w:tcW w:w="2617" w:type="pct"/>
          </w:tcPr>
          <w:p w14:paraId="3EEAC0FF" w14:textId="77777777" w:rsidR="005E004D" w:rsidRPr="00126E67" w:rsidRDefault="005E004D" w:rsidP="000F512E">
            <w:pPr>
              <w:rPr>
                <w:sz w:val="24"/>
              </w:rPr>
            </w:pPr>
          </w:p>
        </w:tc>
        <w:tc>
          <w:tcPr>
            <w:tcW w:w="769" w:type="pct"/>
          </w:tcPr>
          <w:p w14:paraId="4EFADD10" w14:textId="77777777" w:rsidR="005E004D" w:rsidRPr="002D2C87" w:rsidRDefault="005E004D" w:rsidP="000F512E">
            <w:pPr>
              <w:rPr>
                <w:sz w:val="24"/>
                <w:lang w:val="en-US"/>
              </w:rPr>
            </w:pPr>
          </w:p>
        </w:tc>
        <w:tc>
          <w:tcPr>
            <w:tcW w:w="1078" w:type="pct"/>
          </w:tcPr>
          <w:p w14:paraId="08FF9445" w14:textId="77777777" w:rsidR="005E004D" w:rsidRPr="00126E67" w:rsidRDefault="005E004D" w:rsidP="000F512E">
            <w:pPr>
              <w:jc w:val="center"/>
              <w:rPr>
                <w:sz w:val="24"/>
              </w:rPr>
            </w:pPr>
          </w:p>
        </w:tc>
      </w:tr>
      <w:tr w:rsidR="005E004D" w:rsidRPr="00126E67" w14:paraId="4422687F" w14:textId="77777777" w:rsidTr="000F512E">
        <w:tc>
          <w:tcPr>
            <w:tcW w:w="536" w:type="pct"/>
          </w:tcPr>
          <w:p w14:paraId="0A95400D" w14:textId="77777777" w:rsidR="005E004D" w:rsidRPr="00126E67" w:rsidRDefault="005E004D" w:rsidP="00C23576">
            <w:pPr>
              <w:pStyle w:val="aff7"/>
              <w:numPr>
                <w:ilvl w:val="0"/>
                <w:numId w:val="64"/>
              </w:numPr>
              <w:ind w:left="448" w:right="26" w:hanging="273"/>
              <w:rPr>
                <w:sz w:val="24"/>
              </w:rPr>
            </w:pPr>
          </w:p>
        </w:tc>
        <w:tc>
          <w:tcPr>
            <w:tcW w:w="2617" w:type="pct"/>
          </w:tcPr>
          <w:p w14:paraId="1AC6EE4B" w14:textId="77777777" w:rsidR="005E004D" w:rsidRPr="00126E67" w:rsidRDefault="005E004D" w:rsidP="000F512E">
            <w:pPr>
              <w:rPr>
                <w:sz w:val="24"/>
              </w:rPr>
            </w:pPr>
          </w:p>
        </w:tc>
        <w:tc>
          <w:tcPr>
            <w:tcW w:w="769" w:type="pct"/>
          </w:tcPr>
          <w:p w14:paraId="5CB0763B" w14:textId="77777777" w:rsidR="005E004D" w:rsidRPr="00126E67" w:rsidRDefault="005E004D" w:rsidP="000F512E">
            <w:pPr>
              <w:jc w:val="center"/>
              <w:rPr>
                <w:sz w:val="24"/>
              </w:rPr>
            </w:pPr>
          </w:p>
        </w:tc>
        <w:tc>
          <w:tcPr>
            <w:tcW w:w="1078" w:type="pct"/>
          </w:tcPr>
          <w:p w14:paraId="78B49E1B" w14:textId="77777777" w:rsidR="005E004D" w:rsidRPr="00126E67" w:rsidRDefault="005E004D" w:rsidP="000F512E">
            <w:pPr>
              <w:jc w:val="center"/>
              <w:rPr>
                <w:sz w:val="24"/>
              </w:rPr>
            </w:pPr>
          </w:p>
        </w:tc>
      </w:tr>
    </w:tbl>
    <w:p w14:paraId="770F9F2F" w14:textId="77777777" w:rsidR="00364DDE" w:rsidRDefault="00364DDE" w:rsidP="005E004D">
      <w:pPr>
        <w:rPr>
          <w:rStyle w:val="affe"/>
          <w:sz w:val="24"/>
        </w:rPr>
      </w:pPr>
    </w:p>
    <w:p w14:paraId="2D5AC01E" w14:textId="77777777" w:rsidR="005E004D" w:rsidRPr="007B2882" w:rsidRDefault="005E004D" w:rsidP="005E004D">
      <w:pPr>
        <w:rPr>
          <w:rStyle w:val="affe"/>
          <w:sz w:val="24"/>
        </w:rPr>
      </w:pPr>
      <w:r w:rsidRPr="007B2882">
        <w:rPr>
          <w:rStyle w:val="affe"/>
          <w:sz w:val="24"/>
        </w:rPr>
        <w:t>СОГЛАСОВАНО</w:t>
      </w:r>
      <w:r>
        <w:rPr>
          <w:rStyle w:val="affe"/>
          <w:sz w:val="24"/>
        </w:rPr>
        <w:t>:</w:t>
      </w:r>
    </w:p>
    <w:tbl>
      <w:tblPr>
        <w:tblStyle w:val="aff9"/>
        <w:tblW w:w="9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020"/>
        <w:gridCol w:w="3021"/>
      </w:tblGrid>
      <w:tr w:rsidR="005E004D" w14:paraId="66AEE753" w14:textId="77777777" w:rsidTr="000F512E">
        <w:tc>
          <w:tcPr>
            <w:tcW w:w="3256" w:type="dxa"/>
            <w:vAlign w:val="bottom"/>
          </w:tcPr>
          <w:p w14:paraId="0D890410" w14:textId="77777777" w:rsidR="005E004D" w:rsidRPr="002D2C87" w:rsidRDefault="005E004D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Должность</w:t>
            </w:r>
            <w:r>
              <w:rPr>
                <w:sz w:val="24"/>
                <w:lang w:val="en-US"/>
              </w:rPr>
              <w:t>&gt; &lt;</w:t>
            </w:r>
            <w:r>
              <w:rPr>
                <w:sz w:val="24"/>
              </w:rPr>
              <w:t>Компания</w:t>
            </w:r>
            <w:r>
              <w:rPr>
                <w:sz w:val="24"/>
                <w:lang w:val="en-US"/>
              </w:rPr>
              <w:t>&gt;</w:t>
            </w:r>
            <w:r w:rsidRPr="002D2C87">
              <w:rPr>
                <w:sz w:val="24"/>
              </w:rPr>
              <w:t xml:space="preserve"> </w:t>
            </w:r>
          </w:p>
        </w:tc>
        <w:tc>
          <w:tcPr>
            <w:tcW w:w="3020" w:type="dxa"/>
            <w:vAlign w:val="bottom"/>
          </w:tcPr>
          <w:p w14:paraId="5C6D8006" w14:textId="77777777" w:rsidR="005E004D" w:rsidRPr="002D2C87" w:rsidRDefault="005E004D" w:rsidP="000F512E">
            <w:pPr>
              <w:rPr>
                <w:sz w:val="24"/>
              </w:rPr>
            </w:pPr>
            <w:r w:rsidRPr="002D2C87">
              <w:rPr>
                <w:rStyle w:val="affe"/>
                <w:b w:val="0"/>
                <w:sz w:val="24"/>
              </w:rPr>
              <w:t>_______________________</w:t>
            </w:r>
          </w:p>
        </w:tc>
        <w:tc>
          <w:tcPr>
            <w:tcW w:w="3021" w:type="dxa"/>
            <w:vAlign w:val="bottom"/>
          </w:tcPr>
          <w:p w14:paraId="6FD55871" w14:textId="77777777" w:rsidR="005E004D" w:rsidRPr="002D2C87" w:rsidRDefault="005E004D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ФИО</w:t>
            </w:r>
            <w:r w:rsidRPr="002D2C87">
              <w:rPr>
                <w:sz w:val="24"/>
                <w:lang w:val="en-US"/>
              </w:rPr>
              <w:t>&gt;</w:t>
            </w:r>
          </w:p>
        </w:tc>
      </w:tr>
      <w:tr w:rsidR="005E004D" w14:paraId="7B6B1921" w14:textId="77777777" w:rsidTr="000F512E">
        <w:tc>
          <w:tcPr>
            <w:tcW w:w="3256" w:type="dxa"/>
            <w:vAlign w:val="bottom"/>
          </w:tcPr>
          <w:p w14:paraId="5EED5A27" w14:textId="77777777" w:rsidR="005E004D" w:rsidRPr="002D2C87" w:rsidRDefault="005E004D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Должность</w:t>
            </w:r>
            <w:r>
              <w:rPr>
                <w:sz w:val="24"/>
                <w:lang w:val="en-US"/>
              </w:rPr>
              <w:t>&gt; &lt;</w:t>
            </w:r>
            <w:r>
              <w:rPr>
                <w:sz w:val="24"/>
              </w:rPr>
              <w:t>Компания</w:t>
            </w:r>
            <w:r>
              <w:rPr>
                <w:sz w:val="24"/>
                <w:lang w:val="en-US"/>
              </w:rPr>
              <w:t>&gt;</w:t>
            </w:r>
            <w:r w:rsidRPr="002D2C87">
              <w:rPr>
                <w:sz w:val="24"/>
              </w:rPr>
              <w:t xml:space="preserve"> </w:t>
            </w:r>
          </w:p>
        </w:tc>
        <w:tc>
          <w:tcPr>
            <w:tcW w:w="3020" w:type="dxa"/>
            <w:vAlign w:val="bottom"/>
          </w:tcPr>
          <w:p w14:paraId="52A885CD" w14:textId="77777777" w:rsidR="005E004D" w:rsidRPr="002D2C87" w:rsidRDefault="005E004D" w:rsidP="000F512E">
            <w:pPr>
              <w:rPr>
                <w:sz w:val="24"/>
              </w:rPr>
            </w:pPr>
            <w:r w:rsidRPr="002D2C87">
              <w:rPr>
                <w:rStyle w:val="affe"/>
                <w:b w:val="0"/>
                <w:sz w:val="24"/>
              </w:rPr>
              <w:t>_______________________</w:t>
            </w:r>
          </w:p>
        </w:tc>
        <w:tc>
          <w:tcPr>
            <w:tcW w:w="3021" w:type="dxa"/>
            <w:vAlign w:val="bottom"/>
          </w:tcPr>
          <w:p w14:paraId="2621D813" w14:textId="77777777" w:rsidR="005E004D" w:rsidRPr="002D2C87" w:rsidRDefault="005E004D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ФИО</w:t>
            </w:r>
            <w:r w:rsidRPr="002D2C87">
              <w:rPr>
                <w:sz w:val="24"/>
                <w:lang w:val="en-US"/>
              </w:rPr>
              <w:t>&gt;</w:t>
            </w:r>
          </w:p>
        </w:tc>
      </w:tr>
    </w:tbl>
    <w:p w14:paraId="56B00B16" w14:textId="77777777" w:rsidR="00364DDE" w:rsidRDefault="00364DDE" w:rsidP="005E004D">
      <w:pPr>
        <w:rPr>
          <w:rStyle w:val="affe"/>
          <w:sz w:val="24"/>
        </w:rPr>
      </w:pPr>
    </w:p>
    <w:p w14:paraId="3AA62DD3" w14:textId="77777777" w:rsidR="005E004D" w:rsidRPr="007B2882" w:rsidRDefault="005E004D" w:rsidP="005E004D">
      <w:pPr>
        <w:rPr>
          <w:rStyle w:val="affe"/>
          <w:sz w:val="24"/>
        </w:rPr>
      </w:pPr>
      <w:r w:rsidRPr="007B2882">
        <w:rPr>
          <w:rStyle w:val="affe"/>
          <w:sz w:val="24"/>
        </w:rPr>
        <w:t>ОЗНАКОМЛЕНЫ</w:t>
      </w:r>
      <w:r>
        <w:rPr>
          <w:rStyle w:val="affe"/>
          <w:sz w:val="24"/>
        </w:rPr>
        <w:t>:</w:t>
      </w:r>
    </w:p>
    <w:tbl>
      <w:tblPr>
        <w:tblStyle w:val="aff9"/>
        <w:tblW w:w="9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020"/>
        <w:gridCol w:w="3021"/>
      </w:tblGrid>
      <w:tr w:rsidR="005E004D" w14:paraId="734F07DE" w14:textId="77777777" w:rsidTr="000F512E">
        <w:tc>
          <w:tcPr>
            <w:tcW w:w="3256" w:type="dxa"/>
            <w:vAlign w:val="bottom"/>
          </w:tcPr>
          <w:p w14:paraId="1438C189" w14:textId="77777777" w:rsidR="005E004D" w:rsidRPr="002D2C87" w:rsidRDefault="005E004D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Должность</w:t>
            </w:r>
            <w:r>
              <w:rPr>
                <w:sz w:val="24"/>
                <w:lang w:val="en-US"/>
              </w:rPr>
              <w:t>&gt; &lt;</w:t>
            </w:r>
            <w:r>
              <w:rPr>
                <w:sz w:val="24"/>
              </w:rPr>
              <w:t>Компания</w:t>
            </w:r>
            <w:r>
              <w:rPr>
                <w:sz w:val="24"/>
                <w:lang w:val="en-US"/>
              </w:rPr>
              <w:t>&gt;</w:t>
            </w:r>
            <w:r w:rsidRPr="002D2C87">
              <w:rPr>
                <w:sz w:val="24"/>
              </w:rPr>
              <w:t xml:space="preserve"> </w:t>
            </w:r>
          </w:p>
        </w:tc>
        <w:tc>
          <w:tcPr>
            <w:tcW w:w="3020" w:type="dxa"/>
            <w:vAlign w:val="bottom"/>
          </w:tcPr>
          <w:p w14:paraId="60655BFD" w14:textId="77777777" w:rsidR="005E004D" w:rsidRPr="002D2C87" w:rsidRDefault="005E004D" w:rsidP="000F512E">
            <w:pPr>
              <w:rPr>
                <w:sz w:val="24"/>
              </w:rPr>
            </w:pPr>
            <w:r w:rsidRPr="002D2C87">
              <w:rPr>
                <w:rStyle w:val="affe"/>
                <w:b w:val="0"/>
                <w:sz w:val="24"/>
              </w:rPr>
              <w:t>_______________________</w:t>
            </w:r>
          </w:p>
        </w:tc>
        <w:tc>
          <w:tcPr>
            <w:tcW w:w="3021" w:type="dxa"/>
            <w:vAlign w:val="bottom"/>
          </w:tcPr>
          <w:p w14:paraId="2B86F418" w14:textId="77777777" w:rsidR="005E004D" w:rsidRPr="002D2C87" w:rsidRDefault="005E004D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ФИО</w:t>
            </w:r>
            <w:r w:rsidRPr="002D2C87">
              <w:rPr>
                <w:sz w:val="24"/>
                <w:lang w:val="en-US"/>
              </w:rPr>
              <w:t>&gt;</w:t>
            </w:r>
          </w:p>
        </w:tc>
      </w:tr>
      <w:tr w:rsidR="005E004D" w14:paraId="60C1320D" w14:textId="77777777" w:rsidTr="000F512E">
        <w:tc>
          <w:tcPr>
            <w:tcW w:w="3256" w:type="dxa"/>
            <w:vAlign w:val="bottom"/>
          </w:tcPr>
          <w:p w14:paraId="39EDD6F8" w14:textId="77777777" w:rsidR="005E004D" w:rsidRPr="002D2C87" w:rsidRDefault="005E004D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Должность</w:t>
            </w:r>
            <w:r>
              <w:rPr>
                <w:sz w:val="24"/>
                <w:lang w:val="en-US"/>
              </w:rPr>
              <w:t>&gt; &lt;</w:t>
            </w:r>
            <w:r>
              <w:rPr>
                <w:sz w:val="24"/>
              </w:rPr>
              <w:t>Компания</w:t>
            </w:r>
            <w:r>
              <w:rPr>
                <w:sz w:val="24"/>
                <w:lang w:val="en-US"/>
              </w:rPr>
              <w:t>&gt;</w:t>
            </w:r>
            <w:r w:rsidRPr="002D2C87">
              <w:rPr>
                <w:sz w:val="24"/>
              </w:rPr>
              <w:t xml:space="preserve"> </w:t>
            </w:r>
          </w:p>
        </w:tc>
        <w:tc>
          <w:tcPr>
            <w:tcW w:w="3020" w:type="dxa"/>
            <w:vAlign w:val="bottom"/>
          </w:tcPr>
          <w:p w14:paraId="745CC3BA" w14:textId="77777777" w:rsidR="005E004D" w:rsidRPr="002D2C87" w:rsidRDefault="005E004D" w:rsidP="000F512E">
            <w:pPr>
              <w:rPr>
                <w:sz w:val="24"/>
              </w:rPr>
            </w:pPr>
            <w:r w:rsidRPr="002D2C87">
              <w:rPr>
                <w:rStyle w:val="affe"/>
                <w:b w:val="0"/>
                <w:sz w:val="24"/>
              </w:rPr>
              <w:t>_______________________</w:t>
            </w:r>
          </w:p>
        </w:tc>
        <w:tc>
          <w:tcPr>
            <w:tcW w:w="3021" w:type="dxa"/>
            <w:vAlign w:val="bottom"/>
          </w:tcPr>
          <w:p w14:paraId="25CDBC65" w14:textId="77777777" w:rsidR="005E004D" w:rsidRPr="002D2C87" w:rsidRDefault="005E004D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ФИО</w:t>
            </w:r>
            <w:r w:rsidRPr="002D2C87">
              <w:rPr>
                <w:sz w:val="24"/>
                <w:lang w:val="en-US"/>
              </w:rPr>
              <w:t>&gt;</w:t>
            </w:r>
          </w:p>
        </w:tc>
      </w:tr>
    </w:tbl>
    <w:p w14:paraId="6EAA01E0" w14:textId="77777777" w:rsidR="005E004D" w:rsidRPr="005E004D" w:rsidRDefault="005E004D" w:rsidP="005E004D">
      <w:pPr>
        <w:rPr>
          <w:lang w:eastAsia="en-US"/>
        </w:rPr>
      </w:pPr>
    </w:p>
    <w:p w14:paraId="0B16D076" w14:textId="77777777" w:rsidR="00A732C7" w:rsidRDefault="00A732C7" w:rsidP="00A732C7">
      <w:pPr>
        <w:pStyle w:val="a4"/>
        <w:ind w:left="2835"/>
      </w:pPr>
      <w:bookmarkStart w:id="198" w:name="Прил3"/>
      <w:bookmarkStart w:id="199" w:name="_Toc17120128"/>
      <w:bookmarkEnd w:id="198"/>
      <w:r w:rsidRPr="00040E1B">
        <w:lastRenderedPageBreak/>
        <w:t>Шаблон статус-отчета по проекту</w:t>
      </w:r>
      <w:bookmarkEnd w:id="199"/>
    </w:p>
    <w:p w14:paraId="0547E981" w14:textId="77777777" w:rsidR="00346C59" w:rsidRDefault="00346C59" w:rsidP="00346C59">
      <w:pPr>
        <w:jc w:val="center"/>
        <w:rPr>
          <w:b/>
          <w:sz w:val="32"/>
        </w:rPr>
      </w:pPr>
      <w:r w:rsidRPr="00346C59">
        <w:rPr>
          <w:b/>
          <w:sz w:val="32"/>
        </w:rPr>
        <w:t xml:space="preserve">Статус-отчет по проекту </w:t>
      </w:r>
      <w:r w:rsidRPr="007B2882">
        <w:rPr>
          <w:b/>
          <w:sz w:val="32"/>
        </w:rPr>
        <w:t xml:space="preserve">№ </w:t>
      </w:r>
      <w:r w:rsidRPr="00346C59">
        <w:rPr>
          <w:b/>
          <w:sz w:val="32"/>
        </w:rPr>
        <w:t xml:space="preserve">_____ </w:t>
      </w:r>
      <w:r w:rsidRPr="00962CD3">
        <w:rPr>
          <w:b/>
          <w:sz w:val="32"/>
        </w:rPr>
        <w:t>от</w:t>
      </w:r>
      <w:r w:rsidRPr="00346C59">
        <w:rPr>
          <w:b/>
          <w:sz w:val="32"/>
        </w:rPr>
        <w:t xml:space="preserve"> </w:t>
      </w:r>
      <w:r>
        <w:rPr>
          <w:b/>
          <w:sz w:val="32"/>
        </w:rPr>
        <w:t>__.__.____</w:t>
      </w:r>
    </w:p>
    <w:tbl>
      <w:tblPr>
        <w:tblStyle w:val="-151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4A0" w:firstRow="1" w:lastRow="0" w:firstColumn="1" w:lastColumn="0" w:noHBand="0" w:noVBand="1"/>
      </w:tblPr>
      <w:tblGrid>
        <w:gridCol w:w="2547"/>
        <w:gridCol w:w="6514"/>
      </w:tblGrid>
      <w:tr w:rsidR="00346C59" w14:paraId="7F44BF64" w14:textId="77777777" w:rsidTr="000F5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bottom w:val="none" w:sz="0" w:space="0" w:color="auto"/>
            </w:tcBorders>
          </w:tcPr>
          <w:p w14:paraId="32D5BAE7" w14:textId="77777777" w:rsidR="00346C59" w:rsidRPr="00645BBF" w:rsidRDefault="00346C59" w:rsidP="000F512E">
            <w:pPr>
              <w:rPr>
                <w:rStyle w:val="affe"/>
                <w:b/>
                <w:sz w:val="24"/>
              </w:rPr>
            </w:pPr>
            <w:r>
              <w:rPr>
                <w:rStyle w:val="affe"/>
                <w:b/>
                <w:sz w:val="24"/>
              </w:rPr>
              <w:t>Основание</w:t>
            </w:r>
          </w:p>
        </w:tc>
        <w:tc>
          <w:tcPr>
            <w:tcW w:w="6514" w:type="dxa"/>
            <w:tcBorders>
              <w:bottom w:val="none" w:sz="0" w:space="0" w:color="auto"/>
            </w:tcBorders>
          </w:tcPr>
          <w:p w14:paraId="4C6FFCDE" w14:textId="77777777" w:rsidR="00346C59" w:rsidRPr="00533FFA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b/>
                <w:sz w:val="24"/>
              </w:rPr>
            </w:pPr>
            <w:r>
              <w:rPr>
                <w:b w:val="0"/>
                <w:sz w:val="24"/>
              </w:rPr>
              <w:t>Договор</w:t>
            </w:r>
            <w:r w:rsidRPr="00533FFA">
              <w:rPr>
                <w:b w:val="0"/>
                <w:sz w:val="24"/>
              </w:rPr>
              <w:t xml:space="preserve"> № __________ от __.__.20__г.</w:t>
            </w:r>
          </w:p>
        </w:tc>
      </w:tr>
      <w:tr w:rsidR="00346C59" w14:paraId="70EB807B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B6F4B01" w14:textId="77777777" w:rsidR="00346C59" w:rsidRPr="00126E67" w:rsidRDefault="00346C59" w:rsidP="000F512E">
            <w:pPr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514" w:type="dxa"/>
          </w:tcPr>
          <w:p w14:paraId="479D1997" w14:textId="77777777" w:rsidR="00346C59" w:rsidRPr="00126E67" w:rsidRDefault="00346C59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</w:p>
        </w:tc>
      </w:tr>
      <w:tr w:rsidR="00346C59" w14:paraId="3D3F60C9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5ACEB98" w14:textId="77777777" w:rsidR="00346C59" w:rsidRPr="00126E67" w:rsidRDefault="00346C59" w:rsidP="000F512E">
            <w:pPr>
              <w:rPr>
                <w:rStyle w:val="affe"/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514" w:type="dxa"/>
          </w:tcPr>
          <w:p w14:paraId="25D6D1E7" w14:textId="77777777" w:rsidR="00346C59" w:rsidRPr="00126E67" w:rsidRDefault="00346C59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</w:p>
        </w:tc>
      </w:tr>
      <w:tr w:rsidR="00346C59" w14:paraId="043B28A6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370DF01" w14:textId="77777777" w:rsidR="00346C59" w:rsidRPr="00793577" w:rsidRDefault="00346C59" w:rsidP="000F512E">
            <w:r>
              <w:t>Текущий этап проекта</w:t>
            </w:r>
          </w:p>
        </w:tc>
        <w:tc>
          <w:tcPr>
            <w:tcW w:w="6514" w:type="dxa"/>
          </w:tcPr>
          <w:p w14:paraId="5C27F6FD" w14:textId="77777777" w:rsidR="00346C59" w:rsidRPr="00793577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46C59" w14:paraId="1E5FB715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C930885" w14:textId="77777777" w:rsidR="00346C59" w:rsidRPr="00126E67" w:rsidRDefault="00346C59" w:rsidP="000F512E">
            <w:pPr>
              <w:rPr>
                <w:rStyle w:val="affe"/>
                <w:sz w:val="24"/>
              </w:rPr>
            </w:pPr>
            <w:r>
              <w:t>Отчетный период</w:t>
            </w:r>
          </w:p>
        </w:tc>
        <w:tc>
          <w:tcPr>
            <w:tcW w:w="6514" w:type="dxa"/>
          </w:tcPr>
          <w:p w14:paraId="5FBADA90" w14:textId="77777777" w:rsidR="00346C59" w:rsidRPr="00126E67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</w:p>
        </w:tc>
      </w:tr>
    </w:tbl>
    <w:p w14:paraId="58FF6244" w14:textId="77777777" w:rsidR="00346C59" w:rsidRDefault="00346C59" w:rsidP="00346C59">
      <w:pPr>
        <w:jc w:val="center"/>
      </w:pPr>
    </w:p>
    <w:p w14:paraId="5869A909" w14:textId="77777777" w:rsidR="00346C59" w:rsidRDefault="00346C59" w:rsidP="00346C59">
      <w:pPr>
        <w:rPr>
          <w:rStyle w:val="affe"/>
          <w:sz w:val="24"/>
        </w:rPr>
      </w:pPr>
      <w:r>
        <w:rPr>
          <w:rStyle w:val="affe"/>
          <w:sz w:val="24"/>
        </w:rPr>
        <w:t>СВОДНЫЕ ДАННЫЕ ПО ПРОЕКТУ</w:t>
      </w:r>
    </w:p>
    <w:tbl>
      <w:tblPr>
        <w:tblStyle w:val="-151"/>
        <w:tblW w:w="0" w:type="auto"/>
        <w:tblBorders>
          <w:top w:val="single" w:sz="4" w:space="0" w:color="8EAADB" w:themeColor="accent5" w:themeTint="99"/>
          <w:left w:val="single" w:sz="4" w:space="0" w:color="8EAADB" w:themeColor="accent5" w:themeTint="99"/>
          <w:bottom w:val="single" w:sz="4" w:space="0" w:color="8EAADB" w:themeColor="accent5" w:themeTint="99"/>
          <w:right w:val="single" w:sz="4" w:space="0" w:color="8EAADB" w:themeColor="accent5" w:themeTint="99"/>
          <w:insideH w:val="single" w:sz="4" w:space="0" w:color="8EAADB" w:themeColor="accent5" w:themeTint="99"/>
          <w:insideV w:val="single" w:sz="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2547"/>
        <w:gridCol w:w="6514"/>
      </w:tblGrid>
      <w:tr w:rsidR="00346C59" w14:paraId="65710C13" w14:textId="77777777" w:rsidTr="000F5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bottom w:val="none" w:sz="0" w:space="0" w:color="auto"/>
            </w:tcBorders>
          </w:tcPr>
          <w:p w14:paraId="6886B268" w14:textId="77777777" w:rsidR="00346C59" w:rsidRPr="00E34D7B" w:rsidRDefault="00346C59" w:rsidP="000F512E">
            <w:pPr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Общий статус проекта</w:t>
            </w:r>
          </w:p>
        </w:tc>
        <w:tc>
          <w:tcPr>
            <w:tcW w:w="6514" w:type="dxa"/>
            <w:tcBorders>
              <w:bottom w:val="none" w:sz="0" w:space="0" w:color="auto"/>
            </w:tcBorders>
          </w:tcPr>
          <w:p w14:paraId="12772E74" w14:textId="77777777" w:rsidR="00346C59" w:rsidRDefault="00000000" w:rsidP="00346C59">
            <w:pPr>
              <w:ind w:left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  <w:r>
              <w:rPr>
                <w:b w:val="0"/>
                <w:noProof/>
                <w:color w:val="000000" w:themeColor="text1"/>
                <w:sz w:val="24"/>
              </w:rPr>
              <w:pict w14:anchorId="3BEAF24D"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Ромб 8" o:spid="_x0000_s2050" type="#_x0000_t4" style="position:absolute;left:0;text-align:left;margin-left:45.2pt;margin-top:1.7pt;width:14.25pt;height:15.75pt;z-index:251660288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" fillcolor="red" strokecolor="black [3213]" strokeweight=".25pt"/>
              </w:pict>
            </w:r>
            <w:r>
              <w:rPr>
                <w:b w:val="0"/>
                <w:noProof/>
                <w:color w:val="000000" w:themeColor="text1"/>
                <w:sz w:val="24"/>
              </w:rPr>
              <w:pict w14:anchorId="3F5E5335">
                <v:shape id="Ромб 7" o:spid="_x0000_s2067" type="#_x0000_t4" style="position:absolute;left:0;text-align:left;margin-left:22.7pt;margin-top:1.85pt;width:14.25pt;height:15.75pt;z-index:25165926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" fillcolor="yellow" strokecolor="black [3213]" strokeweight=".25pt"/>
              </w:pict>
            </w:r>
            <w:r>
              <w:rPr>
                <w:b w:val="0"/>
                <w:i/>
                <w:noProof/>
                <w:color w:val="0070C0"/>
                <w:sz w:val="24"/>
              </w:rPr>
              <w:pict w14:anchorId="20AAECED">
                <v:shape id="Ромб 3" o:spid="_x0000_s2066" type="#_x0000_t4" style="position:absolute;left:0;text-align:left;margin-left:1.7pt;margin-top:1.3pt;width:14.25pt;height:15.75pt;z-index:251661312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" fillcolor="#70ad47 [3209]" strokecolor="black [3213]" strokeweight=".25pt"/>
              </w:pict>
            </w:r>
          </w:p>
          <w:p w14:paraId="013DD67C" w14:textId="77777777" w:rsidR="00346C59" w:rsidRDefault="00346C59" w:rsidP="00346C59">
            <w:pPr>
              <w:ind w:left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</w:p>
          <w:p w14:paraId="3C5A0B52" w14:textId="77777777" w:rsidR="00346C59" w:rsidRPr="00346C59" w:rsidRDefault="00346C59" w:rsidP="00346C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b/>
                <w:bCs/>
                <w:color w:val="auto"/>
                <w:sz w:val="24"/>
              </w:rPr>
            </w:pPr>
            <w:r w:rsidRPr="00346C59">
              <w:rPr>
                <w:b w:val="0"/>
              </w:rPr>
              <w:t>Комментарий</w:t>
            </w:r>
          </w:p>
        </w:tc>
      </w:tr>
    </w:tbl>
    <w:p w14:paraId="3CE91E8D" w14:textId="77777777" w:rsidR="00346C59" w:rsidRDefault="00346C59" w:rsidP="00346C59"/>
    <w:tbl>
      <w:tblPr>
        <w:tblStyle w:val="-151"/>
        <w:tblW w:w="9067" w:type="dxa"/>
        <w:tblLook w:val="04A0" w:firstRow="1" w:lastRow="0" w:firstColumn="1" w:lastColumn="0" w:noHBand="0" w:noVBand="1"/>
      </w:tblPr>
      <w:tblGrid>
        <w:gridCol w:w="2823"/>
        <w:gridCol w:w="1431"/>
        <w:gridCol w:w="2406"/>
        <w:gridCol w:w="2407"/>
      </w:tblGrid>
      <w:tr w:rsidR="00346C59" w14:paraId="575F4829" w14:textId="77777777" w:rsidTr="000F5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</w:tcPr>
          <w:p w14:paraId="5645E568" w14:textId="77777777" w:rsidR="00346C59" w:rsidRPr="00645BBF" w:rsidRDefault="00346C59" w:rsidP="000F512E">
            <w:pPr>
              <w:rPr>
                <w:rStyle w:val="affe"/>
                <w:b/>
                <w:sz w:val="24"/>
              </w:rPr>
            </w:pPr>
            <w:r>
              <w:rPr>
                <w:rStyle w:val="affe"/>
                <w:b/>
                <w:sz w:val="24"/>
              </w:rPr>
              <w:t>Параметр</w:t>
            </w:r>
          </w:p>
        </w:tc>
        <w:tc>
          <w:tcPr>
            <w:tcW w:w="1431" w:type="dxa"/>
          </w:tcPr>
          <w:p w14:paraId="527EACFC" w14:textId="77777777" w:rsidR="00346C59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b/>
                <w:sz w:val="24"/>
              </w:rPr>
            </w:pPr>
            <w:r>
              <w:rPr>
                <w:rStyle w:val="affe"/>
                <w:b/>
                <w:sz w:val="24"/>
              </w:rPr>
              <w:t>Индикатор</w:t>
            </w:r>
          </w:p>
        </w:tc>
        <w:tc>
          <w:tcPr>
            <w:tcW w:w="2406" w:type="dxa"/>
          </w:tcPr>
          <w:p w14:paraId="60BF1018" w14:textId="77777777" w:rsidR="00346C59" w:rsidRPr="00533FFA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b/>
                <w:sz w:val="24"/>
              </w:rPr>
            </w:pPr>
            <w:r>
              <w:rPr>
                <w:rStyle w:val="affe"/>
                <w:b/>
                <w:sz w:val="24"/>
              </w:rPr>
              <w:t>Базовый план</w:t>
            </w:r>
          </w:p>
        </w:tc>
        <w:tc>
          <w:tcPr>
            <w:tcW w:w="2407" w:type="dxa"/>
          </w:tcPr>
          <w:p w14:paraId="1CD94CAD" w14:textId="77777777" w:rsidR="00346C59" w:rsidRPr="00533FFA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b/>
                <w:sz w:val="24"/>
              </w:rPr>
            </w:pPr>
            <w:r>
              <w:rPr>
                <w:rStyle w:val="affe"/>
                <w:b/>
                <w:sz w:val="24"/>
              </w:rPr>
              <w:t>Прогноз</w:t>
            </w:r>
          </w:p>
        </w:tc>
      </w:tr>
      <w:tr w:rsidR="00346C59" w14:paraId="61A456D2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</w:tcPr>
          <w:p w14:paraId="7D603963" w14:textId="77777777" w:rsidR="00346C59" w:rsidRPr="00E34D7B" w:rsidRDefault="00346C59" w:rsidP="000F512E">
            <w:pPr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Дата начала проекта</w:t>
            </w:r>
          </w:p>
        </w:tc>
        <w:tc>
          <w:tcPr>
            <w:tcW w:w="1431" w:type="dxa"/>
          </w:tcPr>
          <w:p w14:paraId="6F868BC4" w14:textId="77777777" w:rsidR="00346C59" w:rsidRPr="00126E67" w:rsidRDefault="00346C59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</w:p>
        </w:tc>
        <w:tc>
          <w:tcPr>
            <w:tcW w:w="2406" w:type="dxa"/>
          </w:tcPr>
          <w:p w14:paraId="17ACC156" w14:textId="77777777" w:rsidR="00346C59" w:rsidRPr="00126E67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  <w:r w:rsidRPr="001178AF">
              <w:t>&lt;Дата&gt;</w:t>
            </w:r>
          </w:p>
        </w:tc>
        <w:tc>
          <w:tcPr>
            <w:tcW w:w="2407" w:type="dxa"/>
          </w:tcPr>
          <w:p w14:paraId="5981BFB5" w14:textId="77777777" w:rsidR="00346C59" w:rsidRPr="00126E67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  <w:r w:rsidRPr="001178AF">
              <w:t>&lt;Дата&gt;</w:t>
            </w:r>
          </w:p>
        </w:tc>
      </w:tr>
      <w:tr w:rsidR="00346C59" w14:paraId="37132DEE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</w:tcPr>
          <w:p w14:paraId="78A3AED8" w14:textId="77777777" w:rsidR="00346C59" w:rsidRPr="00E34D7B" w:rsidRDefault="00346C59" w:rsidP="000F512E">
            <w:pPr>
              <w:rPr>
                <w:rStyle w:val="affe"/>
                <w:sz w:val="24"/>
              </w:rPr>
            </w:pPr>
            <w:r>
              <w:rPr>
                <w:rStyle w:val="affe"/>
                <w:sz w:val="24"/>
              </w:rPr>
              <w:t>Дата завершения этапа</w:t>
            </w:r>
          </w:p>
        </w:tc>
        <w:tc>
          <w:tcPr>
            <w:tcW w:w="1431" w:type="dxa"/>
          </w:tcPr>
          <w:p w14:paraId="3A779EA3" w14:textId="77777777" w:rsidR="00346C59" w:rsidRPr="00126E67" w:rsidRDefault="00000000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  <w:r>
              <w:rPr>
                <w:noProof/>
              </w:rPr>
            </w:r>
            <w:r>
              <w:rPr>
                <w:noProof/>
              </w:rPr>
              <w:pict w14:anchorId="0FB5CF44">
                <v:shape id="Ромб 25" o:spid="_x0000_s2082" type="#_x0000_t4" style="width:14.25pt;height:15.7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#70ad47 [3209]" strokecolor="black [3213]" strokeweight=".25pt">
                  <w10:wrap type="none"/>
                  <w10:anchorlock/>
                </v:shape>
              </w:pict>
            </w:r>
            <w:r>
              <w:rPr>
                <w:b/>
                <w:bCs/>
                <w:noProof/>
                <w:color w:val="000000" w:themeColor="text1"/>
                <w:sz w:val="24"/>
              </w:rPr>
            </w:r>
            <w:r>
              <w:rPr>
                <w:b/>
                <w:bCs/>
                <w:noProof/>
                <w:color w:val="000000" w:themeColor="text1"/>
                <w:sz w:val="24"/>
              </w:rPr>
              <w:pict w14:anchorId="58F18FD4">
                <v:shape id="Ромб 26" o:spid="_x0000_s2081" type="#_x0000_t4" style="width:14.25pt;height:15.7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yellow" strokecolor="black [3213]" strokeweight=".25pt">
                  <w10:wrap type="none"/>
                  <w10:anchorlock/>
                </v:shape>
              </w:pict>
            </w:r>
            <w:r>
              <w:rPr>
                <w:b/>
                <w:bCs/>
                <w:noProof/>
                <w:color w:val="000000" w:themeColor="text1"/>
                <w:sz w:val="24"/>
              </w:rPr>
            </w:r>
            <w:r>
              <w:rPr>
                <w:b/>
                <w:bCs/>
                <w:noProof/>
                <w:color w:val="000000" w:themeColor="text1"/>
                <w:sz w:val="24"/>
              </w:rPr>
              <w:pict w14:anchorId="7B1861EE">
                <v:shape id="Ромб 29" o:spid="_x0000_s2080" type="#_x0000_t4" style="width:14.25pt;height:15.7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red" strokecolor="black [3213]" strokeweight=".25pt">
                  <w10:wrap type="none"/>
                  <w10:anchorlock/>
                </v:shape>
              </w:pict>
            </w:r>
          </w:p>
        </w:tc>
        <w:tc>
          <w:tcPr>
            <w:tcW w:w="2406" w:type="dxa"/>
          </w:tcPr>
          <w:p w14:paraId="1A0DAAF5" w14:textId="77777777" w:rsidR="00346C59" w:rsidRPr="00126E67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  <w:r w:rsidRPr="001178AF">
              <w:t>&lt;Дата&gt;</w:t>
            </w:r>
          </w:p>
        </w:tc>
        <w:tc>
          <w:tcPr>
            <w:tcW w:w="2407" w:type="dxa"/>
          </w:tcPr>
          <w:p w14:paraId="19644762" w14:textId="77777777" w:rsidR="00346C59" w:rsidRPr="00126E67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  <w:r w:rsidRPr="001178AF">
              <w:t>&lt;Дата&gt;</w:t>
            </w:r>
          </w:p>
        </w:tc>
      </w:tr>
      <w:tr w:rsidR="00346C59" w14:paraId="33063199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</w:tcPr>
          <w:p w14:paraId="75D5C731" w14:textId="77777777" w:rsidR="00346C59" w:rsidRPr="00E34D7B" w:rsidRDefault="00346C59" w:rsidP="000F512E">
            <w:pPr>
              <w:rPr>
                <w:rStyle w:val="affe"/>
                <w:sz w:val="24"/>
              </w:rPr>
            </w:pPr>
            <w:r>
              <w:rPr>
                <w:rStyle w:val="affe"/>
                <w:sz w:val="24"/>
              </w:rPr>
              <w:t>Дата завершения проекта</w:t>
            </w:r>
          </w:p>
        </w:tc>
        <w:tc>
          <w:tcPr>
            <w:tcW w:w="1431" w:type="dxa"/>
          </w:tcPr>
          <w:p w14:paraId="2547AACC" w14:textId="77777777" w:rsidR="00346C59" w:rsidRPr="00126E67" w:rsidRDefault="00000000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  <w:r>
              <w:rPr>
                <w:noProof/>
              </w:rPr>
            </w:r>
            <w:r>
              <w:rPr>
                <w:noProof/>
              </w:rPr>
              <w:pict w14:anchorId="371F558B">
                <v:shape id="Ромб 30" o:spid="_x0000_s2079" type="#_x0000_t4" style="width:14.25pt;height:15.7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#70ad47 [3209]" strokecolor="black [3213]" strokeweight=".25pt">
                  <w10:wrap type="none"/>
                  <w10:anchorlock/>
                </v:shape>
              </w:pict>
            </w:r>
            <w:r>
              <w:rPr>
                <w:b/>
                <w:bCs/>
                <w:noProof/>
                <w:color w:val="000000" w:themeColor="text1"/>
                <w:sz w:val="24"/>
              </w:rPr>
            </w:r>
            <w:r>
              <w:rPr>
                <w:b/>
                <w:bCs/>
                <w:noProof/>
                <w:color w:val="000000" w:themeColor="text1"/>
                <w:sz w:val="24"/>
              </w:rPr>
              <w:pict w14:anchorId="4A3FAB04">
                <v:shape id="Ромб 31" o:spid="_x0000_s2078" type="#_x0000_t4" style="width:14.25pt;height:15.7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yellow" strokecolor="black [3213]" strokeweight=".25pt">
                  <w10:wrap type="none"/>
                  <w10:anchorlock/>
                </v:shape>
              </w:pict>
            </w:r>
            <w:r>
              <w:rPr>
                <w:b/>
                <w:bCs/>
                <w:noProof/>
                <w:color w:val="000000" w:themeColor="text1"/>
                <w:sz w:val="24"/>
              </w:rPr>
            </w:r>
            <w:r>
              <w:rPr>
                <w:b/>
                <w:bCs/>
                <w:noProof/>
                <w:color w:val="000000" w:themeColor="text1"/>
                <w:sz w:val="24"/>
              </w:rPr>
              <w:pict w14:anchorId="538AB36A">
                <v:shape id="Ромб 32" o:spid="_x0000_s2077" type="#_x0000_t4" style="width:14.25pt;height:15.7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red" strokecolor="black [3213]" strokeweight=".25pt">
                  <w10:wrap type="none"/>
                  <w10:anchorlock/>
                </v:shape>
              </w:pict>
            </w:r>
          </w:p>
        </w:tc>
        <w:tc>
          <w:tcPr>
            <w:tcW w:w="2406" w:type="dxa"/>
          </w:tcPr>
          <w:p w14:paraId="497021A9" w14:textId="77777777" w:rsidR="00346C59" w:rsidRPr="00126E67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  <w:r w:rsidRPr="001178AF">
              <w:t>&lt;Дата&gt;</w:t>
            </w:r>
          </w:p>
        </w:tc>
        <w:tc>
          <w:tcPr>
            <w:tcW w:w="2407" w:type="dxa"/>
          </w:tcPr>
          <w:p w14:paraId="6DC82A28" w14:textId="77777777" w:rsidR="00346C59" w:rsidRPr="00126E67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  <w:r w:rsidRPr="001178AF">
              <w:t>&lt;Дата&gt;</w:t>
            </w:r>
          </w:p>
        </w:tc>
      </w:tr>
      <w:tr w:rsidR="00346C59" w14:paraId="536ADF30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</w:tcPr>
          <w:p w14:paraId="0FA9982C" w14:textId="77777777" w:rsidR="00346C59" w:rsidRDefault="00346C59" w:rsidP="000F512E">
            <w:pPr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Трудоемкость, чел-час</w:t>
            </w:r>
          </w:p>
        </w:tc>
        <w:tc>
          <w:tcPr>
            <w:tcW w:w="1431" w:type="dxa"/>
          </w:tcPr>
          <w:p w14:paraId="783F7E70" w14:textId="77777777" w:rsidR="00346C59" w:rsidRPr="00686E2B" w:rsidRDefault="00000000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000000" w:themeColor="text1"/>
                <w:sz w:val="24"/>
              </w:rPr>
            </w:pPr>
            <w:r>
              <w:rPr>
                <w:b/>
                <w:bCs/>
                <w:noProof/>
                <w:color w:val="000000" w:themeColor="text1"/>
                <w:sz w:val="24"/>
              </w:rPr>
            </w:r>
            <w:r>
              <w:rPr>
                <w:b/>
                <w:bCs/>
                <w:noProof/>
                <w:color w:val="000000" w:themeColor="text1"/>
                <w:sz w:val="24"/>
              </w:rPr>
              <w:pict w14:anchorId="428E89DE">
                <v:shape id="Ромб 33" o:spid="_x0000_s2076" type="#_x0000_t4" style="width:14.25pt;height:15.7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#70ad47 [3209]" strokecolor="black [3213]" strokeweight=".25pt">
                  <w10:wrap type="none"/>
                  <w10:anchorlock/>
                </v:shape>
              </w:pict>
            </w:r>
            <w:r>
              <w:rPr>
                <w:b/>
                <w:bCs/>
                <w:noProof/>
                <w:color w:val="000000" w:themeColor="text1"/>
                <w:sz w:val="24"/>
              </w:rPr>
            </w:r>
            <w:r>
              <w:rPr>
                <w:b/>
                <w:bCs/>
                <w:noProof/>
                <w:color w:val="000000" w:themeColor="text1"/>
                <w:sz w:val="24"/>
              </w:rPr>
              <w:pict w14:anchorId="0774434F">
                <v:shape id="Ромб 34" o:spid="_x0000_s2075" type="#_x0000_t4" style="width:14.25pt;height:15.7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yellow" strokecolor="black [3213]" strokeweight=".25pt">
                  <w10:wrap type="none"/>
                  <w10:anchorlock/>
                </v:shape>
              </w:pict>
            </w:r>
            <w:r>
              <w:rPr>
                <w:b/>
                <w:bCs/>
                <w:noProof/>
                <w:color w:val="000000" w:themeColor="text1"/>
                <w:sz w:val="24"/>
              </w:rPr>
            </w:r>
            <w:r>
              <w:rPr>
                <w:b/>
                <w:bCs/>
                <w:noProof/>
                <w:color w:val="000000" w:themeColor="text1"/>
                <w:sz w:val="24"/>
              </w:rPr>
              <w:pict w14:anchorId="46333642">
                <v:shape id="Ромб 35" o:spid="_x0000_s2074" type="#_x0000_t4" style="width:14.25pt;height:15.7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red" strokecolor="black [3213]" strokeweight=".25pt">
                  <w10:wrap type="none"/>
                  <w10:anchorlock/>
                </v:shape>
              </w:pict>
            </w:r>
          </w:p>
        </w:tc>
        <w:tc>
          <w:tcPr>
            <w:tcW w:w="2406" w:type="dxa"/>
          </w:tcPr>
          <w:p w14:paraId="36E28034" w14:textId="77777777" w:rsidR="00346C59" w:rsidRPr="00D9058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</w:rPr>
            </w:pPr>
            <w:r w:rsidRPr="00D9058B">
              <w:rPr>
                <w:bCs/>
                <w:sz w:val="24"/>
              </w:rPr>
              <w:t>&lt;</w:t>
            </w:r>
            <w:r>
              <w:rPr>
                <w:bCs/>
                <w:sz w:val="24"/>
              </w:rPr>
              <w:t>Количество</w:t>
            </w:r>
            <w:r w:rsidRPr="00D9058B">
              <w:rPr>
                <w:bCs/>
                <w:sz w:val="24"/>
              </w:rPr>
              <w:t>&gt;</w:t>
            </w:r>
          </w:p>
        </w:tc>
        <w:tc>
          <w:tcPr>
            <w:tcW w:w="2407" w:type="dxa"/>
          </w:tcPr>
          <w:p w14:paraId="2A5D2BED" w14:textId="77777777" w:rsidR="00346C59" w:rsidRPr="00D9058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</w:rPr>
            </w:pPr>
            <w:r w:rsidRPr="00D9058B">
              <w:rPr>
                <w:bCs/>
                <w:sz w:val="24"/>
              </w:rPr>
              <w:t>&lt;</w:t>
            </w:r>
            <w:r>
              <w:rPr>
                <w:bCs/>
                <w:sz w:val="24"/>
              </w:rPr>
              <w:t>Количество</w:t>
            </w:r>
            <w:r w:rsidRPr="00D9058B">
              <w:rPr>
                <w:bCs/>
                <w:sz w:val="24"/>
              </w:rPr>
              <w:t>&gt;</w:t>
            </w:r>
          </w:p>
        </w:tc>
      </w:tr>
      <w:tr w:rsidR="00346C59" w14:paraId="3DB29D56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</w:tcPr>
          <w:p w14:paraId="46012834" w14:textId="77777777" w:rsidR="00346C59" w:rsidRDefault="00346C59" w:rsidP="000F512E">
            <w:pPr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Бюджет, руб.</w:t>
            </w:r>
          </w:p>
        </w:tc>
        <w:tc>
          <w:tcPr>
            <w:tcW w:w="1431" w:type="dxa"/>
          </w:tcPr>
          <w:p w14:paraId="35701EB8" w14:textId="77777777" w:rsidR="00346C59" w:rsidRPr="00686E2B" w:rsidRDefault="00000000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000000" w:themeColor="text1"/>
                <w:sz w:val="24"/>
              </w:rPr>
            </w:pPr>
            <w:r>
              <w:rPr>
                <w:b/>
                <w:bCs/>
                <w:noProof/>
                <w:color w:val="000000" w:themeColor="text1"/>
                <w:sz w:val="24"/>
              </w:rPr>
            </w:r>
            <w:r>
              <w:rPr>
                <w:b/>
                <w:bCs/>
                <w:noProof/>
                <w:color w:val="000000" w:themeColor="text1"/>
                <w:sz w:val="24"/>
              </w:rPr>
              <w:pict w14:anchorId="0A08ED2B">
                <v:shape id="Ромб 36" o:spid="_x0000_s2073" type="#_x0000_t4" style="width:14.25pt;height:15.7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#70ad47 [3209]" strokecolor="black [3213]" strokeweight=".25pt">
                  <w10:wrap type="none"/>
                  <w10:anchorlock/>
                </v:shape>
              </w:pict>
            </w:r>
            <w:r>
              <w:rPr>
                <w:b/>
                <w:bCs/>
                <w:noProof/>
                <w:color w:val="000000" w:themeColor="text1"/>
                <w:sz w:val="24"/>
              </w:rPr>
            </w:r>
            <w:r>
              <w:rPr>
                <w:b/>
                <w:bCs/>
                <w:noProof/>
                <w:color w:val="000000" w:themeColor="text1"/>
                <w:sz w:val="24"/>
              </w:rPr>
              <w:pict w14:anchorId="163B7734">
                <v:shape id="Ромб 37" o:spid="_x0000_s2072" type="#_x0000_t4" style="width:14.25pt;height:15.7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yellow" strokecolor="black [3213]" strokeweight=".25pt">
                  <w10:wrap type="none"/>
                  <w10:anchorlock/>
                </v:shape>
              </w:pict>
            </w:r>
            <w:r>
              <w:rPr>
                <w:b/>
                <w:bCs/>
                <w:noProof/>
                <w:color w:val="000000" w:themeColor="text1"/>
                <w:sz w:val="24"/>
              </w:rPr>
            </w:r>
            <w:r>
              <w:rPr>
                <w:b/>
                <w:bCs/>
                <w:noProof/>
                <w:color w:val="000000" w:themeColor="text1"/>
                <w:sz w:val="24"/>
              </w:rPr>
              <w:pict w14:anchorId="1F846B91">
                <v:shape id="Ромб 38" o:spid="_x0000_s2071" type="#_x0000_t4" style="width:14.25pt;height:15.7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red" strokecolor="black [3213]" strokeweight=".25pt">
                  <w10:wrap type="none"/>
                  <w10:anchorlock/>
                </v:shape>
              </w:pict>
            </w:r>
          </w:p>
        </w:tc>
        <w:tc>
          <w:tcPr>
            <w:tcW w:w="2406" w:type="dxa"/>
          </w:tcPr>
          <w:p w14:paraId="29574BCB" w14:textId="77777777" w:rsidR="00346C59" w:rsidRPr="00D9058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9058B">
              <w:rPr>
                <w:sz w:val="24"/>
              </w:rPr>
              <w:t>&lt;Сумма&gt;</w:t>
            </w:r>
          </w:p>
        </w:tc>
        <w:tc>
          <w:tcPr>
            <w:tcW w:w="2407" w:type="dxa"/>
          </w:tcPr>
          <w:p w14:paraId="15036126" w14:textId="77777777" w:rsidR="00346C59" w:rsidRPr="00126E67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sz w:val="24"/>
              </w:rPr>
            </w:pPr>
            <w:r w:rsidRPr="00D9058B">
              <w:rPr>
                <w:sz w:val="24"/>
              </w:rPr>
              <w:t>&lt;Сумма&gt;</w:t>
            </w:r>
          </w:p>
        </w:tc>
      </w:tr>
      <w:tr w:rsidR="00346C59" w14:paraId="55FE3D20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</w:tcPr>
          <w:p w14:paraId="084ABE5E" w14:textId="77777777" w:rsidR="00346C59" w:rsidRDefault="00346C59" w:rsidP="000F512E">
            <w:pPr>
              <w:rPr>
                <w:sz w:val="24"/>
              </w:rPr>
            </w:pPr>
            <w:r>
              <w:rPr>
                <w:rStyle w:val="affe"/>
                <w:sz w:val="24"/>
              </w:rPr>
              <w:t>Содержание проекта</w:t>
            </w:r>
          </w:p>
        </w:tc>
        <w:tc>
          <w:tcPr>
            <w:tcW w:w="1431" w:type="dxa"/>
          </w:tcPr>
          <w:p w14:paraId="3675D29F" w14:textId="77777777" w:rsidR="00346C59" w:rsidRPr="00686E2B" w:rsidRDefault="00000000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000000" w:themeColor="text1"/>
                <w:sz w:val="24"/>
              </w:rPr>
            </w:pPr>
            <w:r>
              <w:rPr>
                <w:b/>
                <w:bCs/>
                <w:noProof/>
                <w:color w:val="000000" w:themeColor="text1"/>
                <w:sz w:val="24"/>
              </w:rPr>
            </w:r>
            <w:r>
              <w:rPr>
                <w:b/>
                <w:bCs/>
                <w:noProof/>
                <w:color w:val="000000" w:themeColor="text1"/>
                <w:sz w:val="24"/>
              </w:rPr>
              <w:pict w14:anchorId="6B38AA52">
                <v:shape id="Ромб 14" o:spid="_x0000_s2070" type="#_x0000_t4" style="width:14.25pt;height:15.7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#70ad47 [3209]" strokecolor="black [3213]" strokeweight=".25pt">
                  <w10:wrap type="none"/>
                  <w10:anchorlock/>
                </v:shape>
              </w:pict>
            </w:r>
            <w:r>
              <w:rPr>
                <w:b/>
                <w:bCs/>
                <w:noProof/>
                <w:color w:val="000000" w:themeColor="text1"/>
                <w:sz w:val="24"/>
              </w:rPr>
            </w:r>
            <w:r>
              <w:rPr>
                <w:b/>
                <w:bCs/>
                <w:noProof/>
                <w:color w:val="000000" w:themeColor="text1"/>
                <w:sz w:val="24"/>
              </w:rPr>
              <w:pict w14:anchorId="0E6BCA21">
                <v:shape id="Ромб 9" o:spid="_x0000_s2069" type="#_x0000_t4" style="width:14.25pt;height:15.7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yellow" strokecolor="black [3213]" strokeweight=".25pt">
                  <w10:wrap type="none"/>
                  <w10:anchorlock/>
                </v:shape>
              </w:pict>
            </w:r>
            <w:r>
              <w:rPr>
                <w:b/>
                <w:bCs/>
                <w:noProof/>
                <w:color w:val="000000" w:themeColor="text1"/>
                <w:sz w:val="24"/>
              </w:rPr>
            </w:r>
            <w:r>
              <w:rPr>
                <w:b/>
                <w:bCs/>
                <w:noProof/>
                <w:color w:val="000000" w:themeColor="text1"/>
                <w:sz w:val="24"/>
              </w:rPr>
              <w:pict w14:anchorId="2F558909">
                <v:shape id="Ромб 10" o:spid="_x0000_s2068" type="#_x0000_t4" style="width:14.25pt;height:15.7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red" strokecolor="black [3213]" strokeweight=".25pt">
                  <w10:wrap type="none"/>
                  <w10:anchorlock/>
                </v:shape>
              </w:pict>
            </w:r>
          </w:p>
        </w:tc>
        <w:tc>
          <w:tcPr>
            <w:tcW w:w="4813" w:type="dxa"/>
            <w:gridSpan w:val="2"/>
          </w:tcPr>
          <w:p w14:paraId="611DF99F" w14:textId="77777777" w:rsidR="00346C59" w:rsidRPr="009721E8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Краткие комментарии, в случае отклонения содержания проекта от запланированных объемов</w:t>
            </w:r>
          </w:p>
        </w:tc>
      </w:tr>
    </w:tbl>
    <w:p w14:paraId="157BD1D7" w14:textId="77777777" w:rsidR="00346C59" w:rsidRDefault="00346C59" w:rsidP="00346C59"/>
    <w:p w14:paraId="4A2DD715" w14:textId="77777777" w:rsidR="00346C59" w:rsidRDefault="00346C59" w:rsidP="00346C59">
      <w:pPr>
        <w:rPr>
          <w:b/>
          <w:sz w:val="24"/>
        </w:rPr>
      </w:pPr>
      <w:r w:rsidRPr="0091168B">
        <w:rPr>
          <w:b/>
          <w:sz w:val="24"/>
        </w:rPr>
        <w:t>ОБЗОР ПРОЕКТА</w:t>
      </w:r>
    </w:p>
    <w:p w14:paraId="5BA12063" w14:textId="77777777" w:rsidR="00346C59" w:rsidRDefault="00346C59" w:rsidP="00346C59">
      <w:pPr>
        <w:rPr>
          <w:b/>
          <w:sz w:val="24"/>
        </w:rPr>
      </w:pPr>
    </w:p>
    <w:p w14:paraId="4F64550C" w14:textId="77777777" w:rsidR="00346C59" w:rsidRDefault="00346C59" w:rsidP="00346C59">
      <w:pPr>
        <w:rPr>
          <w:b/>
          <w:sz w:val="24"/>
        </w:rPr>
      </w:pPr>
      <w:r>
        <w:rPr>
          <w:b/>
          <w:sz w:val="24"/>
        </w:rPr>
        <w:t>ЗАДАЧИ, ЗАВЕРШЕННЫЕ ЗА ОТЧЕТНЫЙ ПЕРИОД</w:t>
      </w:r>
    </w:p>
    <w:tbl>
      <w:tblPr>
        <w:tblStyle w:val="-1110"/>
        <w:tblW w:w="5012" w:type="pct"/>
        <w:tblLook w:val="04A0" w:firstRow="1" w:lastRow="0" w:firstColumn="1" w:lastColumn="0" w:noHBand="0" w:noVBand="1"/>
      </w:tblPr>
      <w:tblGrid>
        <w:gridCol w:w="561"/>
        <w:gridCol w:w="2621"/>
        <w:gridCol w:w="1106"/>
        <w:gridCol w:w="1438"/>
        <w:gridCol w:w="1650"/>
        <w:gridCol w:w="1933"/>
      </w:tblGrid>
      <w:tr w:rsidR="00346C59" w:rsidRPr="008E119B" w14:paraId="43AD3454" w14:textId="77777777" w:rsidTr="00346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571F9A74" w14:textId="77777777" w:rsidR="00346C59" w:rsidRPr="008E119B" w:rsidRDefault="00346C59" w:rsidP="000F512E">
            <w:pPr>
              <w:rPr>
                <w:sz w:val="24"/>
              </w:rPr>
            </w:pPr>
            <w:r w:rsidRPr="008E119B">
              <w:rPr>
                <w:sz w:val="24"/>
              </w:rPr>
              <w:t>№ п/п</w:t>
            </w:r>
          </w:p>
        </w:tc>
        <w:tc>
          <w:tcPr>
            <w:tcW w:w="1408" w:type="pct"/>
          </w:tcPr>
          <w:p w14:paraId="72753FF6" w14:textId="77777777" w:rsidR="00346C59" w:rsidRPr="008E119B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E119B">
              <w:rPr>
                <w:sz w:val="24"/>
              </w:rPr>
              <w:t>Название задачи</w:t>
            </w:r>
          </w:p>
        </w:tc>
        <w:tc>
          <w:tcPr>
            <w:tcW w:w="594" w:type="pct"/>
          </w:tcPr>
          <w:p w14:paraId="1723A8D2" w14:textId="77777777" w:rsidR="00346C59" w:rsidRPr="008E119B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E119B">
              <w:rPr>
                <w:sz w:val="24"/>
              </w:rPr>
              <w:t>Начало</w:t>
            </w:r>
          </w:p>
        </w:tc>
        <w:tc>
          <w:tcPr>
            <w:tcW w:w="772" w:type="pct"/>
          </w:tcPr>
          <w:p w14:paraId="4E103BDB" w14:textId="77777777" w:rsidR="00346C59" w:rsidRPr="008E119B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E119B">
              <w:rPr>
                <w:sz w:val="24"/>
              </w:rPr>
              <w:t>Окончание по плану</w:t>
            </w:r>
          </w:p>
        </w:tc>
        <w:tc>
          <w:tcPr>
            <w:tcW w:w="886" w:type="pct"/>
          </w:tcPr>
          <w:p w14:paraId="5FD529E8" w14:textId="77777777" w:rsidR="00346C59" w:rsidRPr="008E119B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E119B">
              <w:rPr>
                <w:sz w:val="24"/>
              </w:rPr>
              <w:t xml:space="preserve">Фактическое окончание </w:t>
            </w:r>
          </w:p>
        </w:tc>
        <w:tc>
          <w:tcPr>
            <w:tcW w:w="1038" w:type="pct"/>
          </w:tcPr>
          <w:p w14:paraId="0FB591F6" w14:textId="77777777" w:rsidR="00346C59" w:rsidRPr="008E119B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E119B">
              <w:rPr>
                <w:sz w:val="24"/>
              </w:rPr>
              <w:t>Результат</w:t>
            </w:r>
          </w:p>
        </w:tc>
      </w:tr>
      <w:tr w:rsidR="00346C59" w:rsidRPr="008E119B" w14:paraId="24751EE4" w14:textId="77777777" w:rsidTr="00346C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66BD4990" w14:textId="77777777" w:rsidR="00346C59" w:rsidRPr="008E119B" w:rsidRDefault="00346C59" w:rsidP="00C23576">
            <w:pPr>
              <w:pStyle w:val="aff7"/>
              <w:numPr>
                <w:ilvl w:val="0"/>
                <w:numId w:val="65"/>
              </w:numPr>
              <w:ind w:left="447"/>
              <w:rPr>
                <w:b w:val="0"/>
                <w:sz w:val="24"/>
              </w:rPr>
            </w:pPr>
          </w:p>
        </w:tc>
        <w:tc>
          <w:tcPr>
            <w:tcW w:w="1408" w:type="pct"/>
          </w:tcPr>
          <w:p w14:paraId="06BC0B5B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4" w:type="pct"/>
          </w:tcPr>
          <w:p w14:paraId="770C6711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2" w:type="pct"/>
          </w:tcPr>
          <w:p w14:paraId="31DADC2E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6" w:type="pct"/>
          </w:tcPr>
          <w:p w14:paraId="343DA4DB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8" w:type="pct"/>
          </w:tcPr>
          <w:p w14:paraId="3BEA3EB9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46C59" w:rsidRPr="008E119B" w14:paraId="51A53FCC" w14:textId="77777777" w:rsidTr="00346C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3C2EE8F2" w14:textId="77777777" w:rsidR="00346C59" w:rsidRPr="008E119B" w:rsidRDefault="00346C59" w:rsidP="00C23576">
            <w:pPr>
              <w:pStyle w:val="aff7"/>
              <w:numPr>
                <w:ilvl w:val="0"/>
                <w:numId w:val="65"/>
              </w:numPr>
              <w:ind w:left="447"/>
              <w:rPr>
                <w:b w:val="0"/>
                <w:sz w:val="24"/>
              </w:rPr>
            </w:pPr>
          </w:p>
        </w:tc>
        <w:tc>
          <w:tcPr>
            <w:tcW w:w="1408" w:type="pct"/>
          </w:tcPr>
          <w:p w14:paraId="6EAB56C4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4" w:type="pct"/>
          </w:tcPr>
          <w:p w14:paraId="3E2C88A7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2" w:type="pct"/>
          </w:tcPr>
          <w:p w14:paraId="4D83346D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6" w:type="pct"/>
          </w:tcPr>
          <w:p w14:paraId="3D7F178F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8" w:type="pct"/>
          </w:tcPr>
          <w:p w14:paraId="4FB79A3F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8D57F0" w14:textId="77777777" w:rsidR="00346C59" w:rsidRDefault="00346C59" w:rsidP="00346C59">
      <w:pPr>
        <w:rPr>
          <w:lang w:eastAsia="en-US"/>
        </w:rPr>
      </w:pPr>
    </w:p>
    <w:p w14:paraId="0873826F" w14:textId="77777777" w:rsidR="00346C59" w:rsidRPr="008E119B" w:rsidRDefault="00346C59" w:rsidP="00346C59">
      <w:pPr>
        <w:rPr>
          <w:rStyle w:val="affe"/>
          <w:sz w:val="24"/>
        </w:rPr>
      </w:pPr>
      <w:r w:rsidRPr="008E119B">
        <w:rPr>
          <w:rStyle w:val="affe"/>
          <w:sz w:val="24"/>
        </w:rPr>
        <w:t>ЗАДАЧИ, ЗАПЛАНИРОВАННЫЕ К ИСПОЛНЕНИЮ НА ПЕРИОД, СЛЕДУЮЩИЙ ЗА ОТЧЕТНЫМ</w:t>
      </w:r>
    </w:p>
    <w:tbl>
      <w:tblPr>
        <w:tblStyle w:val="-1110"/>
        <w:tblW w:w="5012" w:type="pct"/>
        <w:tblLook w:val="04A0" w:firstRow="1" w:lastRow="0" w:firstColumn="1" w:lastColumn="0" w:noHBand="0" w:noVBand="1"/>
      </w:tblPr>
      <w:tblGrid>
        <w:gridCol w:w="560"/>
        <w:gridCol w:w="2779"/>
        <w:gridCol w:w="1106"/>
        <w:gridCol w:w="1438"/>
        <w:gridCol w:w="1443"/>
        <w:gridCol w:w="1983"/>
      </w:tblGrid>
      <w:tr w:rsidR="00346C59" w:rsidRPr="008E119B" w14:paraId="778D2AFC" w14:textId="77777777" w:rsidTr="00346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525F938C" w14:textId="77777777" w:rsidR="00346C59" w:rsidRPr="008E119B" w:rsidRDefault="00346C59" w:rsidP="000F512E">
            <w:pPr>
              <w:rPr>
                <w:sz w:val="24"/>
              </w:rPr>
            </w:pPr>
            <w:r w:rsidRPr="008E119B">
              <w:rPr>
                <w:sz w:val="24"/>
              </w:rPr>
              <w:t>№ п/п</w:t>
            </w:r>
          </w:p>
        </w:tc>
        <w:tc>
          <w:tcPr>
            <w:tcW w:w="1493" w:type="pct"/>
          </w:tcPr>
          <w:p w14:paraId="37AC36AE" w14:textId="77777777" w:rsidR="00346C59" w:rsidRPr="008E119B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E119B">
              <w:rPr>
                <w:sz w:val="24"/>
              </w:rPr>
              <w:t>Название задачи</w:t>
            </w:r>
          </w:p>
        </w:tc>
        <w:tc>
          <w:tcPr>
            <w:tcW w:w="594" w:type="pct"/>
          </w:tcPr>
          <w:p w14:paraId="64BA7C5D" w14:textId="77777777" w:rsidR="00346C59" w:rsidRPr="008E119B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E119B">
              <w:rPr>
                <w:sz w:val="24"/>
              </w:rPr>
              <w:t>Начало</w:t>
            </w:r>
          </w:p>
        </w:tc>
        <w:tc>
          <w:tcPr>
            <w:tcW w:w="772" w:type="pct"/>
          </w:tcPr>
          <w:p w14:paraId="6141DCBE" w14:textId="77777777" w:rsidR="00346C59" w:rsidRPr="008E119B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E119B">
              <w:rPr>
                <w:sz w:val="24"/>
              </w:rPr>
              <w:t>Окончание по плану</w:t>
            </w:r>
          </w:p>
        </w:tc>
        <w:tc>
          <w:tcPr>
            <w:tcW w:w="775" w:type="pct"/>
          </w:tcPr>
          <w:p w14:paraId="36BE4083" w14:textId="77777777" w:rsidR="00346C59" w:rsidRPr="008E119B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E119B">
              <w:rPr>
                <w:sz w:val="24"/>
              </w:rPr>
              <w:t>Окончание по прогнозу</w:t>
            </w:r>
          </w:p>
        </w:tc>
        <w:tc>
          <w:tcPr>
            <w:tcW w:w="1065" w:type="pct"/>
          </w:tcPr>
          <w:p w14:paraId="3BBDB31D" w14:textId="77777777" w:rsidR="00346C59" w:rsidRPr="008E119B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E119B">
              <w:rPr>
                <w:sz w:val="24"/>
              </w:rPr>
              <w:t>Текущее состояние</w:t>
            </w:r>
          </w:p>
        </w:tc>
      </w:tr>
      <w:tr w:rsidR="00346C59" w:rsidRPr="008E119B" w14:paraId="1C327E6F" w14:textId="77777777" w:rsidTr="00346C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7DB70260" w14:textId="77777777" w:rsidR="00346C59" w:rsidRPr="008E119B" w:rsidRDefault="00346C59" w:rsidP="00C23576">
            <w:pPr>
              <w:pStyle w:val="aff7"/>
              <w:numPr>
                <w:ilvl w:val="0"/>
                <w:numId w:val="66"/>
              </w:numPr>
              <w:ind w:left="447"/>
              <w:rPr>
                <w:b w:val="0"/>
                <w:sz w:val="24"/>
              </w:rPr>
            </w:pPr>
          </w:p>
        </w:tc>
        <w:tc>
          <w:tcPr>
            <w:tcW w:w="1493" w:type="pct"/>
          </w:tcPr>
          <w:p w14:paraId="70E30E64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4" w:type="pct"/>
          </w:tcPr>
          <w:p w14:paraId="51ABF35C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2" w:type="pct"/>
          </w:tcPr>
          <w:p w14:paraId="4CA3F2F4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5" w:type="pct"/>
          </w:tcPr>
          <w:p w14:paraId="48AC4F02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5" w:type="pct"/>
          </w:tcPr>
          <w:p w14:paraId="155FEDCD" w14:textId="77777777" w:rsidR="00346C59" w:rsidRPr="00E61E50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46C59" w:rsidRPr="008E119B" w14:paraId="23484E08" w14:textId="77777777" w:rsidTr="00346C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58291B33" w14:textId="77777777" w:rsidR="00346C59" w:rsidRPr="008E119B" w:rsidRDefault="00346C59" w:rsidP="00C23576">
            <w:pPr>
              <w:pStyle w:val="aff7"/>
              <w:numPr>
                <w:ilvl w:val="0"/>
                <w:numId w:val="66"/>
              </w:numPr>
              <w:ind w:left="447"/>
              <w:rPr>
                <w:b w:val="0"/>
                <w:sz w:val="24"/>
              </w:rPr>
            </w:pPr>
          </w:p>
        </w:tc>
        <w:tc>
          <w:tcPr>
            <w:tcW w:w="1493" w:type="pct"/>
          </w:tcPr>
          <w:p w14:paraId="3C055A2E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4" w:type="pct"/>
          </w:tcPr>
          <w:p w14:paraId="34616AB5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2" w:type="pct"/>
          </w:tcPr>
          <w:p w14:paraId="18476CFC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5" w:type="pct"/>
          </w:tcPr>
          <w:p w14:paraId="072CC11D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5" w:type="pct"/>
          </w:tcPr>
          <w:p w14:paraId="5AF92689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7E650D7" w14:textId="77777777" w:rsidR="00346C59" w:rsidRDefault="00346C59" w:rsidP="00346C59"/>
    <w:p w14:paraId="49B809F8" w14:textId="77777777" w:rsidR="00346C59" w:rsidRPr="002346F7" w:rsidRDefault="00346C59" w:rsidP="00346C59">
      <w:pPr>
        <w:rPr>
          <w:rStyle w:val="affe"/>
          <w:sz w:val="24"/>
        </w:rPr>
      </w:pPr>
      <w:r w:rsidRPr="002346F7">
        <w:rPr>
          <w:rStyle w:val="affe"/>
          <w:sz w:val="24"/>
        </w:rPr>
        <w:t>БЮДЖЕТ ПРОЕКТА</w:t>
      </w:r>
    </w:p>
    <w:p w14:paraId="34633BF9" w14:textId="77777777" w:rsidR="00346C59" w:rsidRDefault="00346C59" w:rsidP="00346C59">
      <w:pPr>
        <w:rPr>
          <w:rStyle w:val="affe"/>
        </w:rPr>
      </w:pPr>
      <w:r w:rsidRPr="002246FD">
        <w:rPr>
          <w:rStyle w:val="affe"/>
        </w:rPr>
        <w:t>Планируемые движения ДС</w:t>
      </w:r>
    </w:p>
    <w:tbl>
      <w:tblPr>
        <w:tblStyle w:val="-1110"/>
        <w:tblW w:w="4624" w:type="pct"/>
        <w:tblLook w:val="04A0" w:firstRow="1" w:lastRow="0" w:firstColumn="1" w:lastColumn="0" w:noHBand="0" w:noVBand="1"/>
      </w:tblPr>
      <w:tblGrid>
        <w:gridCol w:w="561"/>
        <w:gridCol w:w="3142"/>
        <w:gridCol w:w="1086"/>
        <w:gridCol w:w="1900"/>
        <w:gridCol w:w="1900"/>
      </w:tblGrid>
      <w:tr w:rsidR="00346C59" w:rsidRPr="008E119B" w14:paraId="1FEC7CDE" w14:textId="77777777" w:rsidTr="000F5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5E0080DE" w14:textId="77777777" w:rsidR="00346C59" w:rsidRPr="008E119B" w:rsidRDefault="00346C59" w:rsidP="000F512E">
            <w:pPr>
              <w:rPr>
                <w:sz w:val="24"/>
              </w:rPr>
            </w:pPr>
            <w:r w:rsidRPr="008E119B">
              <w:rPr>
                <w:sz w:val="24"/>
              </w:rPr>
              <w:t>№ п/п</w:t>
            </w:r>
          </w:p>
        </w:tc>
        <w:tc>
          <w:tcPr>
            <w:tcW w:w="1829" w:type="pct"/>
          </w:tcPr>
          <w:p w14:paraId="545CB471" w14:textId="77777777" w:rsidR="00346C59" w:rsidRPr="008E119B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246FD">
              <w:rPr>
                <w:rStyle w:val="affe"/>
                <w:b/>
                <w:sz w:val="24"/>
              </w:rPr>
              <w:t>Статья бюджета</w:t>
            </w:r>
            <w:r>
              <w:rPr>
                <w:rStyle w:val="affe"/>
                <w:b/>
                <w:sz w:val="24"/>
              </w:rPr>
              <w:t>/Назначение платежа</w:t>
            </w:r>
          </w:p>
        </w:tc>
        <w:tc>
          <w:tcPr>
            <w:tcW w:w="632" w:type="pct"/>
          </w:tcPr>
          <w:p w14:paraId="03832D32" w14:textId="77777777" w:rsidR="00346C59" w:rsidRPr="002246FD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</w:rPr>
            </w:pPr>
            <w:r>
              <w:rPr>
                <w:rStyle w:val="affe"/>
                <w:b/>
                <w:sz w:val="24"/>
              </w:rPr>
              <w:t>Сумма, руб.</w:t>
            </w:r>
          </w:p>
        </w:tc>
        <w:tc>
          <w:tcPr>
            <w:tcW w:w="1106" w:type="pct"/>
          </w:tcPr>
          <w:p w14:paraId="5A6977FB" w14:textId="77777777" w:rsidR="00346C59" w:rsidRPr="002246FD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</w:rPr>
            </w:pPr>
            <w:r w:rsidRPr="002246FD">
              <w:rPr>
                <w:rStyle w:val="affe"/>
                <w:b/>
                <w:sz w:val="24"/>
              </w:rPr>
              <w:t>Плановая дата платежа</w:t>
            </w:r>
          </w:p>
        </w:tc>
        <w:tc>
          <w:tcPr>
            <w:tcW w:w="1106" w:type="pct"/>
          </w:tcPr>
          <w:p w14:paraId="1B2CC774" w14:textId="77777777" w:rsidR="00346C59" w:rsidRPr="002246FD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b/>
                <w:sz w:val="24"/>
              </w:rPr>
            </w:pPr>
            <w:r w:rsidRPr="002246FD">
              <w:rPr>
                <w:rStyle w:val="affe"/>
                <w:b/>
                <w:sz w:val="24"/>
              </w:rPr>
              <w:t>Комментарии</w:t>
            </w:r>
          </w:p>
        </w:tc>
      </w:tr>
      <w:tr w:rsidR="00346C59" w:rsidRPr="008E119B" w14:paraId="22543BCC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4E7F0E50" w14:textId="77777777" w:rsidR="00346C59" w:rsidRPr="008E119B" w:rsidRDefault="00346C59" w:rsidP="00C23576">
            <w:pPr>
              <w:pStyle w:val="aff7"/>
              <w:numPr>
                <w:ilvl w:val="0"/>
                <w:numId w:val="67"/>
              </w:numPr>
              <w:ind w:left="447"/>
              <w:rPr>
                <w:b w:val="0"/>
                <w:sz w:val="24"/>
              </w:rPr>
            </w:pPr>
          </w:p>
        </w:tc>
        <w:tc>
          <w:tcPr>
            <w:tcW w:w="1829" w:type="pct"/>
          </w:tcPr>
          <w:p w14:paraId="7B54FFB5" w14:textId="77777777" w:rsidR="00346C59" w:rsidRPr="008E119B" w:rsidRDefault="00346C59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  <w:tc>
          <w:tcPr>
            <w:tcW w:w="632" w:type="pct"/>
          </w:tcPr>
          <w:p w14:paraId="06E2AB22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6" w:type="pct"/>
          </w:tcPr>
          <w:p w14:paraId="40CBEBE0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6" w:type="pct"/>
          </w:tcPr>
          <w:p w14:paraId="6A24D6E0" w14:textId="77777777" w:rsidR="00346C59" w:rsidRPr="0007212D" w:rsidRDefault="00346C59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346C59" w:rsidRPr="008E119B" w14:paraId="6134F34E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1486D495" w14:textId="77777777" w:rsidR="00346C59" w:rsidRPr="008E119B" w:rsidRDefault="00346C59" w:rsidP="00C23576">
            <w:pPr>
              <w:pStyle w:val="aff7"/>
              <w:numPr>
                <w:ilvl w:val="0"/>
                <w:numId w:val="67"/>
              </w:numPr>
              <w:ind w:left="447"/>
              <w:rPr>
                <w:b w:val="0"/>
                <w:sz w:val="24"/>
              </w:rPr>
            </w:pPr>
          </w:p>
        </w:tc>
        <w:tc>
          <w:tcPr>
            <w:tcW w:w="1829" w:type="pct"/>
          </w:tcPr>
          <w:p w14:paraId="139618F2" w14:textId="77777777" w:rsidR="00346C59" w:rsidRPr="008E119B" w:rsidRDefault="00346C59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  <w:tc>
          <w:tcPr>
            <w:tcW w:w="632" w:type="pct"/>
          </w:tcPr>
          <w:p w14:paraId="0047B3F7" w14:textId="77777777" w:rsidR="00346C59" w:rsidRPr="008E119B" w:rsidRDefault="00346C59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  <w:tc>
          <w:tcPr>
            <w:tcW w:w="1106" w:type="pct"/>
          </w:tcPr>
          <w:p w14:paraId="59CFB91C" w14:textId="77777777" w:rsidR="00346C59" w:rsidRPr="008E119B" w:rsidRDefault="00346C59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  <w:tc>
          <w:tcPr>
            <w:tcW w:w="1106" w:type="pct"/>
          </w:tcPr>
          <w:p w14:paraId="10FD51B9" w14:textId="77777777" w:rsidR="00346C59" w:rsidRPr="008E119B" w:rsidRDefault="00346C59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</w:tbl>
    <w:p w14:paraId="4766F404" w14:textId="77777777" w:rsidR="00346C59" w:rsidRDefault="00346C59" w:rsidP="00346C59">
      <w:pPr>
        <w:rPr>
          <w:rStyle w:val="affe"/>
          <w:sz w:val="24"/>
        </w:rPr>
      </w:pPr>
    </w:p>
    <w:p w14:paraId="53AC20E2" w14:textId="77777777" w:rsidR="00346C59" w:rsidRDefault="00346C59" w:rsidP="00346C59">
      <w:pPr>
        <w:rPr>
          <w:rStyle w:val="affe"/>
          <w:sz w:val="24"/>
        </w:rPr>
      </w:pPr>
      <w:r>
        <w:rPr>
          <w:rStyle w:val="affe"/>
          <w:sz w:val="24"/>
        </w:rPr>
        <w:t>РАБОЧИЕ/</w:t>
      </w:r>
      <w:r w:rsidRPr="009723B8">
        <w:rPr>
          <w:rStyle w:val="affe"/>
          <w:sz w:val="24"/>
        </w:rPr>
        <w:t>ОТКРЫТЫЕ ВОПРОСЫ</w:t>
      </w:r>
    </w:p>
    <w:tbl>
      <w:tblPr>
        <w:tblStyle w:val="-1110"/>
        <w:tblW w:w="4959" w:type="pct"/>
        <w:tblLook w:val="04A0" w:firstRow="1" w:lastRow="0" w:firstColumn="1" w:lastColumn="0" w:noHBand="0" w:noVBand="1"/>
      </w:tblPr>
      <w:tblGrid>
        <w:gridCol w:w="560"/>
        <w:gridCol w:w="2052"/>
        <w:gridCol w:w="1689"/>
        <w:gridCol w:w="2323"/>
        <w:gridCol w:w="2587"/>
      </w:tblGrid>
      <w:tr w:rsidR="00346C59" w:rsidRPr="008E119B" w14:paraId="12E55258" w14:textId="77777777" w:rsidTr="000F5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" w:type="pct"/>
          </w:tcPr>
          <w:p w14:paraId="0D76595E" w14:textId="77777777" w:rsidR="00346C59" w:rsidRPr="008E119B" w:rsidRDefault="00346C59" w:rsidP="000F512E">
            <w:pPr>
              <w:rPr>
                <w:sz w:val="24"/>
              </w:rPr>
            </w:pPr>
            <w:r w:rsidRPr="008E119B">
              <w:rPr>
                <w:sz w:val="24"/>
              </w:rPr>
              <w:t>№ п/п</w:t>
            </w:r>
          </w:p>
        </w:tc>
        <w:tc>
          <w:tcPr>
            <w:tcW w:w="1129" w:type="pct"/>
          </w:tcPr>
          <w:p w14:paraId="104F27C5" w14:textId="77777777" w:rsidR="00346C59" w:rsidRPr="008E119B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Вопрос</w:t>
            </w:r>
          </w:p>
        </w:tc>
        <w:tc>
          <w:tcPr>
            <w:tcW w:w="932" w:type="pct"/>
          </w:tcPr>
          <w:p w14:paraId="47B56205" w14:textId="77777777" w:rsidR="00346C59" w:rsidRPr="009723B8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 w:rsidRPr="009723B8">
              <w:rPr>
                <w:sz w:val="24"/>
              </w:rPr>
              <w:t>Воздействие на проект</w:t>
            </w:r>
          </w:p>
        </w:tc>
        <w:tc>
          <w:tcPr>
            <w:tcW w:w="1276" w:type="pct"/>
          </w:tcPr>
          <w:p w14:paraId="147E2F2A" w14:textId="77777777" w:rsidR="00346C59" w:rsidRPr="009723B8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 w:rsidRPr="009723B8">
              <w:rPr>
                <w:sz w:val="24"/>
              </w:rPr>
              <w:t>Предложение по решению</w:t>
            </w:r>
          </w:p>
        </w:tc>
        <w:tc>
          <w:tcPr>
            <w:tcW w:w="1419" w:type="pct"/>
          </w:tcPr>
          <w:p w14:paraId="47E40D76" w14:textId="77777777" w:rsidR="00346C59" w:rsidRPr="009723B8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9723B8">
              <w:rPr>
                <w:sz w:val="24"/>
              </w:rPr>
              <w:t>Ответственный</w:t>
            </w:r>
          </w:p>
        </w:tc>
      </w:tr>
      <w:tr w:rsidR="00346C59" w:rsidRPr="008E119B" w14:paraId="231221A6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" w:type="pct"/>
          </w:tcPr>
          <w:p w14:paraId="0294B1B8" w14:textId="77777777" w:rsidR="00346C59" w:rsidRPr="008E119B" w:rsidRDefault="00346C59" w:rsidP="00C23576">
            <w:pPr>
              <w:pStyle w:val="aff7"/>
              <w:numPr>
                <w:ilvl w:val="0"/>
                <w:numId w:val="68"/>
              </w:numPr>
              <w:ind w:left="447"/>
              <w:rPr>
                <w:b w:val="0"/>
                <w:sz w:val="24"/>
              </w:rPr>
            </w:pPr>
          </w:p>
        </w:tc>
        <w:tc>
          <w:tcPr>
            <w:tcW w:w="1129" w:type="pct"/>
          </w:tcPr>
          <w:p w14:paraId="1D7298B7" w14:textId="77777777" w:rsidR="00346C59" w:rsidRPr="000910E1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2" w:type="pct"/>
          </w:tcPr>
          <w:p w14:paraId="50597927" w14:textId="77777777" w:rsidR="00346C59" w:rsidRPr="000910E1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pct"/>
          </w:tcPr>
          <w:p w14:paraId="1389A164" w14:textId="77777777" w:rsidR="00346C59" w:rsidRPr="000910E1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9" w:type="pct"/>
          </w:tcPr>
          <w:p w14:paraId="2201331A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346C59" w:rsidRPr="008E119B" w14:paraId="070129D9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" w:type="pct"/>
          </w:tcPr>
          <w:p w14:paraId="09A18F6F" w14:textId="77777777" w:rsidR="00346C59" w:rsidRPr="008E119B" w:rsidRDefault="00346C59" w:rsidP="00C23576">
            <w:pPr>
              <w:pStyle w:val="aff7"/>
              <w:numPr>
                <w:ilvl w:val="0"/>
                <w:numId w:val="68"/>
              </w:numPr>
              <w:ind w:left="447"/>
              <w:rPr>
                <w:b w:val="0"/>
                <w:sz w:val="24"/>
              </w:rPr>
            </w:pPr>
          </w:p>
        </w:tc>
        <w:tc>
          <w:tcPr>
            <w:tcW w:w="1129" w:type="pct"/>
          </w:tcPr>
          <w:p w14:paraId="16085CA9" w14:textId="77777777" w:rsidR="00346C59" w:rsidRPr="0007212D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  <w:tc>
          <w:tcPr>
            <w:tcW w:w="932" w:type="pct"/>
          </w:tcPr>
          <w:p w14:paraId="59D76FDF" w14:textId="77777777" w:rsidR="00346C59" w:rsidRPr="0007212D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  <w:tc>
          <w:tcPr>
            <w:tcW w:w="1276" w:type="pct"/>
          </w:tcPr>
          <w:p w14:paraId="38EBABDB" w14:textId="77777777" w:rsidR="00346C59" w:rsidRPr="0007212D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  <w:tc>
          <w:tcPr>
            <w:tcW w:w="1419" w:type="pct"/>
          </w:tcPr>
          <w:p w14:paraId="442CD556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</w:tbl>
    <w:p w14:paraId="52AF28FF" w14:textId="77777777" w:rsidR="00346C59" w:rsidRPr="00371EB0" w:rsidRDefault="00346C59" w:rsidP="00346C59">
      <w:pPr>
        <w:rPr>
          <w:rStyle w:val="affe"/>
          <w:b w:val="0"/>
          <w:sz w:val="24"/>
        </w:rPr>
      </w:pPr>
    </w:p>
    <w:p w14:paraId="24C49D33" w14:textId="77777777" w:rsidR="00346C59" w:rsidRDefault="00346C59" w:rsidP="00346C59">
      <w:r>
        <w:rPr>
          <w:rStyle w:val="affe"/>
          <w:sz w:val="24"/>
        </w:rPr>
        <w:t>РИСКИ</w:t>
      </w:r>
    </w:p>
    <w:tbl>
      <w:tblPr>
        <w:tblStyle w:val="-1110"/>
        <w:tblW w:w="4964" w:type="pct"/>
        <w:tblLook w:val="04A0" w:firstRow="1" w:lastRow="0" w:firstColumn="1" w:lastColumn="0" w:noHBand="0" w:noVBand="1"/>
      </w:tblPr>
      <w:tblGrid>
        <w:gridCol w:w="553"/>
        <w:gridCol w:w="1356"/>
        <w:gridCol w:w="1681"/>
        <w:gridCol w:w="1562"/>
        <w:gridCol w:w="1133"/>
        <w:gridCol w:w="1527"/>
        <w:gridCol w:w="1475"/>
      </w:tblGrid>
      <w:tr w:rsidR="00346C59" w:rsidRPr="008E119B" w14:paraId="359C266A" w14:textId="77777777" w:rsidTr="000F5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" w:type="pct"/>
          </w:tcPr>
          <w:p w14:paraId="25CF69D9" w14:textId="77777777" w:rsidR="00346C59" w:rsidRPr="008E119B" w:rsidRDefault="00346C59" w:rsidP="000F512E">
            <w:pPr>
              <w:rPr>
                <w:sz w:val="24"/>
              </w:rPr>
            </w:pPr>
            <w:r w:rsidRPr="008E119B">
              <w:rPr>
                <w:sz w:val="24"/>
              </w:rPr>
              <w:t>№ п/п</w:t>
            </w:r>
          </w:p>
        </w:tc>
        <w:tc>
          <w:tcPr>
            <w:tcW w:w="895" w:type="pct"/>
          </w:tcPr>
          <w:p w14:paraId="211C65C7" w14:textId="77777777" w:rsidR="00346C59" w:rsidRPr="008E119B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Р</w:t>
            </w:r>
            <w:r w:rsidRPr="007E1612">
              <w:rPr>
                <w:sz w:val="24"/>
              </w:rPr>
              <w:t>иск</w:t>
            </w:r>
            <w:r>
              <w:rPr>
                <w:sz w:val="24"/>
              </w:rPr>
              <w:t xml:space="preserve"> (описание)</w:t>
            </w:r>
          </w:p>
        </w:tc>
        <w:tc>
          <w:tcPr>
            <w:tcW w:w="764" w:type="pct"/>
          </w:tcPr>
          <w:p w14:paraId="597942C2" w14:textId="77777777" w:rsidR="00346C59" w:rsidRPr="007E1612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E1612">
              <w:rPr>
                <w:sz w:val="24"/>
              </w:rPr>
              <w:t>Период актуальности</w:t>
            </w:r>
          </w:p>
        </w:tc>
        <w:tc>
          <w:tcPr>
            <w:tcW w:w="612" w:type="pct"/>
          </w:tcPr>
          <w:p w14:paraId="1C02E08C" w14:textId="77777777" w:rsidR="00346C59" w:rsidRPr="007E1612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E1612">
              <w:rPr>
                <w:sz w:val="24"/>
              </w:rPr>
              <w:t xml:space="preserve">Вероятность </w:t>
            </w:r>
          </w:p>
        </w:tc>
        <w:tc>
          <w:tcPr>
            <w:tcW w:w="586" w:type="pct"/>
          </w:tcPr>
          <w:p w14:paraId="356D2D0F" w14:textId="77777777" w:rsidR="00346C59" w:rsidRPr="007E1612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E1612">
              <w:rPr>
                <w:sz w:val="24"/>
              </w:rPr>
              <w:t>Степень влияния</w:t>
            </w:r>
          </w:p>
        </w:tc>
        <w:tc>
          <w:tcPr>
            <w:tcW w:w="982" w:type="pct"/>
          </w:tcPr>
          <w:p w14:paraId="386655E4" w14:textId="77777777" w:rsidR="00346C59" w:rsidRPr="009723B8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E1612">
              <w:rPr>
                <w:sz w:val="24"/>
              </w:rPr>
              <w:t>Воздействие на проект</w:t>
            </w:r>
          </w:p>
        </w:tc>
        <w:tc>
          <w:tcPr>
            <w:tcW w:w="931" w:type="pct"/>
          </w:tcPr>
          <w:p w14:paraId="48F9E392" w14:textId="77777777" w:rsidR="00346C59" w:rsidRPr="009723B8" w:rsidRDefault="00346C59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E1612">
              <w:rPr>
                <w:sz w:val="24"/>
              </w:rPr>
              <w:t>Стратегия управления риском</w:t>
            </w:r>
          </w:p>
        </w:tc>
      </w:tr>
      <w:tr w:rsidR="00346C59" w:rsidRPr="008E119B" w14:paraId="7CB35B19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" w:type="pct"/>
          </w:tcPr>
          <w:p w14:paraId="427A8A32" w14:textId="77777777" w:rsidR="00346C59" w:rsidRPr="008E119B" w:rsidRDefault="00346C59" w:rsidP="00C23576">
            <w:pPr>
              <w:pStyle w:val="aff7"/>
              <w:numPr>
                <w:ilvl w:val="0"/>
                <w:numId w:val="69"/>
              </w:numPr>
              <w:ind w:left="447"/>
              <w:rPr>
                <w:b w:val="0"/>
                <w:sz w:val="24"/>
              </w:rPr>
            </w:pPr>
          </w:p>
        </w:tc>
        <w:tc>
          <w:tcPr>
            <w:tcW w:w="895" w:type="pct"/>
          </w:tcPr>
          <w:p w14:paraId="72148A43" w14:textId="77777777" w:rsidR="00346C59" w:rsidRPr="0007212D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4" w:type="pct"/>
          </w:tcPr>
          <w:p w14:paraId="19090DF9" w14:textId="77777777" w:rsidR="00346C59" w:rsidRPr="0007212D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pct"/>
          </w:tcPr>
          <w:p w14:paraId="0B69D703" w14:textId="77777777" w:rsidR="00346C59" w:rsidRPr="0007212D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6" w:type="pct"/>
          </w:tcPr>
          <w:p w14:paraId="766A417D" w14:textId="77777777" w:rsidR="00346C59" w:rsidRPr="008E119B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82" w:type="pct"/>
          </w:tcPr>
          <w:p w14:paraId="655F497A" w14:textId="77777777" w:rsidR="00346C59" w:rsidRPr="00C7360A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1" w:type="pct"/>
          </w:tcPr>
          <w:p w14:paraId="1392AAE9" w14:textId="77777777" w:rsidR="00346C59" w:rsidRPr="00403E46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46C59" w:rsidRPr="008E119B" w14:paraId="7A7FFB9E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" w:type="pct"/>
          </w:tcPr>
          <w:p w14:paraId="07BABF9A" w14:textId="77777777" w:rsidR="00346C59" w:rsidRPr="008E119B" w:rsidRDefault="00346C59" w:rsidP="00C23576">
            <w:pPr>
              <w:pStyle w:val="aff7"/>
              <w:numPr>
                <w:ilvl w:val="0"/>
                <w:numId w:val="69"/>
              </w:numPr>
              <w:ind w:left="447"/>
              <w:rPr>
                <w:b w:val="0"/>
                <w:sz w:val="24"/>
              </w:rPr>
            </w:pPr>
          </w:p>
        </w:tc>
        <w:tc>
          <w:tcPr>
            <w:tcW w:w="895" w:type="pct"/>
          </w:tcPr>
          <w:p w14:paraId="2255319E" w14:textId="77777777" w:rsidR="00346C59" w:rsidRPr="00C7360A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4" w:type="pct"/>
          </w:tcPr>
          <w:p w14:paraId="395D367E" w14:textId="77777777" w:rsidR="00346C59" w:rsidRPr="00C7360A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pct"/>
          </w:tcPr>
          <w:p w14:paraId="48004D2D" w14:textId="77777777" w:rsidR="00346C59" w:rsidRPr="00C7360A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6" w:type="pct"/>
          </w:tcPr>
          <w:p w14:paraId="4E9D832D" w14:textId="77777777" w:rsidR="00346C59" w:rsidRPr="00C7360A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82" w:type="pct"/>
          </w:tcPr>
          <w:p w14:paraId="0BBE284C" w14:textId="77777777" w:rsidR="00346C59" w:rsidRPr="00C7360A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1" w:type="pct"/>
          </w:tcPr>
          <w:p w14:paraId="191CA203" w14:textId="77777777" w:rsidR="00346C59" w:rsidRPr="00C7360A" w:rsidRDefault="00346C59" w:rsidP="0034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AE4D4E3" w14:textId="77777777" w:rsidR="00346C59" w:rsidRPr="009723B8" w:rsidRDefault="00346C59" w:rsidP="00346C59">
      <w:pPr>
        <w:rPr>
          <w:rStyle w:val="affe"/>
          <w:sz w:val="24"/>
        </w:rPr>
      </w:pPr>
    </w:p>
    <w:p w14:paraId="57C7BEF0" w14:textId="77777777" w:rsidR="00346C59" w:rsidRPr="00346C59" w:rsidRDefault="00346C59" w:rsidP="00346C59">
      <w:pPr>
        <w:jc w:val="right"/>
      </w:pPr>
      <w:r>
        <w:rPr>
          <w:lang w:eastAsia="en-US"/>
        </w:rPr>
        <w:t>П</w:t>
      </w:r>
      <w:r w:rsidRPr="002D2C87">
        <w:rPr>
          <w:lang w:eastAsia="en-US"/>
        </w:rPr>
        <w:t xml:space="preserve">одготовил: </w:t>
      </w:r>
      <w:r w:rsidRPr="002D2C87">
        <w:t>&lt;ФИО&gt; &lt;Должность&gt; &lt;</w:t>
      </w:r>
      <w:r>
        <w:t>Компания</w:t>
      </w:r>
      <w:r w:rsidRPr="002D2C87">
        <w:t>&gt;</w:t>
      </w:r>
    </w:p>
    <w:p w14:paraId="24F4D90D" w14:textId="77777777" w:rsidR="00A732C7" w:rsidRDefault="00A732C7" w:rsidP="00A732C7">
      <w:pPr>
        <w:pStyle w:val="a4"/>
        <w:ind w:left="2835"/>
      </w:pPr>
      <w:bookmarkStart w:id="200" w:name="Прил4"/>
      <w:bookmarkStart w:id="201" w:name="_Toc17120129"/>
      <w:bookmarkEnd w:id="200"/>
      <w:r>
        <w:lastRenderedPageBreak/>
        <w:t>Шаблон запроса на изменение</w:t>
      </w:r>
      <w:bookmarkEnd w:id="201"/>
    </w:p>
    <w:tbl>
      <w:tblPr>
        <w:tblStyle w:val="-151"/>
        <w:tblW w:w="9061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4A0" w:firstRow="1" w:lastRow="0" w:firstColumn="1" w:lastColumn="0" w:noHBand="0" w:noVBand="1"/>
      </w:tblPr>
      <w:tblGrid>
        <w:gridCol w:w="704"/>
        <w:gridCol w:w="1843"/>
        <w:gridCol w:w="2171"/>
        <w:gridCol w:w="1798"/>
        <w:gridCol w:w="373"/>
        <w:gridCol w:w="2172"/>
      </w:tblGrid>
      <w:tr w:rsidR="005F5348" w:rsidRPr="00F46352" w14:paraId="7315EBDF" w14:textId="77777777" w:rsidTr="000F5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gridSpan w:val="4"/>
            <w:tcBorders>
              <w:bottom w:val="none" w:sz="0" w:space="0" w:color="auto"/>
            </w:tcBorders>
          </w:tcPr>
          <w:p w14:paraId="603795B9" w14:textId="77777777" w:rsidR="005F5348" w:rsidRPr="00F46352" w:rsidRDefault="005F5348" w:rsidP="000F512E">
            <w:pPr>
              <w:rPr>
                <w:rStyle w:val="affe"/>
                <w:rFonts w:cs="Times New Roman"/>
                <w:b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b/>
                <w:sz w:val="24"/>
                <w:szCs w:val="24"/>
              </w:rPr>
              <w:t>Название изменения:</w:t>
            </w:r>
          </w:p>
          <w:p w14:paraId="4F77B76B" w14:textId="77777777" w:rsidR="005F5348" w:rsidRPr="00F46352" w:rsidRDefault="005F5348" w:rsidP="000F512E">
            <w:pPr>
              <w:pStyle w:val="affff3"/>
              <w:rPr>
                <w:rStyle w:val="affe"/>
                <w:rFonts w:cs="Times New Roman"/>
                <w:color w:val="0070C0"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color w:val="0070C0"/>
                <w:sz w:val="24"/>
                <w:szCs w:val="24"/>
              </w:rPr>
              <w:t>&lt;</w:t>
            </w:r>
            <w:r>
              <w:rPr>
                <w:rStyle w:val="affe"/>
                <w:rFonts w:cs="Times New Roman"/>
                <w:color w:val="0070C0"/>
                <w:sz w:val="24"/>
                <w:szCs w:val="24"/>
              </w:rPr>
              <w:t>Н</w:t>
            </w:r>
            <w:r w:rsidRPr="00F46352">
              <w:rPr>
                <w:rStyle w:val="affe"/>
                <w:rFonts w:cs="Times New Roman"/>
                <w:color w:val="0070C0"/>
                <w:sz w:val="24"/>
                <w:szCs w:val="24"/>
              </w:rPr>
              <w:t>азвание/суть предлагаемого изменения&gt;</w:t>
            </w:r>
          </w:p>
          <w:p w14:paraId="3EC45C36" w14:textId="77777777" w:rsidR="005F5348" w:rsidRPr="00F46352" w:rsidRDefault="005F5348" w:rsidP="000F512E">
            <w:pPr>
              <w:pStyle w:val="affff3"/>
              <w:rPr>
                <w:rStyle w:val="affe"/>
                <w:rFonts w:cs="Times New Roman"/>
                <w:color w:val="0070C0"/>
                <w:sz w:val="24"/>
                <w:szCs w:val="24"/>
              </w:rPr>
            </w:pPr>
          </w:p>
          <w:p w14:paraId="0E126361" w14:textId="77777777" w:rsidR="005F5348" w:rsidRPr="00F46352" w:rsidRDefault="005F5348" w:rsidP="000F512E">
            <w:pPr>
              <w:pStyle w:val="affff3"/>
              <w:rPr>
                <w:rStyle w:val="affe"/>
                <w:rFonts w:cs="Times New Roman"/>
                <w:color w:val="0070C0"/>
                <w:sz w:val="24"/>
                <w:szCs w:val="24"/>
              </w:rPr>
            </w:pPr>
          </w:p>
          <w:p w14:paraId="727B38F5" w14:textId="77777777" w:rsidR="005F5348" w:rsidRPr="00F46352" w:rsidRDefault="005F5348" w:rsidP="000F512E">
            <w:pPr>
              <w:pStyle w:val="affff3"/>
              <w:rPr>
                <w:rStyle w:val="affe"/>
                <w:rFonts w:cs="Times New Roman"/>
                <w:sz w:val="24"/>
                <w:szCs w:val="24"/>
              </w:rPr>
            </w:pPr>
          </w:p>
        </w:tc>
        <w:tc>
          <w:tcPr>
            <w:tcW w:w="2545" w:type="dxa"/>
            <w:gridSpan w:val="2"/>
            <w:tcBorders>
              <w:bottom w:val="none" w:sz="0" w:space="0" w:color="auto"/>
            </w:tcBorders>
          </w:tcPr>
          <w:p w14:paraId="7C44FC19" w14:textId="77777777" w:rsidR="005F5348" w:rsidRPr="00F46352" w:rsidRDefault="005F5348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b/>
                <w:sz w:val="24"/>
                <w:szCs w:val="24"/>
              </w:rPr>
              <w:t xml:space="preserve">Дата приема: </w:t>
            </w:r>
          </w:p>
          <w:p w14:paraId="7D8836E7" w14:textId="77777777" w:rsidR="005F5348" w:rsidRPr="00F46352" w:rsidRDefault="005F5348" w:rsidP="000F512E">
            <w:pPr>
              <w:pStyle w:val="affff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color w:val="0070C0"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color w:val="0070C0"/>
                <w:sz w:val="24"/>
                <w:szCs w:val="24"/>
              </w:rPr>
              <w:t>&lt;Дата&gt;</w:t>
            </w:r>
          </w:p>
          <w:p w14:paraId="6DAF2471" w14:textId="77777777" w:rsidR="005F5348" w:rsidRPr="00F46352" w:rsidRDefault="005F5348" w:rsidP="000F51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/>
                <w:sz w:val="24"/>
                <w:szCs w:val="24"/>
              </w:rPr>
            </w:pPr>
          </w:p>
        </w:tc>
      </w:tr>
      <w:tr w:rsidR="005F5348" w:rsidRPr="00F46352" w14:paraId="179A5105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1" w:type="dxa"/>
            <w:gridSpan w:val="6"/>
          </w:tcPr>
          <w:p w14:paraId="2B06CEB6" w14:textId="77777777" w:rsidR="005F5348" w:rsidRPr="00F46352" w:rsidRDefault="005F5348" w:rsidP="000F512E">
            <w:pPr>
              <w:rPr>
                <w:rFonts w:cs="Times New Roman"/>
                <w:sz w:val="24"/>
                <w:szCs w:val="24"/>
              </w:rPr>
            </w:pPr>
            <w:r w:rsidRPr="00F46352">
              <w:rPr>
                <w:rFonts w:cs="Times New Roman"/>
                <w:sz w:val="24"/>
                <w:szCs w:val="24"/>
              </w:rPr>
              <w:t>Инициатор:</w:t>
            </w:r>
          </w:p>
          <w:p w14:paraId="3F34E9F8" w14:textId="77777777" w:rsidR="005F5348" w:rsidRPr="00F46352" w:rsidRDefault="005F5348" w:rsidP="000F512E">
            <w:pPr>
              <w:rPr>
                <w:rFonts w:cs="Times New Roman"/>
                <w:b w:val="0"/>
                <w:i/>
                <w:color w:val="0070C0"/>
                <w:sz w:val="24"/>
                <w:szCs w:val="24"/>
              </w:rPr>
            </w:pPr>
            <w:r w:rsidRPr="00F46352">
              <w:rPr>
                <w:rFonts w:cs="Times New Roman"/>
                <w:b w:val="0"/>
                <w:i/>
                <w:color w:val="0070C0"/>
                <w:sz w:val="24"/>
                <w:szCs w:val="24"/>
              </w:rPr>
              <w:t>&lt;Название компании&gt; &lt;Название предприятий&gt; &lt;Должность&gt; &lt;ФИО&gt;</w:t>
            </w:r>
          </w:p>
          <w:p w14:paraId="6C009E5E" w14:textId="77777777" w:rsidR="005F5348" w:rsidRPr="00F46352" w:rsidRDefault="005F5348" w:rsidP="000F512E">
            <w:pPr>
              <w:rPr>
                <w:rFonts w:cs="Times New Roman"/>
                <w:b w:val="0"/>
                <w:i/>
                <w:color w:val="0070C0"/>
                <w:sz w:val="24"/>
                <w:szCs w:val="24"/>
              </w:rPr>
            </w:pPr>
          </w:p>
          <w:p w14:paraId="6EC85CBA" w14:textId="77777777" w:rsidR="005F5348" w:rsidRPr="00F46352" w:rsidRDefault="005F5348" w:rsidP="000F512E">
            <w:pPr>
              <w:rPr>
                <w:rStyle w:val="affe"/>
                <w:rFonts w:cs="Times New Roman"/>
                <w:b/>
                <w:sz w:val="24"/>
                <w:szCs w:val="24"/>
              </w:rPr>
            </w:pPr>
          </w:p>
        </w:tc>
      </w:tr>
      <w:tr w:rsidR="005F5348" w:rsidRPr="00F46352" w14:paraId="5C244A99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1" w:type="dxa"/>
            <w:gridSpan w:val="6"/>
          </w:tcPr>
          <w:p w14:paraId="1622F3A0" w14:textId="77777777" w:rsidR="005F5348" w:rsidRPr="00F46352" w:rsidRDefault="005F5348" w:rsidP="000F512E">
            <w:pPr>
              <w:rPr>
                <w:rFonts w:cs="Times New Roman"/>
                <w:sz w:val="24"/>
                <w:szCs w:val="24"/>
              </w:rPr>
            </w:pPr>
            <w:r w:rsidRPr="00F46352">
              <w:rPr>
                <w:rFonts w:cs="Times New Roman"/>
                <w:sz w:val="24"/>
                <w:szCs w:val="24"/>
              </w:rPr>
              <w:t>Влияние изменения на проект:</w:t>
            </w:r>
          </w:p>
          <w:p w14:paraId="55E90D8D" w14:textId="77777777" w:rsidR="005F5348" w:rsidRPr="00F46352" w:rsidRDefault="005F5348" w:rsidP="005F5348">
            <w:pPr>
              <w:pStyle w:val="a1"/>
              <w:rPr>
                <w:rStyle w:val="affe"/>
                <w:rFonts w:cs="Times New Roman"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sz w:val="24"/>
                <w:szCs w:val="24"/>
              </w:rPr>
              <w:t>Влияние на сроки:</w:t>
            </w:r>
            <w:r w:rsidRPr="00F46352">
              <w:rPr>
                <w:rStyle w:val="affe"/>
                <w:rFonts w:cs="Times New Roman"/>
                <w:i/>
                <w:color w:val="0070C0"/>
                <w:sz w:val="24"/>
                <w:szCs w:val="24"/>
              </w:rPr>
              <w:t xml:space="preserve"> &lt;Изменяется&gt; / &lt;Не изменяется&gt;</w:t>
            </w:r>
          </w:p>
          <w:p w14:paraId="68B9BE8D" w14:textId="77777777" w:rsidR="005F5348" w:rsidRPr="00F46352" w:rsidRDefault="005F5348" w:rsidP="005F5348">
            <w:pPr>
              <w:pStyle w:val="a1"/>
              <w:rPr>
                <w:rStyle w:val="affe"/>
                <w:rFonts w:cs="Times New Roman"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sz w:val="24"/>
                <w:szCs w:val="24"/>
              </w:rPr>
              <w:t xml:space="preserve">Влияние на бюджет: </w:t>
            </w:r>
            <w:r w:rsidRPr="00F46352">
              <w:rPr>
                <w:rStyle w:val="affe"/>
                <w:rFonts w:cs="Times New Roman"/>
                <w:i/>
                <w:color w:val="0070C0"/>
                <w:sz w:val="24"/>
                <w:szCs w:val="24"/>
              </w:rPr>
              <w:t>&lt;Изменяется&gt; / &lt;Не изменяется&gt;</w:t>
            </w:r>
          </w:p>
          <w:p w14:paraId="38D00961" w14:textId="77777777" w:rsidR="005F5348" w:rsidRPr="00F46352" w:rsidRDefault="005F5348" w:rsidP="005F5348">
            <w:pPr>
              <w:pStyle w:val="a1"/>
              <w:rPr>
                <w:rStyle w:val="affe"/>
                <w:rFonts w:cs="Times New Roman"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sz w:val="24"/>
                <w:szCs w:val="24"/>
              </w:rPr>
              <w:t>Влияние на содержание:</w:t>
            </w:r>
            <w:r w:rsidRPr="00F46352">
              <w:rPr>
                <w:rStyle w:val="affe"/>
                <w:rFonts w:cs="Times New Roman"/>
                <w:i/>
                <w:color w:val="0070C0"/>
                <w:sz w:val="24"/>
                <w:szCs w:val="24"/>
              </w:rPr>
              <w:t xml:space="preserve"> &lt;Изменяется&gt; / &lt;Не изменяется&gt;</w:t>
            </w:r>
          </w:p>
          <w:p w14:paraId="2004A622" w14:textId="77777777" w:rsidR="005F5348" w:rsidRPr="00F46352" w:rsidRDefault="005F5348" w:rsidP="005F5348">
            <w:pPr>
              <w:pStyle w:val="a1"/>
              <w:rPr>
                <w:rStyle w:val="affe"/>
                <w:rFonts w:cs="Times New Roman"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sz w:val="24"/>
                <w:szCs w:val="24"/>
              </w:rPr>
              <w:t xml:space="preserve">Влияние на качество: </w:t>
            </w:r>
            <w:r w:rsidRPr="00F46352">
              <w:rPr>
                <w:rStyle w:val="affe"/>
                <w:rFonts w:cs="Times New Roman"/>
                <w:i/>
                <w:color w:val="0070C0"/>
                <w:sz w:val="24"/>
                <w:szCs w:val="24"/>
              </w:rPr>
              <w:t>&lt;Изменяется&gt; / &lt;Не изменяется&gt;</w:t>
            </w:r>
          </w:p>
          <w:p w14:paraId="6D661C4C" w14:textId="77777777" w:rsidR="005F5348" w:rsidRPr="00F46352" w:rsidRDefault="005F5348" w:rsidP="005F5348">
            <w:pPr>
              <w:pStyle w:val="a1"/>
              <w:rPr>
                <w:rStyle w:val="affe"/>
                <w:rFonts w:cs="Times New Roman"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sz w:val="24"/>
                <w:szCs w:val="24"/>
              </w:rPr>
              <w:t xml:space="preserve">Влияние на продукт: </w:t>
            </w:r>
            <w:r w:rsidRPr="00F46352">
              <w:rPr>
                <w:rStyle w:val="affe"/>
                <w:rFonts w:cs="Times New Roman"/>
                <w:i/>
                <w:color w:val="0070C0"/>
                <w:sz w:val="24"/>
                <w:szCs w:val="24"/>
              </w:rPr>
              <w:t>&lt;Изменяется&gt; / &lt;Не изменяется&gt;</w:t>
            </w:r>
          </w:p>
          <w:p w14:paraId="0158876D" w14:textId="77777777" w:rsidR="005F5348" w:rsidRPr="00F46352" w:rsidRDefault="005F5348" w:rsidP="005F5348">
            <w:pPr>
              <w:pStyle w:val="a1"/>
              <w:rPr>
                <w:rStyle w:val="affe"/>
                <w:rFonts w:cs="Times New Roman"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sz w:val="24"/>
                <w:szCs w:val="24"/>
              </w:rPr>
              <w:t xml:space="preserve">Влияние на организационную структуру проекта: </w:t>
            </w:r>
            <w:r w:rsidRPr="00F46352">
              <w:rPr>
                <w:rStyle w:val="affe"/>
                <w:rFonts w:cs="Times New Roman"/>
                <w:i/>
                <w:color w:val="0070C0"/>
                <w:sz w:val="24"/>
                <w:szCs w:val="24"/>
              </w:rPr>
              <w:t>&lt;Изменяется&gt; / &lt;Не изменяется&gt;</w:t>
            </w:r>
          </w:p>
          <w:p w14:paraId="3C4FFECB" w14:textId="77777777" w:rsidR="005F5348" w:rsidRPr="00F46352" w:rsidRDefault="005F5348" w:rsidP="005F5348">
            <w:pPr>
              <w:pStyle w:val="a1"/>
              <w:rPr>
                <w:rStyle w:val="affe"/>
                <w:rFonts w:cs="Times New Roman"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sz w:val="24"/>
                <w:szCs w:val="24"/>
              </w:rPr>
              <w:t xml:space="preserve">Влияние на другие проекты: </w:t>
            </w:r>
            <w:r w:rsidRPr="00F46352">
              <w:rPr>
                <w:rStyle w:val="affe"/>
                <w:rFonts w:cs="Times New Roman"/>
                <w:i/>
                <w:color w:val="0070C0"/>
                <w:sz w:val="24"/>
                <w:szCs w:val="24"/>
              </w:rPr>
              <w:t>&lt;Изменяется&gt; / &lt;Не изменяется&gt;</w:t>
            </w:r>
          </w:p>
          <w:p w14:paraId="63EE934D" w14:textId="77777777" w:rsidR="005F5348" w:rsidRPr="00F46352" w:rsidRDefault="005F5348" w:rsidP="000F512E">
            <w:pPr>
              <w:pStyle w:val="a1"/>
              <w:numPr>
                <w:ilvl w:val="0"/>
                <w:numId w:val="0"/>
              </w:numPr>
              <w:rPr>
                <w:rStyle w:val="affe"/>
                <w:rFonts w:cs="Times New Roman"/>
                <w:sz w:val="24"/>
                <w:szCs w:val="24"/>
              </w:rPr>
            </w:pPr>
          </w:p>
          <w:p w14:paraId="5295E94F" w14:textId="77777777" w:rsidR="005F5348" w:rsidRPr="00F46352" w:rsidRDefault="005F5348" w:rsidP="00522435">
            <w:pPr>
              <w:pStyle w:val="a1"/>
              <w:numPr>
                <w:ilvl w:val="0"/>
                <w:numId w:val="0"/>
              </w:numPr>
              <w:rPr>
                <w:rStyle w:val="affe"/>
                <w:rFonts w:cs="Times New Roman"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sz w:val="24"/>
                <w:szCs w:val="24"/>
              </w:rPr>
              <w:t>Более подробно см. приложение №1 к настоящему запросу на изменени</w:t>
            </w:r>
            <w:r w:rsidR="00522435">
              <w:rPr>
                <w:rStyle w:val="affe"/>
                <w:rFonts w:cs="Times New Roman"/>
                <w:sz w:val="24"/>
                <w:szCs w:val="24"/>
              </w:rPr>
              <w:t>е</w:t>
            </w:r>
            <w:r w:rsidRPr="00F46352">
              <w:rPr>
                <w:rStyle w:val="affe"/>
                <w:rFonts w:cs="Times New Roman"/>
                <w:sz w:val="24"/>
                <w:szCs w:val="24"/>
              </w:rPr>
              <w:t>.</w:t>
            </w:r>
          </w:p>
        </w:tc>
      </w:tr>
      <w:tr w:rsidR="005F5348" w:rsidRPr="00F46352" w14:paraId="36010053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1" w:type="dxa"/>
            <w:gridSpan w:val="6"/>
          </w:tcPr>
          <w:p w14:paraId="774EB3AF" w14:textId="77777777" w:rsidR="005F5348" w:rsidRPr="00F46352" w:rsidRDefault="005F5348" w:rsidP="000F512E">
            <w:pPr>
              <w:rPr>
                <w:rFonts w:cs="Times New Roman"/>
                <w:sz w:val="24"/>
                <w:szCs w:val="24"/>
              </w:rPr>
            </w:pPr>
            <w:r w:rsidRPr="00F46352">
              <w:rPr>
                <w:rFonts w:cs="Times New Roman"/>
                <w:sz w:val="24"/>
                <w:szCs w:val="24"/>
              </w:rPr>
              <w:t>Описание изменения и обоснование:</w:t>
            </w:r>
          </w:p>
          <w:p w14:paraId="21503431" w14:textId="77777777" w:rsidR="005F5348" w:rsidRPr="00F46352" w:rsidRDefault="005F5348" w:rsidP="000F512E">
            <w:pPr>
              <w:rPr>
                <w:rFonts w:cs="Times New Roman"/>
                <w:b w:val="0"/>
                <w:sz w:val="24"/>
                <w:szCs w:val="24"/>
              </w:rPr>
            </w:pPr>
            <w:r w:rsidRPr="00F46352">
              <w:rPr>
                <w:rFonts w:cs="Times New Roman"/>
                <w:b w:val="0"/>
                <w:sz w:val="24"/>
                <w:szCs w:val="24"/>
              </w:rPr>
              <w:t>В связи с:</w:t>
            </w:r>
          </w:p>
          <w:p w14:paraId="1CEEF9C5" w14:textId="77777777" w:rsidR="005F5348" w:rsidRPr="00F46352" w:rsidRDefault="005F5348" w:rsidP="005F5348">
            <w:pPr>
              <w:pStyle w:val="a1"/>
              <w:rPr>
                <w:rFonts w:cs="Times New Roman"/>
                <w:b w:val="0"/>
                <w:i/>
                <w:sz w:val="24"/>
                <w:szCs w:val="24"/>
              </w:rPr>
            </w:pPr>
          </w:p>
          <w:p w14:paraId="16F0B65D" w14:textId="77777777" w:rsidR="005F5348" w:rsidRPr="00F46352" w:rsidRDefault="005F5348" w:rsidP="000F512E">
            <w:pPr>
              <w:rPr>
                <w:rFonts w:cs="Times New Roman"/>
                <w:sz w:val="24"/>
                <w:szCs w:val="24"/>
              </w:rPr>
            </w:pPr>
          </w:p>
          <w:p w14:paraId="2B90BF50" w14:textId="77777777" w:rsidR="005F5348" w:rsidRPr="00F46352" w:rsidRDefault="005F5348" w:rsidP="000F512E">
            <w:pPr>
              <w:rPr>
                <w:rFonts w:cs="Times New Roman"/>
                <w:b w:val="0"/>
                <w:sz w:val="24"/>
                <w:szCs w:val="24"/>
              </w:rPr>
            </w:pPr>
            <w:r w:rsidRPr="00F46352">
              <w:rPr>
                <w:rFonts w:cs="Times New Roman"/>
                <w:b w:val="0"/>
                <w:sz w:val="24"/>
                <w:szCs w:val="24"/>
              </w:rPr>
              <w:t>Предлагается:</w:t>
            </w:r>
          </w:p>
          <w:p w14:paraId="6B083C5F" w14:textId="77777777" w:rsidR="005F5348" w:rsidRPr="00F46352" w:rsidRDefault="005F5348" w:rsidP="00522435">
            <w:pPr>
              <w:pStyle w:val="a1"/>
              <w:rPr>
                <w:rFonts w:cs="Times New Roman"/>
                <w:sz w:val="24"/>
                <w:szCs w:val="24"/>
              </w:rPr>
            </w:pPr>
          </w:p>
        </w:tc>
      </w:tr>
      <w:tr w:rsidR="005F5348" w:rsidRPr="00F46352" w14:paraId="72B9B25A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1" w:type="dxa"/>
            <w:gridSpan w:val="6"/>
          </w:tcPr>
          <w:p w14:paraId="5F7634B6" w14:textId="77777777" w:rsidR="005F5348" w:rsidRPr="00F46352" w:rsidRDefault="005F5348" w:rsidP="000F512E">
            <w:pPr>
              <w:rPr>
                <w:rFonts w:cs="Times New Roman"/>
                <w:sz w:val="24"/>
                <w:szCs w:val="24"/>
              </w:rPr>
            </w:pPr>
            <w:r w:rsidRPr="00F46352">
              <w:rPr>
                <w:rFonts w:cs="Times New Roman"/>
                <w:sz w:val="24"/>
                <w:szCs w:val="24"/>
              </w:rPr>
              <w:t>Предполагаемый план действий:</w:t>
            </w:r>
          </w:p>
          <w:p w14:paraId="54D10BAC" w14:textId="77777777" w:rsidR="005F5348" w:rsidRPr="00F46352" w:rsidRDefault="005F5348" w:rsidP="00C23576">
            <w:pPr>
              <w:pStyle w:val="aff7"/>
              <w:numPr>
                <w:ilvl w:val="0"/>
                <w:numId w:val="70"/>
              </w:numPr>
              <w:rPr>
                <w:rFonts w:cs="Times New Roman"/>
                <w:sz w:val="24"/>
                <w:szCs w:val="24"/>
              </w:rPr>
            </w:pPr>
          </w:p>
        </w:tc>
      </w:tr>
      <w:tr w:rsidR="005F5348" w:rsidRPr="00F46352" w14:paraId="1366C3BA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1" w:type="dxa"/>
            <w:gridSpan w:val="6"/>
          </w:tcPr>
          <w:p w14:paraId="58FC23F9" w14:textId="77777777" w:rsidR="005F5348" w:rsidRPr="00F46352" w:rsidRDefault="005F5348" w:rsidP="000F512E">
            <w:pPr>
              <w:rPr>
                <w:rFonts w:cs="Times New Roman"/>
                <w:sz w:val="24"/>
                <w:szCs w:val="24"/>
              </w:rPr>
            </w:pPr>
            <w:r w:rsidRPr="00F46352">
              <w:rPr>
                <w:rFonts w:cs="Times New Roman"/>
                <w:sz w:val="24"/>
                <w:szCs w:val="24"/>
              </w:rPr>
              <w:t>Риски в случае непринятия запроса:</w:t>
            </w:r>
          </w:p>
          <w:p w14:paraId="5BFCFC45" w14:textId="77777777" w:rsidR="005F5348" w:rsidRPr="00F46352" w:rsidRDefault="005F5348" w:rsidP="00522435">
            <w:pPr>
              <w:pStyle w:val="a1"/>
              <w:rPr>
                <w:rFonts w:cs="Times New Roman"/>
                <w:sz w:val="24"/>
                <w:szCs w:val="24"/>
              </w:rPr>
            </w:pPr>
          </w:p>
        </w:tc>
      </w:tr>
      <w:tr w:rsidR="005F5348" w:rsidRPr="00F46352" w14:paraId="1715CB15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1" w:type="dxa"/>
            <w:gridSpan w:val="6"/>
          </w:tcPr>
          <w:p w14:paraId="686F762F" w14:textId="77777777" w:rsidR="005F5348" w:rsidRPr="00F46352" w:rsidRDefault="005F5348" w:rsidP="000F512E">
            <w:pPr>
              <w:rPr>
                <w:rStyle w:val="affe"/>
                <w:rFonts w:cs="Times New Roman"/>
                <w:b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b/>
                <w:sz w:val="24"/>
                <w:szCs w:val="24"/>
              </w:rPr>
              <w:t>Список людей, подлежащих уведомлению:</w:t>
            </w:r>
          </w:p>
        </w:tc>
      </w:tr>
      <w:tr w:rsidR="005F5348" w:rsidRPr="00F46352" w14:paraId="503D0045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</w:tcPr>
          <w:p w14:paraId="3A1CAE95" w14:textId="77777777" w:rsidR="005F5348" w:rsidRPr="00F46352" w:rsidRDefault="005F5348" w:rsidP="000F512E">
            <w:pPr>
              <w:rPr>
                <w:rFonts w:cs="Times New Roman"/>
                <w:sz w:val="24"/>
                <w:szCs w:val="24"/>
              </w:rPr>
            </w:pPr>
            <w:r w:rsidRPr="00F46352">
              <w:rPr>
                <w:rFonts w:cs="Times New Roman"/>
                <w:sz w:val="24"/>
                <w:szCs w:val="24"/>
              </w:rPr>
              <w:t>ФИО</w:t>
            </w:r>
          </w:p>
        </w:tc>
        <w:tc>
          <w:tcPr>
            <w:tcW w:w="6514" w:type="dxa"/>
            <w:gridSpan w:val="4"/>
          </w:tcPr>
          <w:p w14:paraId="79626EAE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sz w:val="24"/>
                <w:szCs w:val="24"/>
              </w:rPr>
              <w:t>Рабочая группа</w:t>
            </w:r>
          </w:p>
        </w:tc>
      </w:tr>
      <w:tr w:rsidR="005F5348" w:rsidRPr="00F46352" w14:paraId="2CFF6BD3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</w:tcPr>
          <w:p w14:paraId="4F404908" w14:textId="77777777" w:rsidR="005F5348" w:rsidRPr="00F46352" w:rsidRDefault="005F5348" w:rsidP="000F512E">
            <w:pPr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6514" w:type="dxa"/>
            <w:gridSpan w:val="4"/>
          </w:tcPr>
          <w:p w14:paraId="703E9C4F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sz w:val="24"/>
                <w:szCs w:val="24"/>
              </w:rPr>
            </w:pPr>
          </w:p>
        </w:tc>
      </w:tr>
      <w:tr w:rsidR="005F5348" w:rsidRPr="00F46352" w14:paraId="044A2D8E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</w:tcPr>
          <w:p w14:paraId="5DD8517F" w14:textId="77777777" w:rsidR="005F5348" w:rsidRPr="00F46352" w:rsidRDefault="005F5348" w:rsidP="000F512E">
            <w:pPr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6514" w:type="dxa"/>
            <w:gridSpan w:val="4"/>
          </w:tcPr>
          <w:p w14:paraId="4EBB58CA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 w:val="0"/>
                <w:sz w:val="24"/>
                <w:szCs w:val="24"/>
              </w:rPr>
            </w:pPr>
          </w:p>
        </w:tc>
      </w:tr>
      <w:tr w:rsidR="005F5348" w:rsidRPr="00F46352" w14:paraId="74949423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</w:tcPr>
          <w:p w14:paraId="2CC250D7" w14:textId="77777777" w:rsidR="005F5348" w:rsidRPr="00F46352" w:rsidRDefault="005F5348" w:rsidP="000F512E">
            <w:pPr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6514" w:type="dxa"/>
            <w:gridSpan w:val="4"/>
          </w:tcPr>
          <w:p w14:paraId="35A4210C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 w:val="0"/>
                <w:sz w:val="24"/>
                <w:szCs w:val="24"/>
              </w:rPr>
            </w:pPr>
          </w:p>
        </w:tc>
      </w:tr>
      <w:tr w:rsidR="005F5348" w:rsidRPr="00F46352" w14:paraId="47C932F8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1" w:type="dxa"/>
            <w:gridSpan w:val="6"/>
          </w:tcPr>
          <w:p w14:paraId="0303E733" w14:textId="77777777" w:rsidR="005F5348" w:rsidRPr="00F46352" w:rsidRDefault="005F5348" w:rsidP="000F512E">
            <w:pPr>
              <w:rPr>
                <w:rStyle w:val="affe"/>
                <w:rFonts w:cs="Times New Roman"/>
                <w:b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b/>
                <w:sz w:val="24"/>
                <w:szCs w:val="24"/>
              </w:rPr>
              <w:t>План мероприятий по реализации запроса на изменение:</w:t>
            </w:r>
          </w:p>
        </w:tc>
      </w:tr>
      <w:tr w:rsidR="005F5348" w:rsidRPr="00F46352" w14:paraId="5A99F934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CB52AB7" w14:textId="77777777" w:rsidR="005F5348" w:rsidRPr="00F46352" w:rsidRDefault="005F5348" w:rsidP="000F512E">
            <w:pPr>
              <w:rPr>
                <w:rFonts w:cs="Times New Roman"/>
                <w:sz w:val="24"/>
                <w:szCs w:val="24"/>
              </w:rPr>
            </w:pPr>
            <w:r w:rsidRPr="00F4635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4014" w:type="dxa"/>
            <w:gridSpan w:val="2"/>
          </w:tcPr>
          <w:p w14:paraId="1D347810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sz w:val="24"/>
                <w:szCs w:val="24"/>
              </w:rPr>
              <w:t>Мероприятие</w:t>
            </w:r>
          </w:p>
        </w:tc>
        <w:tc>
          <w:tcPr>
            <w:tcW w:w="2171" w:type="dxa"/>
            <w:gridSpan w:val="2"/>
          </w:tcPr>
          <w:p w14:paraId="00EEBF87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sz w:val="24"/>
                <w:szCs w:val="24"/>
              </w:rPr>
              <w:t>Срок</w:t>
            </w:r>
          </w:p>
        </w:tc>
        <w:tc>
          <w:tcPr>
            <w:tcW w:w="2172" w:type="dxa"/>
          </w:tcPr>
          <w:p w14:paraId="62365CFB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sz w:val="24"/>
                <w:szCs w:val="24"/>
              </w:rPr>
              <w:t>Ответственный</w:t>
            </w:r>
          </w:p>
        </w:tc>
      </w:tr>
      <w:tr w:rsidR="005F5348" w:rsidRPr="00F46352" w14:paraId="40FD9D53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FFA1409" w14:textId="77777777" w:rsidR="005F5348" w:rsidRPr="00F46352" w:rsidRDefault="005F5348" w:rsidP="00C23576">
            <w:pPr>
              <w:pStyle w:val="aff7"/>
              <w:numPr>
                <w:ilvl w:val="0"/>
                <w:numId w:val="71"/>
              </w:numPr>
              <w:ind w:left="447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014" w:type="dxa"/>
            <w:gridSpan w:val="2"/>
          </w:tcPr>
          <w:p w14:paraId="17DF7670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 w:val="0"/>
                <w:i/>
                <w:color w:val="0070C0"/>
                <w:sz w:val="24"/>
                <w:szCs w:val="24"/>
                <w:lang w:val="en-US"/>
              </w:rPr>
            </w:pPr>
          </w:p>
        </w:tc>
        <w:tc>
          <w:tcPr>
            <w:tcW w:w="2171" w:type="dxa"/>
            <w:gridSpan w:val="2"/>
          </w:tcPr>
          <w:p w14:paraId="72CF6001" w14:textId="77777777" w:rsidR="005F5348" w:rsidRPr="00F46352" w:rsidRDefault="005F5348" w:rsidP="000F512E">
            <w:pPr>
              <w:pStyle w:val="afff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 w:val="0"/>
                <w:color w:val="0070C0"/>
                <w:sz w:val="24"/>
                <w:szCs w:val="24"/>
              </w:rPr>
            </w:pPr>
          </w:p>
        </w:tc>
        <w:tc>
          <w:tcPr>
            <w:tcW w:w="2172" w:type="dxa"/>
          </w:tcPr>
          <w:p w14:paraId="18A304D8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 w:val="0"/>
                <w:sz w:val="24"/>
                <w:szCs w:val="24"/>
              </w:rPr>
            </w:pPr>
          </w:p>
        </w:tc>
      </w:tr>
      <w:tr w:rsidR="005F5348" w:rsidRPr="00F46352" w14:paraId="6F8C38ED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C893E3C" w14:textId="77777777" w:rsidR="005F5348" w:rsidRPr="00F46352" w:rsidRDefault="005F5348" w:rsidP="00C23576">
            <w:pPr>
              <w:pStyle w:val="aff7"/>
              <w:numPr>
                <w:ilvl w:val="0"/>
                <w:numId w:val="71"/>
              </w:numPr>
              <w:ind w:left="447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014" w:type="dxa"/>
            <w:gridSpan w:val="2"/>
          </w:tcPr>
          <w:p w14:paraId="18256FC5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2171" w:type="dxa"/>
            <w:gridSpan w:val="2"/>
          </w:tcPr>
          <w:p w14:paraId="6F3DA896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2172" w:type="dxa"/>
          </w:tcPr>
          <w:p w14:paraId="2B798265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 w:val="0"/>
                <w:sz w:val="24"/>
                <w:szCs w:val="24"/>
              </w:rPr>
            </w:pPr>
          </w:p>
        </w:tc>
      </w:tr>
      <w:tr w:rsidR="005F5348" w:rsidRPr="00F46352" w14:paraId="344DB837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170CCF0" w14:textId="77777777" w:rsidR="005F5348" w:rsidRPr="00F46352" w:rsidRDefault="005F5348" w:rsidP="00C23576">
            <w:pPr>
              <w:pStyle w:val="aff7"/>
              <w:numPr>
                <w:ilvl w:val="0"/>
                <w:numId w:val="71"/>
              </w:numPr>
              <w:ind w:left="447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014" w:type="dxa"/>
            <w:gridSpan w:val="2"/>
          </w:tcPr>
          <w:p w14:paraId="0F73024F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2171" w:type="dxa"/>
            <w:gridSpan w:val="2"/>
          </w:tcPr>
          <w:p w14:paraId="4A2C5290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2172" w:type="dxa"/>
          </w:tcPr>
          <w:p w14:paraId="21682B31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 w:val="0"/>
                <w:sz w:val="24"/>
                <w:szCs w:val="24"/>
              </w:rPr>
            </w:pPr>
          </w:p>
        </w:tc>
      </w:tr>
      <w:tr w:rsidR="005F5348" w:rsidRPr="00F46352" w14:paraId="2FDD5956" w14:textId="77777777" w:rsidTr="000F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4A0DF6A" w14:textId="77777777" w:rsidR="005F5348" w:rsidRPr="00F46352" w:rsidRDefault="005F5348" w:rsidP="00C23576">
            <w:pPr>
              <w:pStyle w:val="aff7"/>
              <w:numPr>
                <w:ilvl w:val="0"/>
                <w:numId w:val="71"/>
              </w:numPr>
              <w:ind w:left="447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014" w:type="dxa"/>
            <w:gridSpan w:val="2"/>
          </w:tcPr>
          <w:p w14:paraId="4AA79948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2171" w:type="dxa"/>
            <w:gridSpan w:val="2"/>
          </w:tcPr>
          <w:p w14:paraId="1AB04CB4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2172" w:type="dxa"/>
          </w:tcPr>
          <w:p w14:paraId="787B5E4B" w14:textId="77777777" w:rsidR="005F5348" w:rsidRPr="00F46352" w:rsidRDefault="005F5348" w:rsidP="000F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b w:val="0"/>
                <w:sz w:val="24"/>
                <w:szCs w:val="24"/>
              </w:rPr>
            </w:pPr>
          </w:p>
        </w:tc>
      </w:tr>
    </w:tbl>
    <w:p w14:paraId="59B8F5E8" w14:textId="77777777" w:rsidR="005F5348" w:rsidRDefault="005F5348" w:rsidP="005F5348">
      <w:pPr>
        <w:rPr>
          <w:lang w:eastAsia="en-US"/>
        </w:rPr>
      </w:pPr>
    </w:p>
    <w:p w14:paraId="27BEB1EE" w14:textId="77777777" w:rsidR="00522435" w:rsidRDefault="00522435" w:rsidP="005F5348">
      <w:pPr>
        <w:rPr>
          <w:lang w:eastAsia="en-US"/>
        </w:rPr>
      </w:pPr>
    </w:p>
    <w:p w14:paraId="59BCB979" w14:textId="77777777" w:rsidR="00522435" w:rsidRPr="007B2882" w:rsidRDefault="00522435" w:rsidP="00522435">
      <w:pPr>
        <w:rPr>
          <w:rStyle w:val="affe"/>
          <w:sz w:val="24"/>
        </w:rPr>
      </w:pPr>
      <w:r w:rsidRPr="007B2882">
        <w:rPr>
          <w:rStyle w:val="affe"/>
          <w:sz w:val="24"/>
        </w:rPr>
        <w:lastRenderedPageBreak/>
        <w:t>СОГЛАСОВАНО</w:t>
      </w:r>
      <w:r>
        <w:rPr>
          <w:rStyle w:val="affe"/>
          <w:sz w:val="24"/>
        </w:rPr>
        <w:t>:</w:t>
      </w:r>
    </w:p>
    <w:tbl>
      <w:tblPr>
        <w:tblStyle w:val="aff9"/>
        <w:tblW w:w="9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020"/>
        <w:gridCol w:w="3021"/>
      </w:tblGrid>
      <w:tr w:rsidR="00522435" w14:paraId="2805A239" w14:textId="77777777" w:rsidTr="000F512E">
        <w:tc>
          <w:tcPr>
            <w:tcW w:w="3256" w:type="dxa"/>
            <w:vAlign w:val="bottom"/>
          </w:tcPr>
          <w:p w14:paraId="382431C5" w14:textId="77777777" w:rsidR="00522435" w:rsidRPr="002D2C87" w:rsidRDefault="00522435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Должность</w:t>
            </w:r>
            <w:r>
              <w:rPr>
                <w:sz w:val="24"/>
                <w:lang w:val="en-US"/>
              </w:rPr>
              <w:t>&gt; &lt;</w:t>
            </w:r>
            <w:r>
              <w:rPr>
                <w:sz w:val="24"/>
              </w:rPr>
              <w:t>Компания</w:t>
            </w:r>
            <w:r>
              <w:rPr>
                <w:sz w:val="24"/>
                <w:lang w:val="en-US"/>
              </w:rPr>
              <w:t>&gt;</w:t>
            </w:r>
            <w:r w:rsidRPr="002D2C87">
              <w:rPr>
                <w:sz w:val="24"/>
              </w:rPr>
              <w:t xml:space="preserve"> </w:t>
            </w:r>
          </w:p>
        </w:tc>
        <w:tc>
          <w:tcPr>
            <w:tcW w:w="3020" w:type="dxa"/>
            <w:vAlign w:val="bottom"/>
          </w:tcPr>
          <w:p w14:paraId="5F963219" w14:textId="77777777" w:rsidR="00522435" w:rsidRPr="002D2C87" w:rsidRDefault="00522435" w:rsidP="000F512E">
            <w:pPr>
              <w:rPr>
                <w:sz w:val="24"/>
              </w:rPr>
            </w:pPr>
            <w:r w:rsidRPr="002D2C87">
              <w:rPr>
                <w:rStyle w:val="affe"/>
                <w:b w:val="0"/>
                <w:sz w:val="24"/>
              </w:rPr>
              <w:t>_______________________</w:t>
            </w:r>
          </w:p>
        </w:tc>
        <w:tc>
          <w:tcPr>
            <w:tcW w:w="3021" w:type="dxa"/>
            <w:vAlign w:val="bottom"/>
          </w:tcPr>
          <w:p w14:paraId="200CD9A0" w14:textId="77777777" w:rsidR="00522435" w:rsidRPr="002D2C87" w:rsidRDefault="00522435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ФИО</w:t>
            </w:r>
            <w:r w:rsidRPr="002D2C87">
              <w:rPr>
                <w:sz w:val="24"/>
                <w:lang w:val="en-US"/>
              </w:rPr>
              <w:t>&gt;</w:t>
            </w:r>
          </w:p>
        </w:tc>
      </w:tr>
      <w:tr w:rsidR="00522435" w14:paraId="01C5CA04" w14:textId="77777777" w:rsidTr="000F512E">
        <w:tc>
          <w:tcPr>
            <w:tcW w:w="3256" w:type="dxa"/>
            <w:vAlign w:val="bottom"/>
          </w:tcPr>
          <w:p w14:paraId="7B2D290A" w14:textId="77777777" w:rsidR="00522435" w:rsidRPr="002D2C87" w:rsidRDefault="00522435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Должность</w:t>
            </w:r>
            <w:r>
              <w:rPr>
                <w:sz w:val="24"/>
                <w:lang w:val="en-US"/>
              </w:rPr>
              <w:t>&gt; &lt;</w:t>
            </w:r>
            <w:r>
              <w:rPr>
                <w:sz w:val="24"/>
              </w:rPr>
              <w:t>Компания</w:t>
            </w:r>
            <w:r>
              <w:rPr>
                <w:sz w:val="24"/>
                <w:lang w:val="en-US"/>
              </w:rPr>
              <w:t>&gt;</w:t>
            </w:r>
            <w:r w:rsidRPr="002D2C87">
              <w:rPr>
                <w:sz w:val="24"/>
              </w:rPr>
              <w:t xml:space="preserve"> </w:t>
            </w:r>
          </w:p>
        </w:tc>
        <w:tc>
          <w:tcPr>
            <w:tcW w:w="3020" w:type="dxa"/>
            <w:vAlign w:val="bottom"/>
          </w:tcPr>
          <w:p w14:paraId="0E8C57A7" w14:textId="77777777" w:rsidR="00522435" w:rsidRPr="002D2C87" w:rsidRDefault="00522435" w:rsidP="000F512E">
            <w:pPr>
              <w:rPr>
                <w:sz w:val="24"/>
              </w:rPr>
            </w:pPr>
            <w:r w:rsidRPr="002D2C87">
              <w:rPr>
                <w:rStyle w:val="affe"/>
                <w:b w:val="0"/>
                <w:sz w:val="24"/>
              </w:rPr>
              <w:t>_______________________</w:t>
            </w:r>
          </w:p>
        </w:tc>
        <w:tc>
          <w:tcPr>
            <w:tcW w:w="3021" w:type="dxa"/>
            <w:vAlign w:val="bottom"/>
          </w:tcPr>
          <w:p w14:paraId="390B4E40" w14:textId="77777777" w:rsidR="00522435" w:rsidRPr="002D2C87" w:rsidRDefault="00522435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ФИО</w:t>
            </w:r>
            <w:r w:rsidRPr="002D2C87">
              <w:rPr>
                <w:sz w:val="24"/>
                <w:lang w:val="en-US"/>
              </w:rPr>
              <w:t>&gt;</w:t>
            </w:r>
          </w:p>
        </w:tc>
      </w:tr>
      <w:tr w:rsidR="00522435" w14:paraId="4239612A" w14:textId="77777777" w:rsidTr="000F512E">
        <w:tc>
          <w:tcPr>
            <w:tcW w:w="3256" w:type="dxa"/>
            <w:vAlign w:val="bottom"/>
          </w:tcPr>
          <w:p w14:paraId="1BE3A9FC" w14:textId="77777777" w:rsidR="00522435" w:rsidRPr="002D2C87" w:rsidRDefault="00522435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Должность</w:t>
            </w:r>
            <w:r>
              <w:rPr>
                <w:sz w:val="24"/>
                <w:lang w:val="en-US"/>
              </w:rPr>
              <w:t>&gt; &lt;</w:t>
            </w:r>
            <w:r>
              <w:rPr>
                <w:sz w:val="24"/>
              </w:rPr>
              <w:t>Компания</w:t>
            </w:r>
            <w:r>
              <w:rPr>
                <w:sz w:val="24"/>
                <w:lang w:val="en-US"/>
              </w:rPr>
              <w:t>&gt;</w:t>
            </w:r>
            <w:r w:rsidRPr="002D2C87">
              <w:rPr>
                <w:sz w:val="24"/>
              </w:rPr>
              <w:t xml:space="preserve"> </w:t>
            </w:r>
          </w:p>
        </w:tc>
        <w:tc>
          <w:tcPr>
            <w:tcW w:w="3020" w:type="dxa"/>
            <w:vAlign w:val="bottom"/>
          </w:tcPr>
          <w:p w14:paraId="07FCFAAD" w14:textId="77777777" w:rsidR="00522435" w:rsidRPr="002D2C87" w:rsidRDefault="00522435" w:rsidP="000F512E">
            <w:pPr>
              <w:rPr>
                <w:sz w:val="24"/>
              </w:rPr>
            </w:pPr>
            <w:r w:rsidRPr="002D2C87">
              <w:rPr>
                <w:rStyle w:val="affe"/>
                <w:b w:val="0"/>
                <w:sz w:val="24"/>
              </w:rPr>
              <w:t>_______________________</w:t>
            </w:r>
          </w:p>
        </w:tc>
        <w:tc>
          <w:tcPr>
            <w:tcW w:w="3021" w:type="dxa"/>
            <w:vAlign w:val="bottom"/>
          </w:tcPr>
          <w:p w14:paraId="0F2965F7" w14:textId="77777777" w:rsidR="00522435" w:rsidRPr="002D2C87" w:rsidRDefault="00522435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ФИО</w:t>
            </w:r>
            <w:r w:rsidRPr="002D2C87">
              <w:rPr>
                <w:sz w:val="24"/>
                <w:lang w:val="en-US"/>
              </w:rPr>
              <w:t>&gt;</w:t>
            </w:r>
          </w:p>
        </w:tc>
      </w:tr>
    </w:tbl>
    <w:p w14:paraId="2E515715" w14:textId="77777777" w:rsidR="00522435" w:rsidRDefault="00522435" w:rsidP="00522435"/>
    <w:p w14:paraId="01869DC5" w14:textId="77777777" w:rsidR="00522435" w:rsidRPr="007B2882" w:rsidRDefault="00522435" w:rsidP="00522435">
      <w:pPr>
        <w:rPr>
          <w:rStyle w:val="affe"/>
          <w:sz w:val="24"/>
        </w:rPr>
      </w:pPr>
      <w:r>
        <w:rPr>
          <w:rStyle w:val="affe"/>
          <w:sz w:val="24"/>
        </w:rPr>
        <w:t>УТВЕРЖДЕНО:</w:t>
      </w:r>
    </w:p>
    <w:tbl>
      <w:tblPr>
        <w:tblStyle w:val="aff9"/>
        <w:tblW w:w="9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020"/>
        <w:gridCol w:w="3021"/>
      </w:tblGrid>
      <w:tr w:rsidR="00522435" w14:paraId="77BCF316" w14:textId="77777777" w:rsidTr="000F512E">
        <w:tc>
          <w:tcPr>
            <w:tcW w:w="3256" w:type="dxa"/>
            <w:vAlign w:val="bottom"/>
          </w:tcPr>
          <w:p w14:paraId="245F3994" w14:textId="77777777" w:rsidR="00522435" w:rsidRPr="002D2C87" w:rsidRDefault="00522435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Должность</w:t>
            </w:r>
            <w:r>
              <w:rPr>
                <w:sz w:val="24"/>
                <w:lang w:val="en-US"/>
              </w:rPr>
              <w:t>&gt; &lt;</w:t>
            </w:r>
            <w:r>
              <w:rPr>
                <w:sz w:val="24"/>
              </w:rPr>
              <w:t>Компания</w:t>
            </w:r>
            <w:r>
              <w:rPr>
                <w:sz w:val="24"/>
                <w:lang w:val="en-US"/>
              </w:rPr>
              <w:t>&gt;</w:t>
            </w:r>
            <w:r w:rsidRPr="002D2C87">
              <w:rPr>
                <w:sz w:val="24"/>
              </w:rPr>
              <w:t xml:space="preserve"> </w:t>
            </w:r>
          </w:p>
        </w:tc>
        <w:tc>
          <w:tcPr>
            <w:tcW w:w="3020" w:type="dxa"/>
            <w:vAlign w:val="bottom"/>
          </w:tcPr>
          <w:p w14:paraId="7430A048" w14:textId="77777777" w:rsidR="00522435" w:rsidRPr="002D2C87" w:rsidRDefault="00522435" w:rsidP="000F512E">
            <w:pPr>
              <w:rPr>
                <w:sz w:val="24"/>
              </w:rPr>
            </w:pPr>
            <w:r w:rsidRPr="002D2C87">
              <w:rPr>
                <w:rStyle w:val="affe"/>
                <w:b w:val="0"/>
                <w:sz w:val="24"/>
              </w:rPr>
              <w:t>_______________________</w:t>
            </w:r>
          </w:p>
        </w:tc>
        <w:tc>
          <w:tcPr>
            <w:tcW w:w="3021" w:type="dxa"/>
            <w:vAlign w:val="bottom"/>
          </w:tcPr>
          <w:p w14:paraId="0881D45F" w14:textId="77777777" w:rsidR="00522435" w:rsidRPr="002D2C87" w:rsidRDefault="00522435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ФИО</w:t>
            </w:r>
            <w:r w:rsidRPr="002D2C87">
              <w:rPr>
                <w:sz w:val="24"/>
                <w:lang w:val="en-US"/>
              </w:rPr>
              <w:t>&gt;</w:t>
            </w:r>
          </w:p>
        </w:tc>
      </w:tr>
      <w:tr w:rsidR="00522435" w14:paraId="2AE5069B" w14:textId="77777777" w:rsidTr="000F512E">
        <w:tc>
          <w:tcPr>
            <w:tcW w:w="3256" w:type="dxa"/>
            <w:vAlign w:val="bottom"/>
          </w:tcPr>
          <w:p w14:paraId="26C68423" w14:textId="77777777" w:rsidR="00522435" w:rsidRPr="002D2C87" w:rsidRDefault="00522435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Должность</w:t>
            </w:r>
            <w:r>
              <w:rPr>
                <w:sz w:val="24"/>
                <w:lang w:val="en-US"/>
              </w:rPr>
              <w:t>&gt; &lt;</w:t>
            </w:r>
            <w:r>
              <w:rPr>
                <w:sz w:val="24"/>
              </w:rPr>
              <w:t>Компания</w:t>
            </w:r>
            <w:r>
              <w:rPr>
                <w:sz w:val="24"/>
                <w:lang w:val="en-US"/>
              </w:rPr>
              <w:t>&gt;</w:t>
            </w:r>
            <w:r w:rsidRPr="002D2C87">
              <w:rPr>
                <w:sz w:val="24"/>
              </w:rPr>
              <w:t xml:space="preserve"> </w:t>
            </w:r>
          </w:p>
        </w:tc>
        <w:tc>
          <w:tcPr>
            <w:tcW w:w="3020" w:type="dxa"/>
            <w:vAlign w:val="bottom"/>
          </w:tcPr>
          <w:p w14:paraId="28C7F0FB" w14:textId="77777777" w:rsidR="00522435" w:rsidRPr="002D2C87" w:rsidRDefault="00522435" w:rsidP="000F512E">
            <w:pPr>
              <w:rPr>
                <w:sz w:val="24"/>
              </w:rPr>
            </w:pPr>
            <w:r w:rsidRPr="002D2C87">
              <w:rPr>
                <w:rStyle w:val="affe"/>
                <w:b w:val="0"/>
                <w:sz w:val="24"/>
              </w:rPr>
              <w:t>_______________________</w:t>
            </w:r>
          </w:p>
        </w:tc>
        <w:tc>
          <w:tcPr>
            <w:tcW w:w="3021" w:type="dxa"/>
            <w:vAlign w:val="bottom"/>
          </w:tcPr>
          <w:p w14:paraId="1974A4DA" w14:textId="77777777" w:rsidR="00522435" w:rsidRPr="002D2C87" w:rsidRDefault="00522435" w:rsidP="000F512E">
            <w:pPr>
              <w:pStyle w:val="affff3"/>
              <w:rPr>
                <w:sz w:val="24"/>
              </w:rPr>
            </w:pPr>
            <w:r w:rsidRPr="002D2C87">
              <w:rPr>
                <w:sz w:val="24"/>
                <w:lang w:val="en-US"/>
              </w:rPr>
              <w:t>&lt;</w:t>
            </w:r>
            <w:r w:rsidRPr="002D2C87">
              <w:rPr>
                <w:sz w:val="24"/>
              </w:rPr>
              <w:t>ФИО</w:t>
            </w:r>
            <w:r w:rsidRPr="002D2C87">
              <w:rPr>
                <w:sz w:val="24"/>
                <w:lang w:val="en-US"/>
              </w:rPr>
              <w:t>&gt;</w:t>
            </w:r>
          </w:p>
        </w:tc>
      </w:tr>
    </w:tbl>
    <w:p w14:paraId="2F3B1FC2" w14:textId="77777777" w:rsidR="00522435" w:rsidRPr="001178AF" w:rsidRDefault="00522435" w:rsidP="00522435"/>
    <w:p w14:paraId="0A3E18D7" w14:textId="77777777" w:rsidR="00522435" w:rsidRDefault="00522435" w:rsidP="00522435">
      <w:pPr>
        <w:pStyle w:val="affff2"/>
        <w:keepNext/>
      </w:pPr>
    </w:p>
    <w:tbl>
      <w:tblPr>
        <w:tblStyle w:val="-151"/>
        <w:tblW w:w="9061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4A0" w:firstRow="1" w:lastRow="0" w:firstColumn="1" w:lastColumn="0" w:noHBand="0" w:noVBand="1"/>
      </w:tblPr>
      <w:tblGrid>
        <w:gridCol w:w="5382"/>
        <w:gridCol w:w="3679"/>
      </w:tblGrid>
      <w:tr w:rsidR="00522435" w:rsidRPr="00F46352" w14:paraId="65E4D70F" w14:textId="77777777" w:rsidTr="000F5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  <w:tcBorders>
              <w:bottom w:val="single" w:sz="4" w:space="0" w:color="0070C0"/>
            </w:tcBorders>
          </w:tcPr>
          <w:p w14:paraId="0B4BAEE6" w14:textId="77777777" w:rsidR="00522435" w:rsidRPr="00DD6F05" w:rsidRDefault="00522435" w:rsidP="000F512E">
            <w:pPr>
              <w:rPr>
                <w:rStyle w:val="affe"/>
                <w:b/>
              </w:rPr>
            </w:pPr>
            <w:r w:rsidRPr="00DD6F05">
              <w:rPr>
                <w:rStyle w:val="affe"/>
                <w:b/>
              </w:rPr>
              <w:t>Утверждено протоколом Управляющего комитета</w:t>
            </w:r>
          </w:p>
          <w:p w14:paraId="71816945" w14:textId="77777777" w:rsidR="00522435" w:rsidRPr="00F46352" w:rsidRDefault="00522435" w:rsidP="000F512E">
            <w:pPr>
              <w:pStyle w:val="affff3"/>
              <w:rPr>
                <w:rStyle w:val="affe"/>
                <w:rFonts w:cs="Times New Roman"/>
                <w:sz w:val="24"/>
                <w:szCs w:val="24"/>
              </w:rPr>
            </w:pPr>
          </w:p>
        </w:tc>
        <w:tc>
          <w:tcPr>
            <w:tcW w:w="3679" w:type="dxa"/>
            <w:tcBorders>
              <w:bottom w:val="single" w:sz="4" w:space="0" w:color="0070C0"/>
            </w:tcBorders>
          </w:tcPr>
          <w:p w14:paraId="0CB0735B" w14:textId="77777777" w:rsidR="00522435" w:rsidRPr="00DD6F05" w:rsidRDefault="00522435" w:rsidP="000F512E">
            <w:pPr>
              <w:pStyle w:val="affff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color w:val="0070C0"/>
                <w:sz w:val="24"/>
                <w:szCs w:val="24"/>
              </w:rPr>
            </w:pPr>
            <w:r>
              <w:rPr>
                <w:rStyle w:val="affe"/>
                <w:rFonts w:cs="Times New Roman"/>
                <w:color w:val="0070C0"/>
                <w:sz w:val="24"/>
                <w:szCs w:val="24"/>
                <w:lang w:val="en-US"/>
              </w:rPr>
              <w:t>&lt;</w:t>
            </w:r>
            <w:r>
              <w:rPr>
                <w:rStyle w:val="affe"/>
                <w:rFonts w:cs="Times New Roman"/>
                <w:color w:val="0070C0"/>
                <w:sz w:val="24"/>
                <w:szCs w:val="24"/>
              </w:rPr>
              <w:t>Номер протокола</w:t>
            </w:r>
            <w:r>
              <w:rPr>
                <w:rStyle w:val="affe"/>
                <w:rFonts w:cs="Times New Roman"/>
                <w:color w:val="0070C0"/>
                <w:sz w:val="24"/>
                <w:szCs w:val="24"/>
                <w:lang w:val="en-US"/>
              </w:rPr>
              <w:t>&gt;</w:t>
            </w:r>
          </w:p>
          <w:p w14:paraId="68462420" w14:textId="77777777" w:rsidR="00522435" w:rsidRPr="00DD6F05" w:rsidRDefault="00522435" w:rsidP="000F512E">
            <w:pPr>
              <w:pStyle w:val="affff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e"/>
                <w:rFonts w:cs="Times New Roman"/>
                <w:color w:val="0070C0"/>
                <w:sz w:val="24"/>
                <w:szCs w:val="24"/>
              </w:rPr>
            </w:pPr>
            <w:r w:rsidRPr="00F46352">
              <w:rPr>
                <w:rStyle w:val="affe"/>
                <w:rFonts w:cs="Times New Roman"/>
                <w:color w:val="0070C0"/>
                <w:sz w:val="24"/>
                <w:szCs w:val="24"/>
              </w:rPr>
              <w:t>&lt;Дата</w:t>
            </w:r>
            <w:r>
              <w:rPr>
                <w:rStyle w:val="affe"/>
                <w:rFonts w:cs="Times New Roman"/>
                <w:color w:val="0070C0"/>
                <w:sz w:val="24"/>
                <w:szCs w:val="24"/>
              </w:rPr>
              <w:t xml:space="preserve"> протокола</w:t>
            </w:r>
            <w:r w:rsidRPr="00F46352">
              <w:rPr>
                <w:rStyle w:val="affe"/>
                <w:rFonts w:cs="Times New Roman"/>
                <w:color w:val="0070C0"/>
                <w:sz w:val="24"/>
                <w:szCs w:val="24"/>
              </w:rPr>
              <w:t>&gt;</w:t>
            </w:r>
          </w:p>
        </w:tc>
      </w:tr>
    </w:tbl>
    <w:p w14:paraId="171B48D2" w14:textId="77777777" w:rsidR="009E6296" w:rsidRDefault="009E6296" w:rsidP="00522435">
      <w:pPr>
        <w:sectPr w:rsidR="009E6296" w:rsidSect="002365D5">
          <w:pgSz w:w="11906" w:h="16838" w:code="9"/>
          <w:pgMar w:top="1134" w:right="1134" w:bottom="1134" w:left="1701" w:header="709" w:footer="709" w:gutter="0"/>
          <w:cols w:space="708"/>
          <w:titlePg/>
          <w:docGrid w:linePitch="360"/>
        </w:sectPr>
      </w:pPr>
    </w:p>
    <w:p w14:paraId="0CC5691F" w14:textId="77777777" w:rsidR="00A732C7" w:rsidRDefault="00A732C7" w:rsidP="00A732C7">
      <w:pPr>
        <w:pStyle w:val="a4"/>
        <w:ind w:left="2835"/>
      </w:pPr>
      <w:bookmarkStart w:id="202" w:name="Прил7Риски"/>
      <w:bookmarkStart w:id="203" w:name="_Toc17120130"/>
      <w:bookmarkEnd w:id="202"/>
      <w:r>
        <w:lastRenderedPageBreak/>
        <w:t xml:space="preserve">Предварительная оценка рисков </w:t>
      </w:r>
      <w:r w:rsidR="00D134F6">
        <w:t>п</w:t>
      </w:r>
      <w:r>
        <w:t>роекта</w:t>
      </w:r>
      <w:bookmarkEnd w:id="203"/>
    </w:p>
    <w:tbl>
      <w:tblPr>
        <w:tblStyle w:val="-1110"/>
        <w:tblW w:w="5000" w:type="pct"/>
        <w:tblLook w:val="0220" w:firstRow="1" w:lastRow="0" w:firstColumn="0" w:lastColumn="0" w:noHBand="1" w:noVBand="0"/>
      </w:tblPr>
      <w:tblGrid>
        <w:gridCol w:w="2519"/>
        <w:gridCol w:w="3544"/>
        <w:gridCol w:w="3224"/>
      </w:tblGrid>
      <w:tr w:rsidR="00D97B3F" w:rsidRPr="00996C12" w14:paraId="0DB151E1" w14:textId="77777777" w:rsidTr="00D97B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6" w:type="pct"/>
            <w:hideMark/>
          </w:tcPr>
          <w:p w14:paraId="0C5E9305" w14:textId="77777777" w:rsidR="00D97B3F" w:rsidRPr="00996C12" w:rsidRDefault="00D97B3F" w:rsidP="00A732C7">
            <w:pPr>
              <w:pStyle w:val="affff7"/>
              <w:rPr>
                <w:rFonts w:ascii="Times New Roman" w:hAnsi="Times New Roman" w:cs="Times New Roman"/>
                <w:color w:val="FFFFFF" w:themeColor="background1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Потенциальный риск</w:t>
            </w:r>
          </w:p>
        </w:tc>
        <w:tc>
          <w:tcPr>
            <w:tcW w:w="1908" w:type="pct"/>
            <w:hideMark/>
          </w:tcPr>
          <w:p w14:paraId="233AE89B" w14:textId="77777777" w:rsidR="00D97B3F" w:rsidRPr="00996C12" w:rsidRDefault="00D97B3F" w:rsidP="00D97B3F">
            <w:pPr>
              <w:pStyle w:val="affff7"/>
              <w:rPr>
                <w:rFonts w:ascii="Times New Roman" w:hAnsi="Times New Roman" w:cs="Times New Roman"/>
                <w:color w:val="FFFFFF" w:themeColor="background1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Воздействие на проект</w:t>
            </w:r>
          </w:p>
        </w:tc>
        <w:tc>
          <w:tcPr>
            <w:tcW w:w="1736" w:type="pct"/>
            <w:hideMark/>
          </w:tcPr>
          <w:p w14:paraId="25FA4838" w14:textId="77777777" w:rsidR="00D97B3F" w:rsidRPr="00996C12" w:rsidRDefault="00D97B3F" w:rsidP="00A732C7">
            <w:pPr>
              <w:pStyle w:val="affff7"/>
              <w:rPr>
                <w:rFonts w:ascii="Times New Roman" w:hAnsi="Times New Roman" w:cs="Times New Roman"/>
                <w:color w:val="FFFFFF" w:themeColor="background1"/>
                <w:lang w:eastAsia="en-US"/>
              </w:rPr>
            </w:pPr>
            <w:r w:rsidRPr="00996C12">
              <w:rPr>
                <w:rFonts w:ascii="Times New Roman" w:hAnsi="Times New Roman" w:cs="Times New Roman"/>
                <w:lang w:eastAsia="en-US"/>
              </w:rPr>
              <w:t>Мероприятия по минимизации риска</w:t>
            </w:r>
          </w:p>
        </w:tc>
      </w:tr>
      <w:tr w:rsidR="00D97B3F" w:rsidRPr="00996C12" w14:paraId="52E632DE" w14:textId="77777777" w:rsidTr="00D97B3F">
        <w:tc>
          <w:tcPr>
            <w:tcW w:w="1356" w:type="pct"/>
          </w:tcPr>
          <w:p w14:paraId="669EEDCB" w14:textId="77777777" w:rsidR="00D97B3F" w:rsidRPr="00996C12" w:rsidRDefault="00D97B3F" w:rsidP="00D97B3F">
            <w:pPr>
              <w:rPr>
                <w:rFonts w:cs="Times New Roman"/>
                <w:lang w:eastAsia="en-US"/>
              </w:rPr>
            </w:pPr>
            <w:r w:rsidRPr="00F502EF">
              <w:t xml:space="preserve">Специалисты со стороны Заказчика не могут уделять достаточно времени для работы по </w:t>
            </w:r>
            <w:r>
              <w:t>п</w:t>
            </w:r>
            <w:r w:rsidRPr="00F502EF">
              <w:t>роекту</w:t>
            </w:r>
          </w:p>
        </w:tc>
        <w:tc>
          <w:tcPr>
            <w:tcW w:w="1908" w:type="pct"/>
          </w:tcPr>
          <w:p w14:paraId="7A156267" w14:textId="77777777" w:rsidR="00D97B3F" w:rsidRPr="00F502EF" w:rsidRDefault="00D97B3F" w:rsidP="00D97B3F">
            <w:r w:rsidRPr="00F502EF">
              <w:t>Увеличение длительности задач по</w:t>
            </w:r>
            <w:r>
              <w:t xml:space="preserve"> </w:t>
            </w:r>
            <w:r w:rsidRPr="00F502EF">
              <w:t>уточнению информации,</w:t>
            </w:r>
            <w:r>
              <w:t xml:space="preserve"> </w:t>
            </w:r>
            <w:r w:rsidRPr="00F502EF">
              <w:t xml:space="preserve">согласованию документации, </w:t>
            </w:r>
            <w:r>
              <w:t>коммуникациям проектной группы</w:t>
            </w:r>
          </w:p>
          <w:p w14:paraId="216D0B92" w14:textId="77777777" w:rsidR="00D97B3F" w:rsidRPr="00996C12" w:rsidRDefault="00D97B3F" w:rsidP="00D97B3F">
            <w:pPr>
              <w:rPr>
                <w:rFonts w:cs="Times New Roman"/>
                <w:lang w:eastAsia="en-US"/>
              </w:rPr>
            </w:pPr>
            <w:r w:rsidRPr="00F502EF">
              <w:t xml:space="preserve">Отвлеченность </w:t>
            </w:r>
            <w:r>
              <w:t>к</w:t>
            </w:r>
            <w:r w:rsidRPr="00F502EF">
              <w:t xml:space="preserve">лючевых специалистов Заказчика от </w:t>
            </w:r>
            <w:r>
              <w:t>проекта</w:t>
            </w:r>
            <w:r w:rsidRPr="00F502EF">
              <w:t>, ухудшение передачи навыков и знаний сотрудникам Заказчика</w:t>
            </w:r>
          </w:p>
        </w:tc>
        <w:tc>
          <w:tcPr>
            <w:tcW w:w="1736" w:type="pct"/>
          </w:tcPr>
          <w:p w14:paraId="6F61A725" w14:textId="77777777" w:rsidR="00D97B3F" w:rsidRPr="00F502EF" w:rsidRDefault="00D97B3F" w:rsidP="00D97B3F">
            <w:r w:rsidRPr="00F502EF">
              <w:t>Усиление проектной гру</w:t>
            </w:r>
            <w:r>
              <w:t>ппы со стороны Заказчика</w:t>
            </w:r>
          </w:p>
          <w:p w14:paraId="10561EBF" w14:textId="77777777" w:rsidR="00D97B3F" w:rsidRPr="00996C12" w:rsidRDefault="00D97B3F" w:rsidP="00D97B3F">
            <w:pPr>
              <w:rPr>
                <w:rFonts w:cs="Times New Roman"/>
                <w:lang w:eastAsia="en-US"/>
              </w:rPr>
            </w:pPr>
            <w:r w:rsidRPr="00F502EF">
              <w:t>Увеличение степени участия ответственных сотрудников со стороны Заказчика в работе проектной группы</w:t>
            </w:r>
          </w:p>
        </w:tc>
      </w:tr>
      <w:tr w:rsidR="00D97B3F" w:rsidRPr="00996C12" w14:paraId="1F06589B" w14:textId="77777777" w:rsidTr="00D97B3F">
        <w:tc>
          <w:tcPr>
            <w:tcW w:w="1356" w:type="pct"/>
          </w:tcPr>
          <w:p w14:paraId="643A524D" w14:textId="77777777" w:rsidR="00D97B3F" w:rsidRPr="00996C12" w:rsidRDefault="00D97B3F" w:rsidP="00D97B3F">
            <w:pPr>
              <w:rPr>
                <w:rFonts w:cs="Times New Roman"/>
                <w:lang w:eastAsia="en-US"/>
              </w:rPr>
            </w:pPr>
            <w:r w:rsidRPr="003D44DC">
              <w:t>Отказ сотрудничества со стороны компаний, осуществляющих поддержку существующих ИС, по вопросам интеграции систем и переносу данных</w:t>
            </w:r>
          </w:p>
        </w:tc>
        <w:tc>
          <w:tcPr>
            <w:tcW w:w="1908" w:type="pct"/>
          </w:tcPr>
          <w:p w14:paraId="2C744424" w14:textId="77777777" w:rsidR="00D97B3F" w:rsidRPr="00996C12" w:rsidRDefault="00D97B3F" w:rsidP="00D97B3F">
            <w:pPr>
              <w:rPr>
                <w:rFonts w:cs="Times New Roman"/>
                <w:lang w:eastAsia="en-US"/>
              </w:rPr>
            </w:pPr>
            <w:r w:rsidRPr="003D44DC">
              <w:t>Увеличение сроков и бюджета проекта в следствие дополнительной работы проектной команды по созданию временных интерфейсов со стороны существующих ИС и, возможно, ручному переносу данных</w:t>
            </w:r>
          </w:p>
        </w:tc>
        <w:tc>
          <w:tcPr>
            <w:tcW w:w="1736" w:type="pct"/>
          </w:tcPr>
          <w:p w14:paraId="0366EFB3" w14:textId="77777777" w:rsidR="00D97B3F" w:rsidRPr="00996C12" w:rsidRDefault="00D97B3F" w:rsidP="00D97B3F">
            <w:pPr>
              <w:rPr>
                <w:rFonts w:cs="Times New Roman"/>
                <w:lang w:eastAsia="en-US"/>
              </w:rPr>
            </w:pPr>
            <w:r w:rsidRPr="003D44DC">
              <w:t xml:space="preserve">Привлечение </w:t>
            </w:r>
            <w:r>
              <w:t xml:space="preserve">Заказчиком </w:t>
            </w:r>
            <w:r w:rsidRPr="003D44DC">
              <w:t>данных компаний к решению задач по интеграции  и переносу данных в рамках существующих договорных отношений по сопровождению/обслуживанию существующих ИС</w:t>
            </w:r>
          </w:p>
        </w:tc>
      </w:tr>
      <w:tr w:rsidR="00D97B3F" w:rsidRPr="00996C12" w14:paraId="66A90C49" w14:textId="77777777" w:rsidTr="00D97B3F">
        <w:tc>
          <w:tcPr>
            <w:tcW w:w="1356" w:type="pct"/>
          </w:tcPr>
          <w:p w14:paraId="5181FD16" w14:textId="77777777" w:rsidR="00D97B3F" w:rsidRPr="003D44DC" w:rsidRDefault="00D97B3F" w:rsidP="00D97B3F">
            <w:r w:rsidRPr="003D44DC">
              <w:t xml:space="preserve">Скрытое противодействие </w:t>
            </w:r>
            <w:r>
              <w:t>работе</w:t>
            </w:r>
            <w:r w:rsidRPr="003D44DC">
              <w:t xml:space="preserve"> проектной команды со стороны </w:t>
            </w:r>
            <w:r>
              <w:t>сотрудников</w:t>
            </w:r>
            <w:r w:rsidRPr="003D44DC">
              <w:t xml:space="preserve"> Заказчика </w:t>
            </w:r>
          </w:p>
        </w:tc>
        <w:tc>
          <w:tcPr>
            <w:tcW w:w="1908" w:type="pct"/>
          </w:tcPr>
          <w:p w14:paraId="02D7197A" w14:textId="77777777" w:rsidR="00D97B3F" w:rsidRPr="003D44DC" w:rsidRDefault="00D97B3F" w:rsidP="00D97B3F">
            <w:r w:rsidRPr="003D44DC">
              <w:t xml:space="preserve">Задержка в сроках ввода </w:t>
            </w:r>
            <w:r>
              <w:t>ИС в эксплуатацию</w:t>
            </w:r>
          </w:p>
          <w:p w14:paraId="10F900B1" w14:textId="77777777" w:rsidR="00D97B3F" w:rsidRPr="003D44DC" w:rsidRDefault="00D97B3F" w:rsidP="00D97B3F">
            <w:r w:rsidRPr="003D44DC">
              <w:t>В случае активного противодействия (в частности, в случаях дискредитации команды Исполнителя перед руководством заказчика) может привести к досрочному неуспешному закрытию проекта</w:t>
            </w:r>
          </w:p>
        </w:tc>
        <w:tc>
          <w:tcPr>
            <w:tcW w:w="1736" w:type="pct"/>
          </w:tcPr>
          <w:p w14:paraId="3B9C2F97" w14:textId="77777777" w:rsidR="00D97B3F" w:rsidRPr="003D44DC" w:rsidRDefault="00D97B3F" w:rsidP="00D97B3F">
            <w:r w:rsidRPr="003D44DC">
              <w:t>Контроль со стороны Куратора проекта</w:t>
            </w:r>
          </w:p>
          <w:p w14:paraId="71DA818E" w14:textId="77777777" w:rsidR="00D97B3F" w:rsidRPr="003D44DC" w:rsidRDefault="00D97B3F" w:rsidP="00D97B3F">
            <w:r w:rsidRPr="003D44DC">
              <w:t>Наличие системы мотивации персонала заказчика</w:t>
            </w:r>
          </w:p>
        </w:tc>
      </w:tr>
      <w:tr w:rsidR="00D97B3F" w:rsidRPr="00996C12" w14:paraId="750B43B0" w14:textId="77777777" w:rsidTr="00D97B3F">
        <w:tc>
          <w:tcPr>
            <w:tcW w:w="1356" w:type="pct"/>
          </w:tcPr>
          <w:p w14:paraId="7E493557" w14:textId="77777777" w:rsidR="00D97B3F" w:rsidRPr="003D44DC" w:rsidRDefault="00D97B3F" w:rsidP="00D97B3F">
            <w:r>
              <w:t xml:space="preserve">СТИ и среда продуктивной эксплуатации </w:t>
            </w:r>
            <w:r w:rsidRPr="003D44DC">
              <w:t>не будет развернута к моменту начала эксплуатации</w:t>
            </w:r>
          </w:p>
        </w:tc>
        <w:tc>
          <w:tcPr>
            <w:tcW w:w="1908" w:type="pct"/>
          </w:tcPr>
          <w:p w14:paraId="59904F3A" w14:textId="77777777" w:rsidR="00D97B3F" w:rsidRPr="003D44DC" w:rsidRDefault="00D97B3F" w:rsidP="00D97B3F">
            <w:r w:rsidRPr="003D44DC">
              <w:t>Задержка в сроках ввода ИС в эксплуатацию</w:t>
            </w:r>
          </w:p>
        </w:tc>
        <w:tc>
          <w:tcPr>
            <w:tcW w:w="1736" w:type="pct"/>
          </w:tcPr>
          <w:p w14:paraId="103C5165" w14:textId="77777777" w:rsidR="00D97B3F" w:rsidRPr="003D44DC" w:rsidRDefault="00D97B3F" w:rsidP="00D97B3F">
            <w:r w:rsidRPr="003D44DC">
              <w:t>Подготовка согласованных планов, своевременный мониторинг и контроль исполнения</w:t>
            </w:r>
          </w:p>
        </w:tc>
      </w:tr>
      <w:tr w:rsidR="00D97B3F" w:rsidRPr="00996C12" w14:paraId="5618BF47" w14:textId="77777777" w:rsidTr="00D97B3F">
        <w:tc>
          <w:tcPr>
            <w:tcW w:w="1356" w:type="pct"/>
          </w:tcPr>
          <w:p w14:paraId="4C30B963" w14:textId="77777777" w:rsidR="00D97B3F" w:rsidRPr="003D44DC" w:rsidRDefault="00D97B3F" w:rsidP="00D97B3F">
            <w:r w:rsidRPr="0051510C">
              <w:t xml:space="preserve">Изменение функциональных требований </w:t>
            </w:r>
            <w:r>
              <w:t xml:space="preserve">к ИС </w:t>
            </w:r>
            <w:r w:rsidRPr="0051510C">
              <w:t>в процессе эксплуатации</w:t>
            </w:r>
          </w:p>
        </w:tc>
        <w:tc>
          <w:tcPr>
            <w:tcW w:w="1908" w:type="pct"/>
          </w:tcPr>
          <w:p w14:paraId="0444EDF3" w14:textId="77777777" w:rsidR="00D97B3F" w:rsidRPr="003D44DC" w:rsidRDefault="00D97B3F" w:rsidP="00D97B3F">
            <w:r w:rsidRPr="0051510C">
              <w:t xml:space="preserve">Доработка </w:t>
            </w:r>
            <w:r>
              <w:t>ИС</w:t>
            </w:r>
            <w:r w:rsidRPr="0051510C">
              <w:t xml:space="preserve"> затянет сроки </w:t>
            </w:r>
            <w:r>
              <w:t>реализации проекта</w:t>
            </w:r>
            <w:r w:rsidRPr="0051510C">
              <w:t xml:space="preserve">. Игнорирование предложений повысит сопротивление пользователей и в перспективе сделает </w:t>
            </w:r>
            <w:r>
              <w:t>ИС</w:t>
            </w:r>
            <w:r w:rsidRPr="0051510C">
              <w:t xml:space="preserve"> непригодной для использования</w:t>
            </w:r>
          </w:p>
        </w:tc>
        <w:tc>
          <w:tcPr>
            <w:tcW w:w="1736" w:type="pct"/>
          </w:tcPr>
          <w:p w14:paraId="636934BA" w14:textId="77777777" w:rsidR="00D97B3F" w:rsidRPr="003D44DC" w:rsidRDefault="00D97B3F" w:rsidP="00D97B3F">
            <w:r w:rsidRPr="0051510C">
              <w:t xml:space="preserve">Предложения пользователей будут </w:t>
            </w:r>
            <w:r>
              <w:t xml:space="preserve">обрабатываться согласно Регламенту поддержки пользователей и Регламенту работы с запросами на изменение. Предложения пользователей могут </w:t>
            </w:r>
            <w:r w:rsidRPr="0051510C">
              <w:t xml:space="preserve">включаться в реестр </w:t>
            </w:r>
            <w:r>
              <w:t>запросов на изменение</w:t>
            </w:r>
            <w:r w:rsidRPr="0051510C">
              <w:t>. Обратная связь с предложившим пользователем обязательна</w:t>
            </w:r>
          </w:p>
        </w:tc>
      </w:tr>
    </w:tbl>
    <w:p w14:paraId="0E6EDC5D" w14:textId="77777777" w:rsidR="00A732C7" w:rsidRPr="00916CF4" w:rsidRDefault="00A732C7" w:rsidP="00D97B3F">
      <w:pPr>
        <w:tabs>
          <w:tab w:val="left" w:pos="6630"/>
        </w:tabs>
        <w:rPr>
          <w:lang w:eastAsia="en-US"/>
        </w:rPr>
      </w:pPr>
    </w:p>
    <w:sectPr w:rsidR="00A732C7" w:rsidRPr="00916CF4" w:rsidSect="002365D5">
      <w:pgSz w:w="11906" w:h="16838" w:code="9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D25419" w14:textId="77777777" w:rsidR="004627B6" w:rsidRDefault="004627B6">
      <w:r>
        <w:separator/>
      </w:r>
    </w:p>
  </w:endnote>
  <w:endnote w:type="continuationSeparator" w:id="0">
    <w:p w14:paraId="0C176E17" w14:textId="77777777" w:rsidR="004627B6" w:rsidRDefault="00462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B03BC0" w14:textId="77777777" w:rsidR="00E40C46" w:rsidRDefault="00E40C46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000" w:firstRow="0" w:lastRow="0" w:firstColumn="0" w:lastColumn="0" w:noHBand="0" w:noVBand="0"/>
    </w:tblPr>
    <w:tblGrid>
      <w:gridCol w:w="3189"/>
      <w:gridCol w:w="2905"/>
      <w:gridCol w:w="3193"/>
    </w:tblGrid>
    <w:tr w:rsidR="00AF3EC9" w:rsidRPr="00D534D8" w14:paraId="207E9A46" w14:textId="77777777" w:rsidTr="00A732C7">
      <w:tc>
        <w:tcPr>
          <w:tcW w:w="1717" w:type="pct"/>
        </w:tcPr>
        <w:p w14:paraId="7B7F0A15" w14:textId="77777777" w:rsidR="00AF3EC9" w:rsidRPr="00D75E3E" w:rsidRDefault="00AF3EC9" w:rsidP="00525130">
          <w:pPr>
            <w:spacing w:after="0" w:line="240" w:lineRule="auto"/>
            <w:rPr>
              <w:rFonts w:cs="Times New Roman"/>
              <w:i/>
              <w:sz w:val="18"/>
              <w:szCs w:val="18"/>
            </w:rPr>
          </w:pPr>
          <w:r w:rsidRPr="00D75E3E">
            <w:rPr>
              <w:rFonts w:cs="Times New Roman"/>
              <w:i/>
              <w:color w:val="0070C0"/>
              <w:sz w:val="18"/>
              <w:szCs w:val="18"/>
              <w:lang w:val="en-US"/>
            </w:rPr>
            <w:t>&lt;</w:t>
          </w:r>
          <w:r w:rsidRPr="00D75E3E">
            <w:rPr>
              <w:rFonts w:cs="Times New Roman"/>
              <w:i/>
              <w:color w:val="0070C0"/>
              <w:sz w:val="18"/>
              <w:szCs w:val="18"/>
            </w:rPr>
            <w:t>Название компании Исполнителя</w:t>
          </w:r>
          <w:r w:rsidRPr="00D75E3E">
            <w:rPr>
              <w:rFonts w:cs="Times New Roman"/>
              <w:i/>
              <w:color w:val="0070C0"/>
              <w:sz w:val="18"/>
              <w:szCs w:val="18"/>
              <w:lang w:val="en-US"/>
            </w:rPr>
            <w:t>&gt;</w:t>
          </w:r>
        </w:p>
      </w:tc>
      <w:tc>
        <w:tcPr>
          <w:tcW w:w="1564" w:type="pct"/>
        </w:tcPr>
        <w:p w14:paraId="53B2C210" w14:textId="77777777" w:rsidR="00AF3EC9" w:rsidRPr="00D534D8" w:rsidRDefault="00AF3EC9" w:rsidP="00525130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0BCBB22A" w14:textId="77777777" w:rsidR="00AF3EC9" w:rsidRPr="00D534D8" w:rsidRDefault="00AF3EC9" w:rsidP="00525130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t xml:space="preserve">Страница </w:t>
          </w:r>
        </w:p>
      </w:tc>
    </w:tr>
    <w:tr w:rsidR="00AF3EC9" w:rsidRPr="00D534D8" w14:paraId="33DD55F8" w14:textId="77777777" w:rsidTr="00A732C7">
      <w:tc>
        <w:tcPr>
          <w:tcW w:w="1717" w:type="pct"/>
        </w:tcPr>
        <w:p w14:paraId="33F13EEE" w14:textId="77777777" w:rsidR="00AF3EC9" w:rsidRPr="00D75E3E" w:rsidRDefault="00AF3EC9" w:rsidP="00525130">
          <w:pPr>
            <w:spacing w:after="0" w:line="240" w:lineRule="auto"/>
            <w:rPr>
              <w:rFonts w:cs="Times New Roman"/>
              <w:sz w:val="18"/>
              <w:szCs w:val="18"/>
            </w:rPr>
          </w:pPr>
          <w:r>
            <w:rPr>
              <w:rFonts w:cs="Times New Roman"/>
              <w:sz w:val="18"/>
              <w:szCs w:val="18"/>
            </w:rPr>
            <w:t>Дата: __.__.20__г.</w:t>
          </w:r>
        </w:p>
      </w:tc>
      <w:tc>
        <w:tcPr>
          <w:tcW w:w="1564" w:type="pct"/>
        </w:tcPr>
        <w:p w14:paraId="4907FF96" w14:textId="77777777" w:rsidR="00AF3EC9" w:rsidRPr="00D534D8" w:rsidRDefault="00AF3EC9" w:rsidP="00525130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  <w:r>
            <w:rPr>
              <w:rFonts w:cs="Times New Roman"/>
              <w:sz w:val="18"/>
              <w:szCs w:val="18"/>
            </w:rPr>
            <w:t>КОНФИДЕНЦИАЛЬНО</w:t>
          </w:r>
        </w:p>
      </w:tc>
      <w:tc>
        <w:tcPr>
          <w:tcW w:w="1719" w:type="pct"/>
        </w:tcPr>
        <w:p w14:paraId="52E4F023" w14:textId="77777777" w:rsidR="00AF3EC9" w:rsidRPr="00D534D8" w:rsidRDefault="0052609D" w:rsidP="00525130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PAGE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AF3EC9">
            <w:rPr>
              <w:rStyle w:val="af3"/>
              <w:rFonts w:cs="Times New Roman"/>
              <w:noProof/>
              <w:sz w:val="18"/>
              <w:szCs w:val="18"/>
            </w:rPr>
            <w:t>2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  <w:r w:rsidR="00AF3EC9" w:rsidRPr="00D534D8">
            <w:rPr>
              <w:rStyle w:val="af3"/>
              <w:rFonts w:cs="Times New Roman"/>
              <w:caps/>
              <w:sz w:val="18"/>
              <w:szCs w:val="18"/>
            </w:rPr>
            <w:t xml:space="preserve"> </w:t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t xml:space="preserve">из 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NUMPAGES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AF3EC9">
            <w:rPr>
              <w:rStyle w:val="af3"/>
              <w:rFonts w:cs="Times New Roman"/>
              <w:noProof/>
              <w:sz w:val="18"/>
              <w:szCs w:val="18"/>
            </w:rPr>
            <w:t>1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</w:p>
      </w:tc>
    </w:tr>
  </w:tbl>
  <w:p w14:paraId="4D37CA1C" w14:textId="77777777" w:rsidR="00AF3EC9" w:rsidRDefault="00AF3EC9" w:rsidP="00525130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2F55D" w14:textId="2276D7AB" w:rsidR="00AF3EC9" w:rsidRPr="006F2D78" w:rsidRDefault="00947296" w:rsidP="002D043B">
    <w:pPr>
      <w:pStyle w:val="afff0"/>
      <w:jc w:val="center"/>
    </w:pPr>
    <w:r>
      <w:t>Саратов</w:t>
    </w:r>
  </w:p>
  <w:p w14:paraId="7CCBBEA2" w14:textId="71B42E04" w:rsidR="00AF3EC9" w:rsidRDefault="00AF3EC9" w:rsidP="001C69F7">
    <w:pPr>
      <w:pStyle w:val="afff0"/>
      <w:jc w:val="center"/>
    </w:pPr>
    <w:r>
      <w:t>20</w:t>
    </w:r>
    <w:r w:rsidR="00947296">
      <w:t>24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000" w:firstRow="0" w:lastRow="0" w:firstColumn="0" w:lastColumn="0" w:noHBand="0" w:noVBand="0"/>
    </w:tblPr>
    <w:tblGrid>
      <w:gridCol w:w="3189"/>
      <w:gridCol w:w="2905"/>
      <w:gridCol w:w="3193"/>
    </w:tblGrid>
    <w:tr w:rsidR="00AF3EC9" w:rsidRPr="00D534D8" w14:paraId="2E42DA95" w14:textId="77777777" w:rsidTr="00CA43C2">
      <w:tc>
        <w:tcPr>
          <w:tcW w:w="1717" w:type="pct"/>
        </w:tcPr>
        <w:p w14:paraId="27CC9625" w14:textId="0952B221" w:rsidR="00AF3EC9" w:rsidRPr="003D7591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6EA8D005" w14:textId="77777777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5D415410" w14:textId="77777777" w:rsidR="00AF3EC9" w:rsidRPr="00D534D8" w:rsidRDefault="00AF3EC9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t xml:space="preserve">Страница </w:t>
          </w:r>
        </w:p>
      </w:tc>
    </w:tr>
    <w:tr w:rsidR="00AF3EC9" w:rsidRPr="00D534D8" w14:paraId="1E2FAA1A" w14:textId="77777777" w:rsidTr="00CA43C2">
      <w:tc>
        <w:tcPr>
          <w:tcW w:w="1717" w:type="pct"/>
        </w:tcPr>
        <w:p w14:paraId="55C847C4" w14:textId="448864E5" w:rsidR="00AF3EC9" w:rsidRPr="00D75E3E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7F760889" w14:textId="3F9374EA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6E3263E8" w14:textId="77777777" w:rsidR="00AF3EC9" w:rsidRPr="00D534D8" w:rsidRDefault="0052609D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PAGE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13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  <w:r w:rsidR="00AF3EC9" w:rsidRPr="00D534D8">
            <w:rPr>
              <w:rStyle w:val="af3"/>
              <w:rFonts w:cs="Times New Roman"/>
              <w:caps/>
              <w:sz w:val="18"/>
              <w:szCs w:val="18"/>
            </w:rPr>
            <w:t xml:space="preserve"> </w:t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t xml:space="preserve">из 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NUMPAGES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77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</w:p>
      </w:tc>
    </w:tr>
    <w:tr w:rsidR="00AF3EC9" w:rsidRPr="00D534D8" w14:paraId="48C46587" w14:textId="77777777" w:rsidTr="00CA43C2">
      <w:tc>
        <w:tcPr>
          <w:tcW w:w="1717" w:type="pct"/>
        </w:tcPr>
        <w:p w14:paraId="259D73CD" w14:textId="77777777" w:rsidR="00AF3EC9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24703679" w14:textId="77777777" w:rsidR="00AF3EC9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7FE67FDE" w14:textId="77777777" w:rsidR="00AF3EC9" w:rsidRPr="00D534D8" w:rsidRDefault="00AF3EC9" w:rsidP="00CA43C2">
          <w:pPr>
            <w:spacing w:after="0" w:line="240" w:lineRule="auto"/>
            <w:jc w:val="right"/>
            <w:rPr>
              <w:rStyle w:val="af3"/>
              <w:rFonts w:cs="Times New Roman"/>
              <w:sz w:val="18"/>
              <w:szCs w:val="18"/>
            </w:rPr>
          </w:pPr>
        </w:p>
      </w:tc>
    </w:tr>
  </w:tbl>
  <w:p w14:paraId="3177CBE1" w14:textId="77777777" w:rsidR="00AF3EC9" w:rsidRPr="001C69F7" w:rsidRDefault="00AF3EC9" w:rsidP="00525130">
    <w:pPr>
      <w:pStyle w:val="af1"/>
      <w:rPr>
        <w:sz w:val="2"/>
        <w:szCs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000" w:firstRow="0" w:lastRow="0" w:firstColumn="0" w:lastColumn="0" w:noHBand="0" w:noVBand="0"/>
    </w:tblPr>
    <w:tblGrid>
      <w:gridCol w:w="3189"/>
      <w:gridCol w:w="2905"/>
      <w:gridCol w:w="3193"/>
    </w:tblGrid>
    <w:tr w:rsidR="00AF3EC9" w:rsidRPr="00D534D8" w14:paraId="0B60CCA8" w14:textId="77777777" w:rsidTr="00A732C7">
      <w:tc>
        <w:tcPr>
          <w:tcW w:w="1717" w:type="pct"/>
        </w:tcPr>
        <w:p w14:paraId="0B4CBFD6" w14:textId="6B837390" w:rsidR="00AF3EC9" w:rsidRPr="003D7591" w:rsidRDefault="00AF3EC9" w:rsidP="00A732C7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1A682021" w14:textId="77777777" w:rsidR="00AF3EC9" w:rsidRPr="00D534D8" w:rsidRDefault="00AF3EC9" w:rsidP="00A732C7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27A54BFC" w14:textId="77777777" w:rsidR="00AF3EC9" w:rsidRPr="00D534D8" w:rsidRDefault="00AF3EC9" w:rsidP="00A732C7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t xml:space="preserve">Страница </w:t>
          </w:r>
        </w:p>
      </w:tc>
    </w:tr>
    <w:tr w:rsidR="00AF3EC9" w:rsidRPr="00D534D8" w14:paraId="79036508" w14:textId="77777777" w:rsidTr="00A732C7">
      <w:tc>
        <w:tcPr>
          <w:tcW w:w="1717" w:type="pct"/>
        </w:tcPr>
        <w:p w14:paraId="1B97EECC" w14:textId="2CF54BEE" w:rsidR="00AF3EC9" w:rsidRPr="00D75E3E" w:rsidRDefault="00AF3EC9" w:rsidP="003D7591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2EB0D091" w14:textId="596EC399" w:rsidR="00AF3EC9" w:rsidRPr="00D534D8" w:rsidRDefault="00AF3EC9" w:rsidP="00A732C7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503E16F4" w14:textId="77777777" w:rsidR="00AF3EC9" w:rsidRPr="00D534D8" w:rsidRDefault="0052609D" w:rsidP="00A732C7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PAGE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2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  <w:r w:rsidR="00AF3EC9" w:rsidRPr="00D534D8">
            <w:rPr>
              <w:rStyle w:val="af3"/>
              <w:rFonts w:cs="Times New Roman"/>
              <w:caps/>
              <w:sz w:val="18"/>
              <w:szCs w:val="18"/>
            </w:rPr>
            <w:t xml:space="preserve"> </w:t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t xml:space="preserve">из 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NUMPAGES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77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</w:p>
      </w:tc>
    </w:tr>
    <w:tr w:rsidR="00AF3EC9" w:rsidRPr="00D534D8" w14:paraId="6F1F6524" w14:textId="77777777" w:rsidTr="00A732C7">
      <w:tc>
        <w:tcPr>
          <w:tcW w:w="1717" w:type="pct"/>
        </w:tcPr>
        <w:p w14:paraId="1247CE4F" w14:textId="77777777" w:rsidR="00AF3EC9" w:rsidRDefault="00AF3EC9" w:rsidP="00A732C7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67C25D7A" w14:textId="77777777" w:rsidR="00AF3EC9" w:rsidRDefault="00AF3EC9" w:rsidP="00A732C7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2688F4AD" w14:textId="77777777" w:rsidR="00AF3EC9" w:rsidRPr="00D534D8" w:rsidRDefault="00AF3EC9" w:rsidP="00A732C7">
          <w:pPr>
            <w:spacing w:after="0" w:line="240" w:lineRule="auto"/>
            <w:jc w:val="right"/>
            <w:rPr>
              <w:rStyle w:val="af3"/>
              <w:rFonts w:cs="Times New Roman"/>
              <w:sz w:val="18"/>
              <w:szCs w:val="18"/>
            </w:rPr>
          </w:pPr>
        </w:p>
      </w:tc>
    </w:tr>
  </w:tbl>
  <w:p w14:paraId="2277FD2E" w14:textId="77777777" w:rsidR="00AF3EC9" w:rsidRPr="001C69F7" w:rsidRDefault="00AF3EC9" w:rsidP="00A17415">
    <w:pPr>
      <w:pStyle w:val="af1"/>
      <w:rPr>
        <w:sz w:val="2"/>
        <w:szCs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000" w:firstRow="0" w:lastRow="0" w:firstColumn="0" w:lastColumn="0" w:noHBand="0" w:noVBand="0"/>
    </w:tblPr>
    <w:tblGrid>
      <w:gridCol w:w="3189"/>
      <w:gridCol w:w="2905"/>
      <w:gridCol w:w="3193"/>
    </w:tblGrid>
    <w:tr w:rsidR="00AF3EC9" w:rsidRPr="00D534D8" w14:paraId="0D20CF1B" w14:textId="77777777" w:rsidTr="00CA43C2">
      <w:tc>
        <w:tcPr>
          <w:tcW w:w="1717" w:type="pct"/>
        </w:tcPr>
        <w:p w14:paraId="4EB8FDCE" w14:textId="77777777" w:rsidR="00AF3EC9" w:rsidRPr="003D7591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  <w:r>
            <w:rPr>
              <w:rFonts w:cs="Times New Roman"/>
              <w:sz w:val="18"/>
              <w:szCs w:val="18"/>
            </w:rPr>
            <w:t>ООО «Внедренческий центр»</w:t>
          </w:r>
        </w:p>
      </w:tc>
      <w:tc>
        <w:tcPr>
          <w:tcW w:w="1564" w:type="pct"/>
        </w:tcPr>
        <w:p w14:paraId="29EDADBD" w14:textId="77777777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1E2F06B3" w14:textId="77777777" w:rsidR="00AF3EC9" w:rsidRPr="00D534D8" w:rsidRDefault="00AF3EC9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t xml:space="preserve">Страница </w:t>
          </w:r>
        </w:p>
      </w:tc>
    </w:tr>
    <w:tr w:rsidR="00AF3EC9" w:rsidRPr="00D534D8" w14:paraId="1A523B03" w14:textId="77777777" w:rsidTr="00CA43C2">
      <w:tc>
        <w:tcPr>
          <w:tcW w:w="1717" w:type="pct"/>
        </w:tcPr>
        <w:p w14:paraId="3EB5FCA0" w14:textId="77777777" w:rsidR="00AF3EC9" w:rsidRPr="00D75E3E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  <w:r>
            <w:rPr>
              <w:rFonts w:cs="Times New Roman"/>
              <w:sz w:val="18"/>
              <w:szCs w:val="18"/>
            </w:rPr>
            <w:t>Дата: 10.01.2019 г.</w:t>
          </w:r>
        </w:p>
      </w:tc>
      <w:tc>
        <w:tcPr>
          <w:tcW w:w="1564" w:type="pct"/>
        </w:tcPr>
        <w:p w14:paraId="66A95A58" w14:textId="77777777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  <w:r>
            <w:rPr>
              <w:rFonts w:cs="Times New Roman"/>
              <w:sz w:val="18"/>
              <w:szCs w:val="18"/>
            </w:rPr>
            <w:t>КОНФИДЕНЦИАЛЬНО</w:t>
          </w:r>
        </w:p>
      </w:tc>
      <w:tc>
        <w:tcPr>
          <w:tcW w:w="1719" w:type="pct"/>
        </w:tcPr>
        <w:p w14:paraId="09FBC21B" w14:textId="77777777" w:rsidR="00AF3EC9" w:rsidRPr="00D534D8" w:rsidRDefault="0052609D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PAGE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7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  <w:r w:rsidR="00AF3EC9" w:rsidRPr="00D534D8">
            <w:rPr>
              <w:rStyle w:val="af3"/>
              <w:rFonts w:cs="Times New Roman"/>
              <w:caps/>
              <w:sz w:val="18"/>
              <w:szCs w:val="18"/>
            </w:rPr>
            <w:t xml:space="preserve"> </w:t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t xml:space="preserve">из 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NUMPAGES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77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</w:p>
      </w:tc>
    </w:tr>
    <w:tr w:rsidR="00AF3EC9" w:rsidRPr="00D534D8" w14:paraId="7094CBC8" w14:textId="77777777" w:rsidTr="00CA43C2">
      <w:tc>
        <w:tcPr>
          <w:tcW w:w="1717" w:type="pct"/>
        </w:tcPr>
        <w:p w14:paraId="5FAE9437" w14:textId="77777777" w:rsidR="00AF3EC9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4778EFAD" w14:textId="77777777" w:rsidR="00AF3EC9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058F96B2" w14:textId="77777777" w:rsidR="00AF3EC9" w:rsidRPr="00D534D8" w:rsidRDefault="00AF3EC9" w:rsidP="00CA43C2">
          <w:pPr>
            <w:spacing w:after="0" w:line="240" w:lineRule="auto"/>
            <w:jc w:val="right"/>
            <w:rPr>
              <w:rStyle w:val="af3"/>
              <w:rFonts w:cs="Times New Roman"/>
              <w:sz w:val="18"/>
              <w:szCs w:val="18"/>
            </w:rPr>
          </w:pPr>
        </w:p>
      </w:tc>
    </w:tr>
  </w:tbl>
  <w:p w14:paraId="175A9C70" w14:textId="77777777" w:rsidR="00AF3EC9" w:rsidRPr="001C69F7" w:rsidRDefault="00AF3EC9">
    <w:pPr>
      <w:pStyle w:val="af1"/>
      <w:rPr>
        <w:sz w:val="2"/>
        <w:szCs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000" w:firstRow="0" w:lastRow="0" w:firstColumn="0" w:lastColumn="0" w:noHBand="0" w:noVBand="0"/>
    </w:tblPr>
    <w:tblGrid>
      <w:gridCol w:w="5078"/>
      <w:gridCol w:w="4625"/>
      <w:gridCol w:w="5083"/>
    </w:tblGrid>
    <w:tr w:rsidR="00AF3EC9" w:rsidRPr="00D534D8" w14:paraId="2904E332" w14:textId="77777777" w:rsidTr="00CA43C2">
      <w:tc>
        <w:tcPr>
          <w:tcW w:w="1717" w:type="pct"/>
        </w:tcPr>
        <w:p w14:paraId="18222480" w14:textId="24A0B3D4" w:rsidR="00AF3EC9" w:rsidRPr="003D7591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70DEFEF7" w14:textId="77777777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35E839F9" w14:textId="77777777" w:rsidR="00AF3EC9" w:rsidRPr="00D534D8" w:rsidRDefault="00AF3EC9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t xml:space="preserve">Страница </w:t>
          </w:r>
        </w:p>
      </w:tc>
    </w:tr>
    <w:tr w:rsidR="00AF3EC9" w:rsidRPr="00D534D8" w14:paraId="1B51EEEF" w14:textId="77777777" w:rsidTr="00CA43C2">
      <w:tc>
        <w:tcPr>
          <w:tcW w:w="1717" w:type="pct"/>
        </w:tcPr>
        <w:p w14:paraId="3B8CB18F" w14:textId="441F7FF1" w:rsidR="00AF3EC9" w:rsidRPr="00D75E3E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1F847DDD" w14:textId="077C15AC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38DD42A1" w14:textId="77777777" w:rsidR="00AF3EC9" w:rsidRPr="00D534D8" w:rsidRDefault="0052609D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PAGE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32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  <w:r w:rsidR="00AF3EC9" w:rsidRPr="00D534D8">
            <w:rPr>
              <w:rStyle w:val="af3"/>
              <w:rFonts w:cs="Times New Roman"/>
              <w:caps/>
              <w:sz w:val="18"/>
              <w:szCs w:val="18"/>
            </w:rPr>
            <w:t xml:space="preserve"> </w:t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t xml:space="preserve">из 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NUMPAGES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36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</w:p>
      </w:tc>
    </w:tr>
    <w:tr w:rsidR="00AF3EC9" w:rsidRPr="00D534D8" w14:paraId="1ECE00B6" w14:textId="77777777" w:rsidTr="00CA43C2">
      <w:tc>
        <w:tcPr>
          <w:tcW w:w="1717" w:type="pct"/>
        </w:tcPr>
        <w:p w14:paraId="31481580" w14:textId="77777777" w:rsidR="00AF3EC9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356D9EB3" w14:textId="77777777" w:rsidR="00AF3EC9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496E12A4" w14:textId="77777777" w:rsidR="00AF3EC9" w:rsidRPr="00D534D8" w:rsidRDefault="00AF3EC9" w:rsidP="00CA43C2">
          <w:pPr>
            <w:spacing w:after="0" w:line="240" w:lineRule="auto"/>
            <w:jc w:val="right"/>
            <w:rPr>
              <w:rStyle w:val="af3"/>
              <w:rFonts w:cs="Times New Roman"/>
              <w:sz w:val="18"/>
              <w:szCs w:val="18"/>
            </w:rPr>
          </w:pPr>
        </w:p>
      </w:tc>
    </w:tr>
  </w:tbl>
  <w:p w14:paraId="5FFE0581" w14:textId="77777777" w:rsidR="00AF3EC9" w:rsidRPr="001C69F7" w:rsidRDefault="00AF3EC9" w:rsidP="00525130">
    <w:pPr>
      <w:pStyle w:val="af1"/>
      <w:rPr>
        <w:sz w:val="2"/>
        <w:szCs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000" w:firstRow="0" w:lastRow="0" w:firstColumn="0" w:lastColumn="0" w:noHBand="0" w:noVBand="0"/>
    </w:tblPr>
    <w:tblGrid>
      <w:gridCol w:w="5078"/>
      <w:gridCol w:w="4625"/>
      <w:gridCol w:w="5083"/>
    </w:tblGrid>
    <w:tr w:rsidR="00AF3EC9" w:rsidRPr="00D534D8" w14:paraId="60716308" w14:textId="77777777" w:rsidTr="00CA43C2">
      <w:tc>
        <w:tcPr>
          <w:tcW w:w="1717" w:type="pct"/>
        </w:tcPr>
        <w:p w14:paraId="3E60B278" w14:textId="22B06437" w:rsidR="00AF3EC9" w:rsidRPr="003D7591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1EAB6CEE" w14:textId="77777777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317E96F1" w14:textId="77777777" w:rsidR="00AF3EC9" w:rsidRPr="00D534D8" w:rsidRDefault="00AF3EC9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t xml:space="preserve">Страница </w:t>
          </w:r>
        </w:p>
      </w:tc>
    </w:tr>
    <w:tr w:rsidR="00AF3EC9" w:rsidRPr="00D534D8" w14:paraId="69C243EF" w14:textId="77777777" w:rsidTr="00CA43C2">
      <w:tc>
        <w:tcPr>
          <w:tcW w:w="1717" w:type="pct"/>
        </w:tcPr>
        <w:p w14:paraId="78F10EAF" w14:textId="64016586" w:rsidR="00AF3EC9" w:rsidRPr="00D75E3E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52CD352D" w14:textId="2B70D537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257DE4E1" w14:textId="77777777" w:rsidR="00AF3EC9" w:rsidRPr="00D534D8" w:rsidRDefault="0052609D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PAGE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29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  <w:r w:rsidR="00AF3EC9" w:rsidRPr="00D534D8">
            <w:rPr>
              <w:rStyle w:val="af3"/>
              <w:rFonts w:cs="Times New Roman"/>
              <w:caps/>
              <w:sz w:val="18"/>
              <w:szCs w:val="18"/>
            </w:rPr>
            <w:t xml:space="preserve"> </w:t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t xml:space="preserve">из 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NUMPAGES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32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</w:p>
      </w:tc>
    </w:tr>
    <w:tr w:rsidR="00AF3EC9" w:rsidRPr="00D534D8" w14:paraId="6B4E0BD8" w14:textId="77777777" w:rsidTr="00CA43C2">
      <w:tc>
        <w:tcPr>
          <w:tcW w:w="1717" w:type="pct"/>
        </w:tcPr>
        <w:p w14:paraId="5CB50A81" w14:textId="77777777" w:rsidR="00AF3EC9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2860D92C" w14:textId="77777777" w:rsidR="00AF3EC9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26782C73" w14:textId="77777777" w:rsidR="00AF3EC9" w:rsidRPr="00D534D8" w:rsidRDefault="00AF3EC9" w:rsidP="00CA43C2">
          <w:pPr>
            <w:spacing w:after="0" w:line="240" w:lineRule="auto"/>
            <w:jc w:val="right"/>
            <w:rPr>
              <w:rStyle w:val="af3"/>
              <w:rFonts w:cs="Times New Roman"/>
              <w:sz w:val="18"/>
              <w:szCs w:val="18"/>
            </w:rPr>
          </w:pPr>
        </w:p>
      </w:tc>
    </w:tr>
  </w:tbl>
  <w:p w14:paraId="2C295608" w14:textId="77777777" w:rsidR="00AF3EC9" w:rsidRPr="001C69F7" w:rsidRDefault="00AF3EC9">
    <w:pPr>
      <w:pStyle w:val="af1"/>
      <w:rPr>
        <w:sz w:val="2"/>
        <w:szCs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000" w:firstRow="0" w:lastRow="0" w:firstColumn="0" w:lastColumn="0" w:noHBand="0" w:noVBand="0"/>
    </w:tblPr>
    <w:tblGrid>
      <w:gridCol w:w="3189"/>
      <w:gridCol w:w="2905"/>
      <w:gridCol w:w="3193"/>
    </w:tblGrid>
    <w:tr w:rsidR="00AF3EC9" w:rsidRPr="00D534D8" w14:paraId="64877077" w14:textId="77777777" w:rsidTr="00CA43C2">
      <w:tc>
        <w:tcPr>
          <w:tcW w:w="1717" w:type="pct"/>
        </w:tcPr>
        <w:p w14:paraId="42A69C80" w14:textId="03997AEC" w:rsidR="00AF3EC9" w:rsidRPr="003D7591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0CCEB6E4" w14:textId="77777777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714AFAE1" w14:textId="77777777" w:rsidR="00AF3EC9" w:rsidRPr="00D534D8" w:rsidRDefault="00AF3EC9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t xml:space="preserve">Страница </w:t>
          </w:r>
        </w:p>
      </w:tc>
    </w:tr>
    <w:tr w:rsidR="00AF3EC9" w:rsidRPr="00D534D8" w14:paraId="3FCA2A45" w14:textId="77777777" w:rsidTr="00CA43C2">
      <w:tc>
        <w:tcPr>
          <w:tcW w:w="1717" w:type="pct"/>
        </w:tcPr>
        <w:p w14:paraId="3AF26045" w14:textId="320D5D38" w:rsidR="00AF3EC9" w:rsidRPr="00D75E3E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7F640523" w14:textId="7FF8B735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3B261A42" w14:textId="77777777" w:rsidR="00AF3EC9" w:rsidRPr="00D534D8" w:rsidRDefault="0052609D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PAGE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53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  <w:r w:rsidR="00AF3EC9" w:rsidRPr="00D534D8">
            <w:rPr>
              <w:rStyle w:val="af3"/>
              <w:rFonts w:cs="Times New Roman"/>
              <w:caps/>
              <w:sz w:val="18"/>
              <w:szCs w:val="18"/>
            </w:rPr>
            <w:t xml:space="preserve"> </w:t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t xml:space="preserve">из 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NUMPAGES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56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</w:p>
      </w:tc>
    </w:tr>
    <w:tr w:rsidR="00AF3EC9" w:rsidRPr="00D534D8" w14:paraId="1DC42E06" w14:textId="77777777" w:rsidTr="00CA43C2">
      <w:tc>
        <w:tcPr>
          <w:tcW w:w="1717" w:type="pct"/>
        </w:tcPr>
        <w:p w14:paraId="49C4802B" w14:textId="77777777" w:rsidR="00AF3EC9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1275C911" w14:textId="77777777" w:rsidR="00AF3EC9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4BAF43AD" w14:textId="77777777" w:rsidR="00AF3EC9" w:rsidRPr="00D534D8" w:rsidRDefault="00AF3EC9" w:rsidP="00CA43C2">
          <w:pPr>
            <w:spacing w:after="0" w:line="240" w:lineRule="auto"/>
            <w:jc w:val="right"/>
            <w:rPr>
              <w:rStyle w:val="af3"/>
              <w:rFonts w:cs="Times New Roman"/>
              <w:sz w:val="18"/>
              <w:szCs w:val="18"/>
            </w:rPr>
          </w:pPr>
        </w:p>
      </w:tc>
    </w:tr>
  </w:tbl>
  <w:p w14:paraId="0A265E6B" w14:textId="77777777" w:rsidR="00AF3EC9" w:rsidRPr="001C69F7" w:rsidRDefault="00AF3EC9" w:rsidP="00525130">
    <w:pPr>
      <w:pStyle w:val="af1"/>
      <w:rPr>
        <w:sz w:val="2"/>
        <w:szCs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000" w:firstRow="0" w:lastRow="0" w:firstColumn="0" w:lastColumn="0" w:noHBand="0" w:noVBand="0"/>
    </w:tblPr>
    <w:tblGrid>
      <w:gridCol w:w="3189"/>
      <w:gridCol w:w="2905"/>
      <w:gridCol w:w="3193"/>
    </w:tblGrid>
    <w:tr w:rsidR="00AF3EC9" w:rsidRPr="00D534D8" w14:paraId="08D272A6" w14:textId="77777777" w:rsidTr="00CA43C2">
      <w:tc>
        <w:tcPr>
          <w:tcW w:w="1717" w:type="pct"/>
        </w:tcPr>
        <w:p w14:paraId="78690795" w14:textId="40241956" w:rsidR="00AF3EC9" w:rsidRPr="003D7591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7054D4FD" w14:textId="77777777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017BE37A" w14:textId="77777777" w:rsidR="00AF3EC9" w:rsidRPr="00D534D8" w:rsidRDefault="00AF3EC9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t xml:space="preserve">Страница </w:t>
          </w:r>
        </w:p>
      </w:tc>
    </w:tr>
    <w:tr w:rsidR="00AF3EC9" w:rsidRPr="00D534D8" w14:paraId="71CAEAAF" w14:textId="77777777" w:rsidTr="00CA43C2">
      <w:tc>
        <w:tcPr>
          <w:tcW w:w="1717" w:type="pct"/>
        </w:tcPr>
        <w:p w14:paraId="0C850E0B" w14:textId="43ECD142" w:rsidR="00AF3EC9" w:rsidRPr="00D75E3E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677882C4" w14:textId="6F24A2B9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153D7555" w14:textId="77777777" w:rsidR="00AF3EC9" w:rsidRPr="00D534D8" w:rsidRDefault="0052609D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PAGE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33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  <w:r w:rsidR="00AF3EC9" w:rsidRPr="00D534D8">
            <w:rPr>
              <w:rStyle w:val="af3"/>
              <w:rFonts w:cs="Times New Roman"/>
              <w:caps/>
              <w:sz w:val="18"/>
              <w:szCs w:val="18"/>
            </w:rPr>
            <w:t xml:space="preserve"> </w:t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t xml:space="preserve">из 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NUMPAGES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36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</w:p>
      </w:tc>
    </w:tr>
    <w:tr w:rsidR="00AF3EC9" w:rsidRPr="00D534D8" w14:paraId="2F5A810B" w14:textId="77777777" w:rsidTr="00CA43C2">
      <w:tc>
        <w:tcPr>
          <w:tcW w:w="1717" w:type="pct"/>
        </w:tcPr>
        <w:p w14:paraId="109A2D3E" w14:textId="77777777" w:rsidR="00AF3EC9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05C66C22" w14:textId="77777777" w:rsidR="00AF3EC9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282F0834" w14:textId="77777777" w:rsidR="00AF3EC9" w:rsidRPr="00D534D8" w:rsidRDefault="00AF3EC9" w:rsidP="00CA43C2">
          <w:pPr>
            <w:spacing w:after="0" w:line="240" w:lineRule="auto"/>
            <w:jc w:val="right"/>
            <w:rPr>
              <w:rStyle w:val="af3"/>
              <w:rFonts w:cs="Times New Roman"/>
              <w:sz w:val="18"/>
              <w:szCs w:val="18"/>
            </w:rPr>
          </w:pPr>
        </w:p>
      </w:tc>
    </w:tr>
  </w:tbl>
  <w:p w14:paraId="3E1547C8" w14:textId="77777777" w:rsidR="00AF3EC9" w:rsidRPr="001C69F7" w:rsidRDefault="00AF3EC9">
    <w:pPr>
      <w:pStyle w:val="af1"/>
      <w:rPr>
        <w:sz w:val="2"/>
        <w:szCs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000" w:firstRow="0" w:lastRow="0" w:firstColumn="0" w:lastColumn="0" w:noHBand="0" w:noVBand="0"/>
    </w:tblPr>
    <w:tblGrid>
      <w:gridCol w:w="5078"/>
      <w:gridCol w:w="4625"/>
      <w:gridCol w:w="5083"/>
    </w:tblGrid>
    <w:tr w:rsidR="008E2098" w:rsidRPr="00D534D8" w14:paraId="6A8B19F0" w14:textId="77777777" w:rsidTr="00CA43C2">
      <w:tc>
        <w:tcPr>
          <w:tcW w:w="1717" w:type="pct"/>
        </w:tcPr>
        <w:p w14:paraId="248AD397" w14:textId="5FA9BA43" w:rsidR="008E2098" w:rsidRPr="003D7591" w:rsidRDefault="008E2098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7CE4084B" w14:textId="77777777" w:rsidR="008E2098" w:rsidRPr="00D534D8" w:rsidRDefault="008E2098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531F1590" w14:textId="77777777" w:rsidR="008E2098" w:rsidRPr="00D534D8" w:rsidRDefault="008E2098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t xml:space="preserve">Страница </w:t>
          </w:r>
        </w:p>
      </w:tc>
    </w:tr>
    <w:tr w:rsidR="008E2098" w:rsidRPr="00D534D8" w14:paraId="69D0638B" w14:textId="77777777" w:rsidTr="00CA43C2">
      <w:tc>
        <w:tcPr>
          <w:tcW w:w="1717" w:type="pct"/>
        </w:tcPr>
        <w:p w14:paraId="756F0A37" w14:textId="0D5B8D7C" w:rsidR="008E2098" w:rsidRPr="00D75E3E" w:rsidRDefault="008E2098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3FE7CDC0" w14:textId="0C4F8C2A" w:rsidR="008E2098" w:rsidRPr="00D534D8" w:rsidRDefault="008E2098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3ACD1CA3" w14:textId="77777777" w:rsidR="008E2098" w:rsidRPr="00D534D8" w:rsidRDefault="0052609D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8E2098" w:rsidRPr="00D534D8">
            <w:rPr>
              <w:rStyle w:val="af3"/>
              <w:rFonts w:cs="Times New Roman"/>
              <w:sz w:val="18"/>
              <w:szCs w:val="18"/>
            </w:rPr>
            <w:instrText xml:space="preserve"> PAGE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39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  <w:r w:rsidR="008E2098" w:rsidRPr="00D534D8">
            <w:rPr>
              <w:rStyle w:val="af3"/>
              <w:rFonts w:cs="Times New Roman"/>
              <w:caps/>
              <w:sz w:val="18"/>
              <w:szCs w:val="18"/>
            </w:rPr>
            <w:t xml:space="preserve"> </w:t>
          </w:r>
          <w:r w:rsidR="008E2098" w:rsidRPr="00D534D8">
            <w:rPr>
              <w:rStyle w:val="af3"/>
              <w:rFonts w:cs="Times New Roman"/>
              <w:sz w:val="18"/>
              <w:szCs w:val="18"/>
            </w:rPr>
            <w:t xml:space="preserve">из 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8E2098" w:rsidRPr="00D534D8">
            <w:rPr>
              <w:rStyle w:val="af3"/>
              <w:rFonts w:cs="Times New Roman"/>
              <w:sz w:val="18"/>
              <w:szCs w:val="18"/>
            </w:rPr>
            <w:instrText xml:space="preserve"> NUMPAGES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42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</w:p>
      </w:tc>
    </w:tr>
    <w:tr w:rsidR="008E2098" w:rsidRPr="00D534D8" w14:paraId="3E84797D" w14:textId="77777777" w:rsidTr="00CA43C2">
      <w:tc>
        <w:tcPr>
          <w:tcW w:w="1717" w:type="pct"/>
        </w:tcPr>
        <w:p w14:paraId="7A87AC86" w14:textId="77777777" w:rsidR="008E2098" w:rsidRDefault="008E2098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41F29980" w14:textId="77777777" w:rsidR="008E2098" w:rsidRDefault="008E2098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12F7910E" w14:textId="77777777" w:rsidR="008E2098" w:rsidRPr="00D534D8" w:rsidRDefault="008E2098" w:rsidP="00CA43C2">
          <w:pPr>
            <w:spacing w:after="0" w:line="240" w:lineRule="auto"/>
            <w:jc w:val="right"/>
            <w:rPr>
              <w:rStyle w:val="af3"/>
              <w:rFonts w:cs="Times New Roman"/>
              <w:sz w:val="18"/>
              <w:szCs w:val="18"/>
            </w:rPr>
          </w:pPr>
        </w:p>
      </w:tc>
    </w:tr>
  </w:tbl>
  <w:p w14:paraId="7B357B1C" w14:textId="77777777" w:rsidR="008E2098" w:rsidRPr="001C69F7" w:rsidRDefault="008E2098">
    <w:pPr>
      <w:pStyle w:val="af1"/>
      <w:rPr>
        <w:sz w:val="2"/>
        <w:szCs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000" w:firstRow="0" w:lastRow="0" w:firstColumn="0" w:lastColumn="0" w:noHBand="0" w:noVBand="0"/>
    </w:tblPr>
    <w:tblGrid>
      <w:gridCol w:w="3189"/>
      <w:gridCol w:w="2905"/>
      <w:gridCol w:w="3193"/>
    </w:tblGrid>
    <w:tr w:rsidR="00AF3EC9" w:rsidRPr="00D534D8" w14:paraId="47134619" w14:textId="77777777" w:rsidTr="00CA43C2">
      <w:tc>
        <w:tcPr>
          <w:tcW w:w="1717" w:type="pct"/>
        </w:tcPr>
        <w:p w14:paraId="63578FAA" w14:textId="45BDEAA3" w:rsidR="00AF3EC9" w:rsidRPr="003D7591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312F4AA5" w14:textId="77777777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7E4F6644" w14:textId="77777777" w:rsidR="00AF3EC9" w:rsidRPr="00D534D8" w:rsidRDefault="00AF3EC9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t xml:space="preserve">Страница </w:t>
          </w:r>
        </w:p>
      </w:tc>
    </w:tr>
    <w:tr w:rsidR="00AF3EC9" w:rsidRPr="00D534D8" w14:paraId="75F715BA" w14:textId="77777777" w:rsidTr="00CA43C2">
      <w:tc>
        <w:tcPr>
          <w:tcW w:w="1717" w:type="pct"/>
        </w:tcPr>
        <w:p w14:paraId="49750F9D" w14:textId="21DF3905" w:rsidR="00AF3EC9" w:rsidRPr="00D75E3E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2AE4CE68" w14:textId="0B9B4B70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26CF337D" w14:textId="77777777" w:rsidR="00AF3EC9" w:rsidRPr="00D534D8" w:rsidRDefault="0052609D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PAGE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40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  <w:r w:rsidR="00AF3EC9" w:rsidRPr="00D534D8">
            <w:rPr>
              <w:rStyle w:val="af3"/>
              <w:rFonts w:cs="Times New Roman"/>
              <w:caps/>
              <w:sz w:val="18"/>
              <w:szCs w:val="18"/>
            </w:rPr>
            <w:t xml:space="preserve"> </w:t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t xml:space="preserve">из 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NUMPAGES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40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</w:p>
      </w:tc>
    </w:tr>
    <w:tr w:rsidR="00AF3EC9" w:rsidRPr="00D534D8" w14:paraId="310D57BD" w14:textId="77777777" w:rsidTr="00CA43C2">
      <w:tc>
        <w:tcPr>
          <w:tcW w:w="1717" w:type="pct"/>
        </w:tcPr>
        <w:p w14:paraId="2309802D" w14:textId="77777777" w:rsidR="00AF3EC9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3E86FEB6" w14:textId="77777777" w:rsidR="00AF3EC9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5BE66714" w14:textId="77777777" w:rsidR="00AF3EC9" w:rsidRPr="00D534D8" w:rsidRDefault="00AF3EC9" w:rsidP="00CA43C2">
          <w:pPr>
            <w:spacing w:after="0" w:line="240" w:lineRule="auto"/>
            <w:jc w:val="right"/>
            <w:rPr>
              <w:rStyle w:val="af3"/>
              <w:rFonts w:cs="Times New Roman"/>
              <w:sz w:val="18"/>
              <w:szCs w:val="18"/>
            </w:rPr>
          </w:pPr>
        </w:p>
      </w:tc>
    </w:tr>
  </w:tbl>
  <w:p w14:paraId="67EBAF98" w14:textId="77777777" w:rsidR="00AF3EC9" w:rsidRPr="001C69F7" w:rsidRDefault="00AF3EC9">
    <w:pPr>
      <w:pStyle w:val="af1"/>
      <w:rPr>
        <w:sz w:val="2"/>
        <w:szCs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000" w:firstRow="0" w:lastRow="0" w:firstColumn="0" w:lastColumn="0" w:noHBand="0" w:noVBand="0"/>
    </w:tblPr>
    <w:tblGrid>
      <w:gridCol w:w="5078"/>
      <w:gridCol w:w="4625"/>
      <w:gridCol w:w="5083"/>
    </w:tblGrid>
    <w:tr w:rsidR="00AF3EC9" w:rsidRPr="00D534D8" w14:paraId="2BA37595" w14:textId="77777777" w:rsidTr="00CA43C2">
      <w:tc>
        <w:tcPr>
          <w:tcW w:w="1717" w:type="pct"/>
        </w:tcPr>
        <w:p w14:paraId="07230DB1" w14:textId="7FF9E2D8" w:rsidR="00AF3EC9" w:rsidRPr="003D7591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66D0E570" w14:textId="77777777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76FEE4FB" w14:textId="77777777" w:rsidR="00AF3EC9" w:rsidRPr="00D534D8" w:rsidRDefault="00AF3EC9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t xml:space="preserve">Страница </w:t>
          </w:r>
        </w:p>
      </w:tc>
    </w:tr>
    <w:tr w:rsidR="00AF3EC9" w:rsidRPr="00D534D8" w14:paraId="1FBE2277" w14:textId="77777777" w:rsidTr="00CA43C2">
      <w:tc>
        <w:tcPr>
          <w:tcW w:w="1717" w:type="pct"/>
        </w:tcPr>
        <w:p w14:paraId="38E2AD78" w14:textId="308065F1" w:rsidR="00AF3EC9" w:rsidRPr="00D75E3E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6B25B45A" w14:textId="48D39090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2084BFC8" w14:textId="77777777" w:rsidR="00AF3EC9" w:rsidRPr="00D534D8" w:rsidRDefault="0052609D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PAGE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67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  <w:r w:rsidR="00AF3EC9" w:rsidRPr="00D534D8">
            <w:rPr>
              <w:rStyle w:val="af3"/>
              <w:rFonts w:cs="Times New Roman"/>
              <w:caps/>
              <w:sz w:val="18"/>
              <w:szCs w:val="18"/>
            </w:rPr>
            <w:t xml:space="preserve"> </w:t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t xml:space="preserve">из 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NUMPAGES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67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</w:p>
      </w:tc>
    </w:tr>
    <w:tr w:rsidR="00AF3EC9" w:rsidRPr="00D534D8" w14:paraId="55EE64A8" w14:textId="77777777" w:rsidTr="00CA43C2">
      <w:tc>
        <w:tcPr>
          <w:tcW w:w="1717" w:type="pct"/>
        </w:tcPr>
        <w:p w14:paraId="5C3CFBA8" w14:textId="77777777" w:rsidR="00AF3EC9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2A8F405D" w14:textId="77777777" w:rsidR="00AF3EC9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54A4EB94" w14:textId="77777777" w:rsidR="00AF3EC9" w:rsidRPr="00D534D8" w:rsidRDefault="00AF3EC9" w:rsidP="00CA43C2">
          <w:pPr>
            <w:spacing w:after="0" w:line="240" w:lineRule="auto"/>
            <w:jc w:val="right"/>
            <w:rPr>
              <w:rStyle w:val="af3"/>
              <w:rFonts w:cs="Times New Roman"/>
              <w:sz w:val="18"/>
              <w:szCs w:val="18"/>
            </w:rPr>
          </w:pPr>
        </w:p>
      </w:tc>
    </w:tr>
  </w:tbl>
  <w:p w14:paraId="35985D58" w14:textId="77777777" w:rsidR="00AF3EC9" w:rsidRPr="001C69F7" w:rsidRDefault="00AF3EC9">
    <w:pPr>
      <w:pStyle w:val="af1"/>
      <w:rPr>
        <w:sz w:val="2"/>
        <w:szCs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000" w:firstRow="0" w:lastRow="0" w:firstColumn="0" w:lastColumn="0" w:noHBand="0" w:noVBand="0"/>
    </w:tblPr>
    <w:tblGrid>
      <w:gridCol w:w="5078"/>
      <w:gridCol w:w="4625"/>
      <w:gridCol w:w="5083"/>
    </w:tblGrid>
    <w:tr w:rsidR="00AF3EC9" w:rsidRPr="00D534D8" w14:paraId="403FE760" w14:textId="77777777" w:rsidTr="00CA43C2">
      <w:tc>
        <w:tcPr>
          <w:tcW w:w="1717" w:type="pct"/>
        </w:tcPr>
        <w:p w14:paraId="6372CD42" w14:textId="77777777" w:rsidR="00AF3EC9" w:rsidRPr="003D7591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  <w:r>
            <w:rPr>
              <w:rFonts w:cs="Times New Roman"/>
              <w:sz w:val="18"/>
              <w:szCs w:val="18"/>
            </w:rPr>
            <w:t>ООО «Внедренческий центр»</w:t>
          </w:r>
        </w:p>
      </w:tc>
      <w:tc>
        <w:tcPr>
          <w:tcW w:w="1564" w:type="pct"/>
        </w:tcPr>
        <w:p w14:paraId="46395144" w14:textId="77777777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1FEF73F3" w14:textId="77777777" w:rsidR="00AF3EC9" w:rsidRPr="00D534D8" w:rsidRDefault="00AF3EC9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t xml:space="preserve">Страница </w:t>
          </w:r>
        </w:p>
      </w:tc>
    </w:tr>
    <w:tr w:rsidR="00AF3EC9" w:rsidRPr="00D534D8" w14:paraId="42252941" w14:textId="77777777" w:rsidTr="00CA43C2">
      <w:tc>
        <w:tcPr>
          <w:tcW w:w="1717" w:type="pct"/>
        </w:tcPr>
        <w:p w14:paraId="6E9C2D42" w14:textId="77777777" w:rsidR="00AF3EC9" w:rsidRPr="00D75E3E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  <w:r>
            <w:rPr>
              <w:rFonts w:cs="Times New Roman"/>
              <w:sz w:val="18"/>
              <w:szCs w:val="18"/>
            </w:rPr>
            <w:t>Дата: 10.01.2019 г.</w:t>
          </w:r>
        </w:p>
      </w:tc>
      <w:tc>
        <w:tcPr>
          <w:tcW w:w="1564" w:type="pct"/>
        </w:tcPr>
        <w:p w14:paraId="78811F94" w14:textId="77777777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  <w:r>
            <w:rPr>
              <w:rFonts w:cs="Times New Roman"/>
              <w:sz w:val="18"/>
              <w:szCs w:val="18"/>
            </w:rPr>
            <w:t>КОНФИДЕНЦИАЛЬНО</w:t>
          </w:r>
        </w:p>
      </w:tc>
      <w:tc>
        <w:tcPr>
          <w:tcW w:w="1719" w:type="pct"/>
        </w:tcPr>
        <w:p w14:paraId="0CA57278" w14:textId="77777777" w:rsidR="00AF3EC9" w:rsidRPr="00D534D8" w:rsidRDefault="0052609D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PAGE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54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  <w:r w:rsidR="00AF3EC9" w:rsidRPr="00D534D8">
            <w:rPr>
              <w:rStyle w:val="af3"/>
              <w:rFonts w:cs="Times New Roman"/>
              <w:caps/>
              <w:sz w:val="18"/>
              <w:szCs w:val="18"/>
            </w:rPr>
            <w:t xml:space="preserve"> </w:t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t xml:space="preserve">из 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NUMPAGES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56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</w:p>
      </w:tc>
    </w:tr>
    <w:tr w:rsidR="00AF3EC9" w:rsidRPr="00D534D8" w14:paraId="00A9BC1A" w14:textId="77777777" w:rsidTr="00CA43C2">
      <w:tc>
        <w:tcPr>
          <w:tcW w:w="1717" w:type="pct"/>
        </w:tcPr>
        <w:p w14:paraId="26AC7D47" w14:textId="77777777" w:rsidR="00AF3EC9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424EDE64" w14:textId="77777777" w:rsidR="00AF3EC9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66B674BF" w14:textId="77777777" w:rsidR="00AF3EC9" w:rsidRPr="00D534D8" w:rsidRDefault="00AF3EC9" w:rsidP="00CA43C2">
          <w:pPr>
            <w:spacing w:after="0" w:line="240" w:lineRule="auto"/>
            <w:jc w:val="right"/>
            <w:rPr>
              <w:rStyle w:val="af3"/>
              <w:rFonts w:cs="Times New Roman"/>
              <w:sz w:val="18"/>
              <w:szCs w:val="18"/>
            </w:rPr>
          </w:pPr>
        </w:p>
      </w:tc>
    </w:tr>
  </w:tbl>
  <w:p w14:paraId="0AA1D677" w14:textId="77777777" w:rsidR="00AF3EC9" w:rsidRPr="001C69F7" w:rsidRDefault="00AF3EC9">
    <w:pPr>
      <w:pStyle w:val="af1"/>
      <w:rPr>
        <w:sz w:val="2"/>
        <w:szCs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000" w:firstRow="0" w:lastRow="0" w:firstColumn="0" w:lastColumn="0" w:noHBand="0" w:noVBand="0"/>
    </w:tblPr>
    <w:tblGrid>
      <w:gridCol w:w="3189"/>
      <w:gridCol w:w="2905"/>
      <w:gridCol w:w="3193"/>
    </w:tblGrid>
    <w:tr w:rsidR="00AF3EC9" w:rsidRPr="00D534D8" w14:paraId="57F95E63" w14:textId="77777777" w:rsidTr="00CA43C2">
      <w:tc>
        <w:tcPr>
          <w:tcW w:w="1717" w:type="pct"/>
        </w:tcPr>
        <w:p w14:paraId="594FB417" w14:textId="27BDCCC6" w:rsidR="00AF3EC9" w:rsidRPr="003D7591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61BCBAFC" w14:textId="77777777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205E2D37" w14:textId="77777777" w:rsidR="00AF3EC9" w:rsidRPr="00D534D8" w:rsidRDefault="00AF3EC9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t xml:space="preserve">Страница </w:t>
          </w:r>
        </w:p>
      </w:tc>
    </w:tr>
    <w:tr w:rsidR="00AF3EC9" w:rsidRPr="00D534D8" w14:paraId="240EF35F" w14:textId="77777777" w:rsidTr="00CA43C2">
      <w:tc>
        <w:tcPr>
          <w:tcW w:w="1717" w:type="pct"/>
        </w:tcPr>
        <w:p w14:paraId="14A6D9C7" w14:textId="16DC97F2" w:rsidR="00AF3EC9" w:rsidRPr="00D75E3E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5FFD6AA7" w14:textId="376581B3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17F16DD3" w14:textId="77777777" w:rsidR="00AF3EC9" w:rsidRPr="00D534D8" w:rsidRDefault="0052609D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PAGE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76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  <w:r w:rsidR="00AF3EC9" w:rsidRPr="00D534D8">
            <w:rPr>
              <w:rStyle w:val="af3"/>
              <w:rFonts w:cs="Times New Roman"/>
              <w:caps/>
              <w:sz w:val="18"/>
              <w:szCs w:val="18"/>
            </w:rPr>
            <w:t xml:space="preserve"> </w:t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t xml:space="preserve">из 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NUMPAGES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76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</w:p>
      </w:tc>
    </w:tr>
    <w:tr w:rsidR="00AF3EC9" w:rsidRPr="00D534D8" w14:paraId="76DBF619" w14:textId="77777777" w:rsidTr="00CA43C2">
      <w:tc>
        <w:tcPr>
          <w:tcW w:w="1717" w:type="pct"/>
        </w:tcPr>
        <w:p w14:paraId="6C9B546F" w14:textId="77777777" w:rsidR="00AF3EC9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1E0306C2" w14:textId="77777777" w:rsidR="00AF3EC9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7527119F" w14:textId="77777777" w:rsidR="00AF3EC9" w:rsidRPr="00D534D8" w:rsidRDefault="00AF3EC9" w:rsidP="00CA43C2">
          <w:pPr>
            <w:spacing w:after="0" w:line="240" w:lineRule="auto"/>
            <w:jc w:val="right"/>
            <w:rPr>
              <w:rStyle w:val="af3"/>
              <w:rFonts w:cs="Times New Roman"/>
              <w:sz w:val="18"/>
              <w:szCs w:val="18"/>
            </w:rPr>
          </w:pPr>
        </w:p>
      </w:tc>
    </w:tr>
  </w:tbl>
  <w:p w14:paraId="6F7D084D" w14:textId="77777777" w:rsidR="00AF3EC9" w:rsidRPr="001C69F7" w:rsidRDefault="00AF3EC9">
    <w:pPr>
      <w:pStyle w:val="af1"/>
      <w:rPr>
        <w:sz w:val="2"/>
        <w:szCs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000" w:firstRow="0" w:lastRow="0" w:firstColumn="0" w:lastColumn="0" w:noHBand="0" w:noVBand="0"/>
    </w:tblPr>
    <w:tblGrid>
      <w:gridCol w:w="3189"/>
      <w:gridCol w:w="2905"/>
      <w:gridCol w:w="3193"/>
    </w:tblGrid>
    <w:tr w:rsidR="00AF3EC9" w:rsidRPr="00D534D8" w14:paraId="416D2B80" w14:textId="77777777" w:rsidTr="00CA43C2">
      <w:tc>
        <w:tcPr>
          <w:tcW w:w="1717" w:type="pct"/>
        </w:tcPr>
        <w:p w14:paraId="18F21DF5" w14:textId="724BC85D" w:rsidR="00AF3EC9" w:rsidRPr="003D7591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1B73FA4D" w14:textId="77777777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4B561B96" w14:textId="77777777" w:rsidR="00AF3EC9" w:rsidRPr="00D534D8" w:rsidRDefault="00AF3EC9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t xml:space="preserve">Страница </w:t>
          </w:r>
        </w:p>
      </w:tc>
    </w:tr>
    <w:tr w:rsidR="00AF3EC9" w:rsidRPr="00D534D8" w14:paraId="53410D50" w14:textId="77777777" w:rsidTr="00CA43C2">
      <w:tc>
        <w:tcPr>
          <w:tcW w:w="1717" w:type="pct"/>
        </w:tcPr>
        <w:p w14:paraId="142A9775" w14:textId="60529058" w:rsidR="00AF3EC9" w:rsidRPr="00D75E3E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410121B2" w14:textId="32F168BC" w:rsidR="00AF3EC9" w:rsidRPr="00D534D8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63767A5C" w14:textId="77777777" w:rsidR="00AF3EC9" w:rsidRPr="00D534D8" w:rsidRDefault="0052609D" w:rsidP="00CA43C2">
          <w:pPr>
            <w:spacing w:after="0" w:line="240" w:lineRule="auto"/>
            <w:jc w:val="right"/>
            <w:rPr>
              <w:rFonts w:cs="Times New Roman"/>
              <w:sz w:val="18"/>
              <w:szCs w:val="18"/>
            </w:rPr>
          </w:pP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PAGE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77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  <w:r w:rsidR="00AF3EC9" w:rsidRPr="00D534D8">
            <w:rPr>
              <w:rStyle w:val="af3"/>
              <w:rFonts w:cs="Times New Roman"/>
              <w:caps/>
              <w:sz w:val="18"/>
              <w:szCs w:val="18"/>
            </w:rPr>
            <w:t xml:space="preserve"> </w:t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t xml:space="preserve">из 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begin"/>
          </w:r>
          <w:r w:rsidR="00AF3EC9" w:rsidRPr="00D534D8">
            <w:rPr>
              <w:rStyle w:val="af3"/>
              <w:rFonts w:cs="Times New Roman"/>
              <w:sz w:val="18"/>
              <w:szCs w:val="18"/>
            </w:rPr>
            <w:instrText xml:space="preserve"> NUMPAGES </w:instrTex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separate"/>
          </w:r>
          <w:r w:rsidR="00D65DA0">
            <w:rPr>
              <w:rStyle w:val="af3"/>
              <w:rFonts w:cs="Times New Roman"/>
              <w:noProof/>
              <w:sz w:val="18"/>
              <w:szCs w:val="18"/>
            </w:rPr>
            <w:t>77</w:t>
          </w:r>
          <w:r w:rsidRPr="00D534D8">
            <w:rPr>
              <w:rStyle w:val="af3"/>
              <w:rFonts w:cs="Times New Roman"/>
              <w:sz w:val="18"/>
              <w:szCs w:val="18"/>
            </w:rPr>
            <w:fldChar w:fldCharType="end"/>
          </w:r>
        </w:p>
      </w:tc>
    </w:tr>
    <w:tr w:rsidR="00AF3EC9" w:rsidRPr="00D534D8" w14:paraId="1C989850" w14:textId="77777777" w:rsidTr="00CA43C2">
      <w:tc>
        <w:tcPr>
          <w:tcW w:w="1717" w:type="pct"/>
        </w:tcPr>
        <w:p w14:paraId="01A89381" w14:textId="77777777" w:rsidR="00AF3EC9" w:rsidRDefault="00AF3EC9" w:rsidP="00CA43C2">
          <w:pPr>
            <w:spacing w:after="0" w:line="240" w:lineRule="auto"/>
            <w:rPr>
              <w:rFonts w:cs="Times New Roman"/>
              <w:sz w:val="18"/>
              <w:szCs w:val="18"/>
            </w:rPr>
          </w:pPr>
        </w:p>
      </w:tc>
      <w:tc>
        <w:tcPr>
          <w:tcW w:w="1564" w:type="pct"/>
        </w:tcPr>
        <w:p w14:paraId="3B2F5C62" w14:textId="77777777" w:rsidR="00AF3EC9" w:rsidRDefault="00AF3EC9" w:rsidP="00CA43C2">
          <w:pPr>
            <w:spacing w:after="0" w:line="240" w:lineRule="auto"/>
            <w:jc w:val="center"/>
            <w:rPr>
              <w:rFonts w:cs="Times New Roman"/>
              <w:sz w:val="18"/>
              <w:szCs w:val="18"/>
            </w:rPr>
          </w:pPr>
        </w:p>
      </w:tc>
      <w:tc>
        <w:tcPr>
          <w:tcW w:w="1719" w:type="pct"/>
        </w:tcPr>
        <w:p w14:paraId="22F7EF00" w14:textId="77777777" w:rsidR="00AF3EC9" w:rsidRPr="00D534D8" w:rsidRDefault="00AF3EC9" w:rsidP="00CA43C2">
          <w:pPr>
            <w:spacing w:after="0" w:line="240" w:lineRule="auto"/>
            <w:jc w:val="right"/>
            <w:rPr>
              <w:rStyle w:val="af3"/>
              <w:rFonts w:cs="Times New Roman"/>
              <w:sz w:val="18"/>
              <w:szCs w:val="18"/>
            </w:rPr>
          </w:pPr>
        </w:p>
      </w:tc>
    </w:tr>
  </w:tbl>
  <w:p w14:paraId="2517E937" w14:textId="77777777" w:rsidR="00AF3EC9" w:rsidRPr="001C69F7" w:rsidRDefault="00AF3EC9">
    <w:pPr>
      <w:pStyle w:val="af1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982C32" w14:textId="77777777" w:rsidR="004627B6" w:rsidRDefault="004627B6">
      <w:r>
        <w:separator/>
      </w:r>
    </w:p>
  </w:footnote>
  <w:footnote w:type="continuationSeparator" w:id="0">
    <w:p w14:paraId="7FBA4719" w14:textId="77777777" w:rsidR="004627B6" w:rsidRDefault="00462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CFBAB" w14:textId="77777777" w:rsidR="00E40C46" w:rsidRDefault="00E40C46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186"/>
      <w:gridCol w:w="5214"/>
      <w:gridCol w:w="2188"/>
    </w:tblGrid>
    <w:tr w:rsidR="00AF3EC9" w14:paraId="707C4AA1" w14:textId="77777777" w:rsidTr="00CA43C2">
      <w:trPr>
        <w:trHeight w:val="346"/>
        <w:jc w:val="center"/>
      </w:trPr>
      <w:tc>
        <w:tcPr>
          <w:tcW w:w="1140" w:type="pct"/>
          <w:vMerge w:val="restart"/>
          <w:vAlign w:val="center"/>
        </w:tcPr>
        <w:p w14:paraId="7A89F8AC" w14:textId="61D4B350" w:rsidR="00AF3EC9" w:rsidRPr="00A5248F" w:rsidRDefault="00AF3EC9" w:rsidP="00CA43C2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</w:p>
      </w:tc>
      <w:sdt>
        <w:sdtPr>
          <w:rPr>
            <w:sz w:val="18"/>
          </w:rPr>
          <w:alias w:val="Тема"/>
          <w:tag w:val=""/>
          <w:id w:val="1998610771"/>
          <w:placeholder>
            <w:docPart w:val="F1B4F86FB03C4792876F035620369A48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719" w:type="pct"/>
              <w:vAlign w:val="center"/>
            </w:tcPr>
            <w:p w14:paraId="1A15D147" w14:textId="4EB20A01" w:rsidR="00AF3EC9" w:rsidRPr="009F7439" w:rsidRDefault="00947296" w:rsidP="00CA43C2">
              <w:pPr>
                <w:pStyle w:val="afff0"/>
                <w:jc w:val="center"/>
                <w:rPr>
                  <w:sz w:val="18"/>
                </w:rPr>
              </w:pPr>
              <w:r>
                <w:rPr>
                  <w:sz w:val="18"/>
                </w:rPr>
                <w:t>Внедрение Информационной системы управления торговлей в ООО «Ромашка»</w:t>
              </w:r>
            </w:p>
          </w:tc>
        </w:sdtContent>
      </w:sdt>
      <w:tc>
        <w:tcPr>
          <w:tcW w:w="1141" w:type="pct"/>
          <w:vMerge w:val="restart"/>
          <w:vAlign w:val="center"/>
        </w:tcPr>
        <w:p w14:paraId="520A4EC2" w14:textId="77777777" w:rsidR="00AF3EC9" w:rsidRPr="00E136E7" w:rsidRDefault="008E2098" w:rsidP="00CA43C2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object w:dxaOrig="1050" w:dyaOrig="960" w14:anchorId="09503FB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2.5pt;height:48pt" o:ole="">
                <v:imagedata r:id="rId1" o:title=""/>
              </v:shape>
              <o:OLEObject Type="Embed" ProgID="PBrush" ShapeID="_x0000_i1025" DrawAspect="Content" ObjectID="_1787809620" r:id="rId2"/>
            </w:object>
          </w:r>
        </w:p>
      </w:tc>
    </w:tr>
    <w:tr w:rsidR="00AF3EC9" w14:paraId="4D1BB58C" w14:textId="77777777" w:rsidTr="00CA43C2">
      <w:trPr>
        <w:trHeight w:val="346"/>
        <w:jc w:val="center"/>
      </w:trPr>
      <w:tc>
        <w:tcPr>
          <w:tcW w:w="1140" w:type="pct"/>
          <w:vMerge/>
          <w:vAlign w:val="center"/>
        </w:tcPr>
        <w:p w14:paraId="6B4800BD" w14:textId="77777777" w:rsidR="00AF3EC9" w:rsidRPr="00C54653" w:rsidRDefault="00AF3EC9" w:rsidP="00CA43C2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44515569" w14:textId="77777777" w:rsidR="00AF3EC9" w:rsidRPr="009F7439" w:rsidRDefault="00000000" w:rsidP="00CA43C2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Название"/>
              <w:tag w:val=""/>
              <w:id w:val="-137110899"/>
              <w:placeholder>
                <w:docPart w:val="E0CAE98B410345EE938CC59C49FF7425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EC9">
                <w:rPr>
                  <w:sz w:val="18"/>
                </w:rPr>
                <w:t>Устав проекта</w:t>
              </w:r>
            </w:sdtContent>
          </w:sdt>
        </w:p>
      </w:tc>
      <w:tc>
        <w:tcPr>
          <w:tcW w:w="1141" w:type="pct"/>
          <w:vMerge/>
          <w:vAlign w:val="center"/>
        </w:tcPr>
        <w:p w14:paraId="7F4675A2" w14:textId="77777777" w:rsidR="00AF3EC9" w:rsidRPr="00E136E7" w:rsidRDefault="00AF3EC9" w:rsidP="00CA43C2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53D7E413" w14:textId="77777777" w:rsidR="00AF3EC9" w:rsidRPr="00873ACB" w:rsidRDefault="00AF3EC9" w:rsidP="00165BA1">
    <w:pPr>
      <w:pStyle w:val="af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186"/>
      <w:gridCol w:w="5214"/>
      <w:gridCol w:w="2188"/>
    </w:tblGrid>
    <w:tr w:rsidR="00AF3EC9" w14:paraId="5EF42385" w14:textId="77777777" w:rsidTr="00A732C7">
      <w:trPr>
        <w:trHeight w:val="290"/>
        <w:jc w:val="center"/>
      </w:trPr>
      <w:tc>
        <w:tcPr>
          <w:tcW w:w="1140" w:type="pct"/>
          <w:vMerge w:val="restart"/>
          <w:vAlign w:val="center"/>
        </w:tcPr>
        <w:p w14:paraId="7D94AAAA" w14:textId="52441E2D" w:rsidR="00AF3EC9" w:rsidRPr="00A5248F" w:rsidRDefault="00AF3EC9" w:rsidP="001D4C57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</w:p>
      </w:tc>
      <w:tc>
        <w:tcPr>
          <w:tcW w:w="2719" w:type="pct"/>
          <w:vAlign w:val="center"/>
        </w:tcPr>
        <w:p w14:paraId="4B6443C1" w14:textId="77777777" w:rsidR="00AF3EC9" w:rsidRPr="009F7439" w:rsidRDefault="00AF3EC9" w:rsidP="001D4C57">
          <w:pPr>
            <w:pStyle w:val="afff0"/>
            <w:jc w:val="center"/>
            <w:rPr>
              <w:sz w:val="18"/>
            </w:rPr>
          </w:pPr>
        </w:p>
      </w:tc>
      <w:tc>
        <w:tcPr>
          <w:tcW w:w="1141" w:type="pct"/>
          <w:vMerge w:val="restart"/>
          <w:vAlign w:val="center"/>
        </w:tcPr>
        <w:p w14:paraId="608810AA" w14:textId="77777777" w:rsidR="00AF3EC9" w:rsidRPr="00E136E7" w:rsidRDefault="008E2098" w:rsidP="001D4C57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object w:dxaOrig="1050" w:dyaOrig="960" w14:anchorId="53859F1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52.5pt;height:48pt">
                <v:imagedata r:id="rId1" o:title=""/>
              </v:shape>
              <o:OLEObject Type="Embed" ProgID="PBrush" ShapeID="_x0000_i1026" DrawAspect="Content" ObjectID="_1787809621" r:id="rId2"/>
            </w:object>
          </w:r>
        </w:p>
      </w:tc>
    </w:tr>
    <w:tr w:rsidR="00AF3EC9" w14:paraId="70F7163D" w14:textId="77777777" w:rsidTr="00A732C7">
      <w:trPr>
        <w:trHeight w:val="290"/>
        <w:jc w:val="center"/>
      </w:trPr>
      <w:tc>
        <w:tcPr>
          <w:tcW w:w="1140" w:type="pct"/>
          <w:vMerge/>
          <w:vAlign w:val="center"/>
        </w:tcPr>
        <w:p w14:paraId="57039662" w14:textId="77777777" w:rsidR="00AF3EC9" w:rsidRPr="00C54653" w:rsidRDefault="00AF3EC9" w:rsidP="001D4C57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3FAD0B1D" w14:textId="77777777" w:rsidR="00AF3EC9" w:rsidRPr="009F7439" w:rsidRDefault="00AF3EC9" w:rsidP="001D4C57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</w:p>
      </w:tc>
      <w:tc>
        <w:tcPr>
          <w:tcW w:w="1141" w:type="pct"/>
          <w:vMerge/>
          <w:vAlign w:val="center"/>
        </w:tcPr>
        <w:p w14:paraId="6C902562" w14:textId="77777777" w:rsidR="00AF3EC9" w:rsidRPr="00E136E7" w:rsidRDefault="00AF3EC9" w:rsidP="001D4C57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  <w:tr w:rsidR="00AF3EC9" w14:paraId="67516425" w14:textId="77777777" w:rsidTr="00A732C7">
      <w:trPr>
        <w:trHeight w:val="290"/>
        <w:jc w:val="center"/>
      </w:trPr>
      <w:tc>
        <w:tcPr>
          <w:tcW w:w="1140" w:type="pct"/>
          <w:vMerge/>
          <w:vAlign w:val="center"/>
        </w:tcPr>
        <w:p w14:paraId="521D02E4" w14:textId="77777777" w:rsidR="00AF3EC9" w:rsidRPr="00C54653" w:rsidRDefault="00AF3EC9" w:rsidP="001D4C57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3E04D1D9" w14:textId="77777777" w:rsidR="00AF3EC9" w:rsidRDefault="00AF3EC9" w:rsidP="001D4C57">
          <w:pPr>
            <w:pStyle w:val="afff0"/>
            <w:tabs>
              <w:tab w:val="left" w:pos="780"/>
              <w:tab w:val="center" w:pos="2437"/>
              <w:tab w:val="left" w:pos="3615"/>
              <w:tab w:val="right" w:pos="4874"/>
            </w:tabs>
            <w:jc w:val="center"/>
            <w:rPr>
              <w:sz w:val="18"/>
            </w:rPr>
          </w:pPr>
        </w:p>
      </w:tc>
      <w:tc>
        <w:tcPr>
          <w:tcW w:w="1141" w:type="pct"/>
          <w:vMerge/>
          <w:vAlign w:val="center"/>
        </w:tcPr>
        <w:p w14:paraId="59F356AF" w14:textId="77777777" w:rsidR="00AF3EC9" w:rsidRPr="00E136E7" w:rsidRDefault="00AF3EC9" w:rsidP="001D4C57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387BC0D9" w14:textId="77777777" w:rsidR="00AF3EC9" w:rsidRPr="001D4C57" w:rsidRDefault="00AF3EC9" w:rsidP="001D4C57">
    <w:pPr>
      <w:pStyle w:val="af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186"/>
      <w:gridCol w:w="5214"/>
      <w:gridCol w:w="2188"/>
    </w:tblGrid>
    <w:tr w:rsidR="00AF3EC9" w14:paraId="202107C0" w14:textId="77777777" w:rsidTr="003D7591">
      <w:trPr>
        <w:trHeight w:val="346"/>
        <w:jc w:val="center"/>
      </w:trPr>
      <w:tc>
        <w:tcPr>
          <w:tcW w:w="1140" w:type="pct"/>
          <w:vMerge w:val="restart"/>
          <w:vAlign w:val="center"/>
        </w:tcPr>
        <w:p w14:paraId="1D95DC93" w14:textId="28563A74" w:rsidR="00AF3EC9" w:rsidRPr="00A5248F" w:rsidRDefault="00AF3EC9" w:rsidP="002D043B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</w:p>
      </w:tc>
      <w:sdt>
        <w:sdtPr>
          <w:rPr>
            <w:sz w:val="18"/>
          </w:rPr>
          <w:alias w:val="Тема"/>
          <w:tag w:val=""/>
          <w:id w:val="759718163"/>
          <w:placeholder>
            <w:docPart w:val="B13FDDCDED194239987AF208BAFEB9A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719" w:type="pct"/>
              <w:vAlign w:val="center"/>
            </w:tcPr>
            <w:p w14:paraId="193BB93D" w14:textId="0E0503AF" w:rsidR="00AF3EC9" w:rsidRPr="009F7439" w:rsidRDefault="00947296" w:rsidP="002D043B">
              <w:pPr>
                <w:pStyle w:val="afff0"/>
                <w:jc w:val="center"/>
                <w:rPr>
                  <w:sz w:val="18"/>
                </w:rPr>
              </w:pPr>
              <w:r>
                <w:rPr>
                  <w:sz w:val="18"/>
                </w:rPr>
                <w:t>Внедрение Информационной системы управления торговлей в ООО «Ромашка»</w:t>
              </w:r>
            </w:p>
          </w:tc>
        </w:sdtContent>
      </w:sdt>
      <w:tc>
        <w:tcPr>
          <w:tcW w:w="1141" w:type="pct"/>
          <w:vMerge w:val="restart"/>
          <w:vAlign w:val="center"/>
        </w:tcPr>
        <w:p w14:paraId="233E17BA" w14:textId="77777777" w:rsidR="00AF3EC9" w:rsidRPr="00E136E7" w:rsidRDefault="008E2098" w:rsidP="002D043B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object w:dxaOrig="1050" w:dyaOrig="960" w14:anchorId="5786876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52.5pt;height:48pt">
                <v:imagedata r:id="rId1" o:title=""/>
              </v:shape>
              <o:OLEObject Type="Embed" ProgID="PBrush" ShapeID="_x0000_i1027" DrawAspect="Content" ObjectID="_1787809622" r:id="rId2"/>
            </w:object>
          </w:r>
        </w:p>
      </w:tc>
    </w:tr>
    <w:tr w:rsidR="00AF3EC9" w14:paraId="63FE0A22" w14:textId="77777777" w:rsidTr="003D7591">
      <w:trPr>
        <w:trHeight w:val="346"/>
        <w:jc w:val="center"/>
      </w:trPr>
      <w:tc>
        <w:tcPr>
          <w:tcW w:w="1140" w:type="pct"/>
          <w:vMerge/>
          <w:vAlign w:val="center"/>
        </w:tcPr>
        <w:p w14:paraId="2E3307AD" w14:textId="77777777" w:rsidR="00AF3EC9" w:rsidRPr="00C54653" w:rsidRDefault="00AF3EC9" w:rsidP="002D043B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76BA30CA" w14:textId="77777777" w:rsidR="00AF3EC9" w:rsidRPr="009F7439" w:rsidRDefault="00000000" w:rsidP="002D043B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Название"/>
              <w:tag w:val=""/>
              <w:id w:val="1587040333"/>
              <w:placeholder>
                <w:docPart w:val="1A6077CFFC0346B7BF261AE052452F8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EC9">
                <w:rPr>
                  <w:sz w:val="18"/>
                </w:rPr>
                <w:t>Устав проекта</w:t>
              </w:r>
            </w:sdtContent>
          </w:sdt>
        </w:p>
      </w:tc>
      <w:tc>
        <w:tcPr>
          <w:tcW w:w="1141" w:type="pct"/>
          <w:vMerge/>
          <w:vAlign w:val="center"/>
        </w:tcPr>
        <w:p w14:paraId="5FEEB762" w14:textId="77777777" w:rsidR="00AF3EC9" w:rsidRPr="00E136E7" w:rsidRDefault="00AF3EC9" w:rsidP="002D043B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  <w:tr w:rsidR="00AF3EC9" w14:paraId="4CDF55FF" w14:textId="77777777" w:rsidTr="003D7591">
      <w:trPr>
        <w:trHeight w:val="346"/>
        <w:jc w:val="center"/>
      </w:trPr>
      <w:tc>
        <w:tcPr>
          <w:tcW w:w="1140" w:type="pct"/>
          <w:vMerge/>
          <w:vAlign w:val="center"/>
        </w:tcPr>
        <w:p w14:paraId="23D7AAE5" w14:textId="77777777" w:rsidR="00AF3EC9" w:rsidRPr="00C54653" w:rsidRDefault="00AF3EC9" w:rsidP="002D043B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23C3E64A" w14:textId="5D152132" w:rsidR="00AF3EC9" w:rsidRDefault="00AF3EC9" w:rsidP="002D043B">
          <w:pPr>
            <w:pStyle w:val="afff0"/>
            <w:tabs>
              <w:tab w:val="left" w:pos="780"/>
              <w:tab w:val="center" w:pos="2437"/>
              <w:tab w:val="left" w:pos="3615"/>
              <w:tab w:val="right" w:pos="4874"/>
            </w:tabs>
            <w:jc w:val="center"/>
            <w:rPr>
              <w:sz w:val="18"/>
            </w:rPr>
          </w:pPr>
        </w:p>
      </w:tc>
      <w:tc>
        <w:tcPr>
          <w:tcW w:w="1141" w:type="pct"/>
          <w:vMerge/>
          <w:vAlign w:val="center"/>
        </w:tcPr>
        <w:p w14:paraId="2D666938" w14:textId="77777777" w:rsidR="00AF3EC9" w:rsidRPr="00E136E7" w:rsidRDefault="00AF3EC9" w:rsidP="002D043B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2EF2EA82" w14:textId="77777777" w:rsidR="00AF3EC9" w:rsidRPr="002D043B" w:rsidRDefault="00AF3EC9" w:rsidP="00A732C7">
    <w:pPr>
      <w:pStyle w:val="af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186"/>
      <w:gridCol w:w="5214"/>
      <w:gridCol w:w="2188"/>
    </w:tblGrid>
    <w:tr w:rsidR="00AF3EC9" w14:paraId="0290BBCA" w14:textId="77777777" w:rsidTr="00CA43C2">
      <w:trPr>
        <w:trHeight w:val="346"/>
        <w:jc w:val="center"/>
      </w:trPr>
      <w:tc>
        <w:tcPr>
          <w:tcW w:w="1140" w:type="pct"/>
          <w:vMerge w:val="restart"/>
          <w:vAlign w:val="center"/>
        </w:tcPr>
        <w:p w14:paraId="4824A208" w14:textId="04AD27C4" w:rsidR="00AF3EC9" w:rsidRPr="00A5248F" w:rsidRDefault="00AF3EC9" w:rsidP="00CA43C2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</w:p>
      </w:tc>
      <w:sdt>
        <w:sdtPr>
          <w:rPr>
            <w:sz w:val="18"/>
          </w:rPr>
          <w:alias w:val="Тема"/>
          <w:tag w:val=""/>
          <w:id w:val="-2113277277"/>
          <w:placeholder>
            <w:docPart w:val="E7CBADC1AF864F45BB4AEFB2297E2E1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719" w:type="pct"/>
              <w:vAlign w:val="center"/>
            </w:tcPr>
            <w:p w14:paraId="4068F73B" w14:textId="35138F87" w:rsidR="00AF3EC9" w:rsidRPr="009F7439" w:rsidRDefault="00947296" w:rsidP="00CA43C2">
              <w:pPr>
                <w:pStyle w:val="afff0"/>
                <w:jc w:val="center"/>
                <w:rPr>
                  <w:sz w:val="18"/>
                </w:rPr>
              </w:pPr>
              <w:r>
                <w:rPr>
                  <w:sz w:val="18"/>
                </w:rPr>
                <w:t>Внедрение Информационной системы управления торговлей в ООО «Ромашка»</w:t>
              </w:r>
            </w:p>
          </w:tc>
        </w:sdtContent>
      </w:sdt>
      <w:tc>
        <w:tcPr>
          <w:tcW w:w="1141" w:type="pct"/>
          <w:vMerge w:val="restart"/>
          <w:vAlign w:val="center"/>
        </w:tcPr>
        <w:p w14:paraId="15E1629C" w14:textId="77777777" w:rsidR="00AF3EC9" w:rsidRPr="00E136E7" w:rsidRDefault="008E2098" w:rsidP="00CA43C2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object w:dxaOrig="1050" w:dyaOrig="960" w14:anchorId="5DEACA7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8" type="#_x0000_t75" style="width:52.5pt;height:48pt">
                <v:imagedata r:id="rId1" o:title=""/>
              </v:shape>
              <o:OLEObject Type="Embed" ProgID="PBrush" ShapeID="_x0000_i1028" DrawAspect="Content" ObjectID="_1787809623" r:id="rId2"/>
            </w:object>
          </w:r>
        </w:p>
      </w:tc>
    </w:tr>
    <w:tr w:rsidR="00AF3EC9" w14:paraId="100EFF2B" w14:textId="77777777" w:rsidTr="00CA43C2">
      <w:trPr>
        <w:trHeight w:val="346"/>
        <w:jc w:val="center"/>
      </w:trPr>
      <w:tc>
        <w:tcPr>
          <w:tcW w:w="1140" w:type="pct"/>
          <w:vMerge/>
          <w:vAlign w:val="center"/>
        </w:tcPr>
        <w:p w14:paraId="0580E1F1" w14:textId="77777777" w:rsidR="00AF3EC9" w:rsidRPr="00C54653" w:rsidRDefault="00AF3EC9" w:rsidP="00CA43C2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3C689ED0" w14:textId="77777777" w:rsidR="00AF3EC9" w:rsidRPr="009F7439" w:rsidRDefault="00000000" w:rsidP="00CA43C2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Название"/>
              <w:tag w:val=""/>
              <w:id w:val="-969901058"/>
              <w:placeholder>
                <w:docPart w:val="E16048399D57441D8B8EB20EDFA63AB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EC9">
                <w:rPr>
                  <w:sz w:val="18"/>
                </w:rPr>
                <w:t>Устав проекта</w:t>
              </w:r>
            </w:sdtContent>
          </w:sdt>
        </w:p>
      </w:tc>
      <w:tc>
        <w:tcPr>
          <w:tcW w:w="1141" w:type="pct"/>
          <w:vMerge/>
          <w:vAlign w:val="center"/>
        </w:tcPr>
        <w:p w14:paraId="14A16E3E" w14:textId="77777777" w:rsidR="00AF3EC9" w:rsidRPr="00E136E7" w:rsidRDefault="00AF3EC9" w:rsidP="00CA43C2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31E8CA11" w14:textId="77777777" w:rsidR="00AF3EC9" w:rsidRPr="005345EC" w:rsidRDefault="00AF3EC9" w:rsidP="00D37A73">
    <w:pPr>
      <w:pStyle w:val="af"/>
      <w:rPr>
        <w:sz w:val="2"/>
        <w:szCs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186"/>
      <w:gridCol w:w="5214"/>
      <w:gridCol w:w="2188"/>
    </w:tblGrid>
    <w:tr w:rsidR="00AF3EC9" w14:paraId="41397B83" w14:textId="77777777" w:rsidTr="00A732C7">
      <w:trPr>
        <w:trHeight w:val="397"/>
        <w:jc w:val="center"/>
      </w:trPr>
      <w:tc>
        <w:tcPr>
          <w:tcW w:w="3859" w:type="pct"/>
          <w:gridSpan w:val="2"/>
        </w:tcPr>
        <w:p w14:paraId="7895D6F2" w14:textId="77777777" w:rsidR="00AF3EC9" w:rsidRDefault="00000000" w:rsidP="00A732C7">
          <w:pPr>
            <w:pStyle w:val="afffc"/>
            <w:tabs>
              <w:tab w:val="center" w:pos="3691"/>
            </w:tabs>
            <w:rPr>
              <w:iCs/>
              <w:noProof/>
              <w:sz w:val="16"/>
              <w:szCs w:val="16"/>
            </w:rPr>
          </w:pPr>
          <w:sdt>
            <w:sdtPr>
              <w:rPr>
                <w:color w:val="404040" w:themeColor="text1" w:themeTint="BF"/>
                <w:sz w:val="16"/>
                <w:szCs w:val="16"/>
              </w:rPr>
              <w:alias w:val="Аннотация"/>
              <w:tag w:val=""/>
              <w:id w:val="182797935"/>
              <w:placeholder>
                <w:docPart w:val="2D73CB69851E45C2B967FC12AA0A3FFE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Content>
              <w:r w:rsidR="00AF3EC9">
                <w:rPr>
                  <w:color w:val="404040" w:themeColor="text1" w:themeTint="BF"/>
                  <w:sz w:val="16"/>
                  <w:szCs w:val="16"/>
                </w:rPr>
                <w:t>Шаблон документа «Устав проекта»</w:t>
              </w:r>
            </w:sdtContent>
          </w:sdt>
          <w:r w:rsidR="00AF3EC9" w:rsidRPr="00873ACB">
            <w:rPr>
              <w:color w:val="404040" w:themeColor="text1" w:themeTint="BF"/>
              <w:sz w:val="16"/>
              <w:szCs w:val="16"/>
            </w:rPr>
            <w:t xml:space="preserve"> версия</w:t>
          </w:r>
          <w:r w:rsidR="00AF3EC9">
            <w:rPr>
              <w:color w:val="404040" w:themeColor="text1" w:themeTint="BF"/>
              <w:sz w:val="16"/>
              <w:szCs w:val="16"/>
            </w:rPr>
            <w:t xml:space="preserve"> </w:t>
          </w:r>
          <w:sdt>
            <w:sdtPr>
              <w:rPr>
                <w:color w:val="404040" w:themeColor="text1" w:themeTint="BF"/>
                <w:sz w:val="16"/>
                <w:szCs w:val="16"/>
              </w:rPr>
              <w:alias w:val="Состояние"/>
              <w:tag w:val=""/>
              <w:id w:val="1862471270"/>
              <w:placeholder>
                <w:docPart w:val="FDF894C6035343BBAD9F86C5B5F3075C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 w:rsidR="00AF3EC9">
                <w:rPr>
                  <w:color w:val="404040" w:themeColor="text1" w:themeTint="BF"/>
                  <w:sz w:val="16"/>
                  <w:szCs w:val="16"/>
                </w:rPr>
                <w:t>&lt;Номер СМК&gt;</w:t>
              </w:r>
            </w:sdtContent>
          </w:sdt>
          <w:r w:rsidR="00AF3EC9">
            <w:rPr>
              <w:color w:val="404040" w:themeColor="text1" w:themeTint="BF"/>
              <w:sz w:val="16"/>
              <w:szCs w:val="16"/>
            </w:rPr>
            <w:tab/>
          </w:r>
        </w:p>
      </w:tc>
      <w:tc>
        <w:tcPr>
          <w:tcW w:w="1141" w:type="pct"/>
        </w:tcPr>
        <w:p w14:paraId="2763F84D" w14:textId="77777777" w:rsidR="00AF3EC9" w:rsidRPr="004B0F78" w:rsidRDefault="00000000" w:rsidP="00A732C7">
          <w:pPr>
            <w:pStyle w:val="afffc"/>
            <w:tabs>
              <w:tab w:val="left" w:pos="3825"/>
              <w:tab w:val="left" w:pos="4050"/>
              <w:tab w:val="left" w:pos="5985"/>
            </w:tabs>
            <w:jc w:val="right"/>
            <w:rPr>
              <w:color w:val="404040" w:themeColor="text1" w:themeTint="BF"/>
              <w:sz w:val="16"/>
              <w:szCs w:val="16"/>
            </w:rPr>
          </w:pPr>
          <w:sdt>
            <w:sdtPr>
              <w:rPr>
                <w:color w:val="404040" w:themeColor="text1" w:themeTint="BF"/>
                <w:sz w:val="16"/>
                <w:szCs w:val="16"/>
              </w:rPr>
              <w:alias w:val="Категория"/>
              <w:tag w:val=""/>
              <w:id w:val="-1428804650"/>
              <w:placeholder>
                <w:docPart w:val="19A9E4E8CFBB451192C00386F2D67A4F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r w:rsidR="00AF3EC9">
                <w:rPr>
                  <w:color w:val="404040" w:themeColor="text1" w:themeTint="BF"/>
                  <w:sz w:val="16"/>
                  <w:szCs w:val="16"/>
                </w:rPr>
                <w:t>&lt;Индекс СМК&gt;</w:t>
              </w:r>
            </w:sdtContent>
          </w:sdt>
        </w:p>
      </w:tc>
    </w:tr>
    <w:tr w:rsidR="00AF3EC9" w14:paraId="488FB609" w14:textId="77777777" w:rsidTr="00A732C7">
      <w:trPr>
        <w:trHeight w:val="290"/>
        <w:jc w:val="center"/>
      </w:trPr>
      <w:tc>
        <w:tcPr>
          <w:tcW w:w="1140" w:type="pct"/>
          <w:vMerge w:val="restart"/>
          <w:vAlign w:val="center"/>
        </w:tcPr>
        <w:p w14:paraId="55442CC0" w14:textId="77777777" w:rsidR="00AF3EC9" w:rsidRPr="00A5248F" w:rsidRDefault="00000000" w:rsidP="00A732C7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  <w:r>
            <w:rPr>
              <w:iCs/>
              <w:noProof/>
              <w:sz w:val="16"/>
              <w:szCs w:val="16"/>
            </w:rPr>
          </w:r>
          <w:r>
            <w:rPr>
              <w:iCs/>
              <w:noProof/>
              <w:sz w:val="16"/>
              <w:szCs w:val="16"/>
            </w:rPr>
            <w:pict w14:anchorId="77A28DCA">
              <v:rect id="Прямоугольник 27" o:spid="_x0000_s1037" style="width:94.4pt;height:41.4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white [3201]" strokecolor="#5b9bd5 [3204]" strokeweight="1pt">
                <v:textbox>
                  <w:txbxContent>
                    <w:p w14:paraId="4E8915A2" w14:textId="77777777" w:rsidR="00AF3EC9" w:rsidRDefault="00AF3EC9" w:rsidP="00A732C7">
                      <w:pPr>
                        <w:jc w:val="center"/>
                      </w:pPr>
                      <w:r>
                        <w:t>Логотип Исполнителя</w:t>
                      </w:r>
                    </w:p>
                  </w:txbxContent>
                </v:textbox>
                <w10:wrap type="none"/>
                <w10:anchorlock/>
              </v:rect>
            </w:pict>
          </w:r>
        </w:p>
      </w:tc>
      <w:sdt>
        <w:sdtPr>
          <w:rPr>
            <w:sz w:val="18"/>
          </w:rPr>
          <w:alias w:val="Тема"/>
          <w:tag w:val=""/>
          <w:id w:val="-311106622"/>
          <w:placeholder>
            <w:docPart w:val="DC78E3CB958F4A4C9931434DA591110B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719" w:type="pct"/>
              <w:vAlign w:val="center"/>
            </w:tcPr>
            <w:p w14:paraId="3375ABA0" w14:textId="2D5E37AC" w:rsidR="00AF3EC9" w:rsidRPr="009F7439" w:rsidRDefault="00947296" w:rsidP="00A732C7">
              <w:pPr>
                <w:pStyle w:val="afff0"/>
                <w:jc w:val="center"/>
                <w:rPr>
                  <w:sz w:val="18"/>
                </w:rPr>
              </w:pPr>
              <w:r>
                <w:rPr>
                  <w:sz w:val="18"/>
                </w:rPr>
                <w:t>Внедрение Информационной системы управления торговлей в ООО «Ромашка»</w:t>
              </w:r>
            </w:p>
          </w:tc>
        </w:sdtContent>
      </w:sdt>
      <w:tc>
        <w:tcPr>
          <w:tcW w:w="1141" w:type="pct"/>
          <w:vMerge w:val="restart"/>
          <w:vAlign w:val="center"/>
        </w:tcPr>
        <w:p w14:paraId="4445E5DA" w14:textId="77777777" w:rsidR="00AF3EC9" w:rsidRPr="00E136E7" w:rsidRDefault="00000000" w:rsidP="00A732C7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rPr>
              <w:iCs/>
              <w:noProof/>
              <w:sz w:val="16"/>
              <w:szCs w:val="16"/>
            </w:rPr>
          </w:r>
          <w:r>
            <w:rPr>
              <w:iCs/>
              <w:noProof/>
              <w:sz w:val="16"/>
              <w:szCs w:val="16"/>
            </w:rPr>
            <w:pict w14:anchorId="06A2B6F9">
              <v:rect id="Прямоугольник 28" o:spid="_x0000_s1036" style="width:94.4pt;height:41.4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white [3201]" strokecolor="#5b9bd5 [3204]" strokeweight="1pt">
                <v:textbox>
                  <w:txbxContent>
                    <w:p w14:paraId="04414C92" w14:textId="77777777" w:rsidR="00AF3EC9" w:rsidRDefault="00AF3EC9" w:rsidP="00A732C7">
                      <w:pPr>
                        <w:jc w:val="center"/>
                      </w:pPr>
                      <w:r>
                        <w:t>Логотип Заказчика</w:t>
                      </w:r>
                    </w:p>
                  </w:txbxContent>
                </v:textbox>
                <w10:wrap type="none"/>
                <w10:anchorlock/>
              </v:rect>
            </w:pict>
          </w:r>
        </w:p>
      </w:tc>
    </w:tr>
    <w:tr w:rsidR="00AF3EC9" w14:paraId="4D858B0C" w14:textId="77777777" w:rsidTr="00A732C7">
      <w:trPr>
        <w:trHeight w:val="290"/>
        <w:jc w:val="center"/>
      </w:trPr>
      <w:tc>
        <w:tcPr>
          <w:tcW w:w="1140" w:type="pct"/>
          <w:vMerge/>
          <w:vAlign w:val="center"/>
        </w:tcPr>
        <w:p w14:paraId="4C4748F1" w14:textId="77777777" w:rsidR="00AF3EC9" w:rsidRPr="00C54653" w:rsidRDefault="00AF3EC9" w:rsidP="00A732C7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65C61EF0" w14:textId="77777777" w:rsidR="00AF3EC9" w:rsidRPr="009F7439" w:rsidRDefault="00000000" w:rsidP="00A732C7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Название"/>
              <w:tag w:val=""/>
              <w:id w:val="89677323"/>
              <w:placeholder>
                <w:docPart w:val="AA99C891AB1D430B91FA04D23402399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EC9">
                <w:rPr>
                  <w:sz w:val="18"/>
                </w:rPr>
                <w:t>Устав проекта</w:t>
              </w:r>
            </w:sdtContent>
          </w:sdt>
        </w:p>
      </w:tc>
      <w:tc>
        <w:tcPr>
          <w:tcW w:w="1141" w:type="pct"/>
          <w:vMerge/>
          <w:vAlign w:val="center"/>
        </w:tcPr>
        <w:p w14:paraId="7C9DD1C6" w14:textId="77777777" w:rsidR="00AF3EC9" w:rsidRPr="00E136E7" w:rsidRDefault="00AF3EC9" w:rsidP="00A732C7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  <w:tr w:rsidR="00AF3EC9" w14:paraId="3571284A" w14:textId="77777777" w:rsidTr="00A732C7">
      <w:trPr>
        <w:trHeight w:val="290"/>
        <w:jc w:val="center"/>
      </w:trPr>
      <w:tc>
        <w:tcPr>
          <w:tcW w:w="1140" w:type="pct"/>
          <w:vMerge/>
          <w:vAlign w:val="center"/>
        </w:tcPr>
        <w:p w14:paraId="1734176A" w14:textId="77777777" w:rsidR="00AF3EC9" w:rsidRPr="00C54653" w:rsidRDefault="00AF3EC9" w:rsidP="00A732C7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4472FEFF" w14:textId="77777777" w:rsidR="00AF3EC9" w:rsidRDefault="00000000" w:rsidP="00A732C7">
          <w:pPr>
            <w:pStyle w:val="afff0"/>
            <w:tabs>
              <w:tab w:val="left" w:pos="780"/>
              <w:tab w:val="center" w:pos="2437"/>
              <w:tab w:val="left" w:pos="3615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Примечания"/>
              <w:tag w:val=""/>
              <w:id w:val="483507794"/>
              <w:placeholder>
                <w:docPart w:val="1F8DFB86A56C4BC8BF93280659D328EF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Content>
              <w:r w:rsidR="00B24D4C">
                <w:rPr>
                  <w:sz w:val="18"/>
                </w:rPr>
                <w:t xml:space="preserve"> ИСУТ.01.УСТ 00-001</w:t>
              </w:r>
            </w:sdtContent>
          </w:sdt>
          <w:r w:rsidR="00AF3EC9">
            <w:rPr>
              <w:sz w:val="18"/>
            </w:rPr>
            <w:t xml:space="preserve"> версия </w:t>
          </w:r>
          <w:sdt>
            <w:sdtPr>
              <w:rPr>
                <w:sz w:val="18"/>
              </w:rPr>
              <w:alias w:val="Ключевые слова"/>
              <w:tag w:val=""/>
              <w:id w:val="-1479528147"/>
              <w:placeholder>
                <w:docPart w:val="E2C35F45A0724520A3BF31AFA7FC73D5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Content>
              <w:r w:rsidR="00AF3EC9">
                <w:rPr>
                  <w:sz w:val="18"/>
                </w:rPr>
                <w:t>1.0.</w:t>
              </w:r>
            </w:sdtContent>
          </w:sdt>
        </w:p>
      </w:tc>
      <w:tc>
        <w:tcPr>
          <w:tcW w:w="1141" w:type="pct"/>
          <w:vMerge/>
          <w:vAlign w:val="center"/>
        </w:tcPr>
        <w:p w14:paraId="0AAD4D0A" w14:textId="77777777" w:rsidR="00AF3EC9" w:rsidRPr="00E136E7" w:rsidRDefault="00AF3EC9" w:rsidP="00A732C7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51236670" w14:textId="77777777" w:rsidR="00AF3EC9" w:rsidRPr="00A732C7" w:rsidRDefault="00AF3EC9" w:rsidP="004B0508">
    <w:pPr>
      <w:pStyle w:val="af"/>
      <w:rPr>
        <w:sz w:val="2"/>
        <w:szCs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186"/>
      <w:gridCol w:w="5214"/>
      <w:gridCol w:w="2188"/>
    </w:tblGrid>
    <w:tr w:rsidR="00AF3EC9" w14:paraId="7355CB28" w14:textId="77777777" w:rsidTr="00CA43C2">
      <w:trPr>
        <w:trHeight w:val="346"/>
        <w:jc w:val="center"/>
      </w:trPr>
      <w:tc>
        <w:tcPr>
          <w:tcW w:w="1140" w:type="pct"/>
          <w:vMerge w:val="restart"/>
          <w:vAlign w:val="center"/>
        </w:tcPr>
        <w:p w14:paraId="7647D07E" w14:textId="25D4CD90" w:rsidR="00AF3EC9" w:rsidRPr="00A5248F" w:rsidRDefault="00AF3EC9" w:rsidP="00CA43C2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</w:p>
      </w:tc>
      <w:sdt>
        <w:sdtPr>
          <w:rPr>
            <w:sz w:val="18"/>
          </w:rPr>
          <w:alias w:val="Тема"/>
          <w:tag w:val=""/>
          <w:id w:val="153120000"/>
          <w:placeholder>
            <w:docPart w:val="5F25042E9BA04375B562A50D8107642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719" w:type="pct"/>
              <w:vAlign w:val="center"/>
            </w:tcPr>
            <w:p w14:paraId="3C167293" w14:textId="671177E1" w:rsidR="00AF3EC9" w:rsidRPr="009F7439" w:rsidRDefault="00947296" w:rsidP="00CA43C2">
              <w:pPr>
                <w:pStyle w:val="afff0"/>
                <w:jc w:val="center"/>
                <w:rPr>
                  <w:sz w:val="18"/>
                </w:rPr>
              </w:pPr>
              <w:r>
                <w:rPr>
                  <w:sz w:val="18"/>
                </w:rPr>
                <w:t>Внедрение Информационной системы управления торговлей в ООО «Ромашка»</w:t>
              </w:r>
            </w:p>
          </w:tc>
        </w:sdtContent>
      </w:sdt>
      <w:tc>
        <w:tcPr>
          <w:tcW w:w="1141" w:type="pct"/>
          <w:vMerge w:val="restart"/>
          <w:vAlign w:val="center"/>
        </w:tcPr>
        <w:p w14:paraId="44365488" w14:textId="77777777" w:rsidR="00AF3EC9" w:rsidRPr="00E136E7" w:rsidRDefault="008E2098" w:rsidP="00CA43C2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object w:dxaOrig="1050" w:dyaOrig="960" w14:anchorId="071254D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52.5pt;height:48pt">
                <v:imagedata r:id="rId1" o:title=""/>
              </v:shape>
              <o:OLEObject Type="Embed" ProgID="PBrush" ShapeID="_x0000_i1031" DrawAspect="Content" ObjectID="_1787809624" r:id="rId2"/>
            </w:object>
          </w:r>
        </w:p>
      </w:tc>
    </w:tr>
    <w:tr w:rsidR="00AF3EC9" w14:paraId="44D3F7B1" w14:textId="77777777" w:rsidTr="00CA43C2">
      <w:trPr>
        <w:trHeight w:val="346"/>
        <w:jc w:val="center"/>
      </w:trPr>
      <w:tc>
        <w:tcPr>
          <w:tcW w:w="1140" w:type="pct"/>
          <w:vMerge/>
          <w:vAlign w:val="center"/>
        </w:tcPr>
        <w:p w14:paraId="3D5FB0FF" w14:textId="77777777" w:rsidR="00AF3EC9" w:rsidRPr="00C54653" w:rsidRDefault="00AF3EC9" w:rsidP="00CA43C2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1B15FD08" w14:textId="77777777" w:rsidR="00AF3EC9" w:rsidRPr="009F7439" w:rsidRDefault="00000000" w:rsidP="00CA43C2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Название"/>
              <w:tag w:val=""/>
              <w:id w:val="-165471140"/>
              <w:placeholder>
                <w:docPart w:val="CE5B244338F347AB9D58EECD8CF08A0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EC9">
                <w:rPr>
                  <w:sz w:val="18"/>
                </w:rPr>
                <w:t>Устав проекта</w:t>
              </w:r>
            </w:sdtContent>
          </w:sdt>
        </w:p>
      </w:tc>
      <w:tc>
        <w:tcPr>
          <w:tcW w:w="1141" w:type="pct"/>
          <w:vMerge/>
          <w:vAlign w:val="center"/>
        </w:tcPr>
        <w:p w14:paraId="3598DFF1" w14:textId="77777777" w:rsidR="00AF3EC9" w:rsidRPr="00E136E7" w:rsidRDefault="00AF3EC9" w:rsidP="00CA43C2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2712CAF4" w14:textId="77777777" w:rsidR="00AF3EC9" w:rsidRPr="005345EC" w:rsidRDefault="00AF3EC9" w:rsidP="004B0508">
    <w:pPr>
      <w:pStyle w:val="af"/>
      <w:rPr>
        <w:sz w:val="2"/>
        <w:szCs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186"/>
      <w:gridCol w:w="5214"/>
      <w:gridCol w:w="2188"/>
    </w:tblGrid>
    <w:tr w:rsidR="00AF3EC9" w14:paraId="726965A1" w14:textId="77777777" w:rsidTr="00CA43C2">
      <w:trPr>
        <w:trHeight w:val="346"/>
        <w:jc w:val="center"/>
      </w:trPr>
      <w:tc>
        <w:tcPr>
          <w:tcW w:w="1140" w:type="pct"/>
          <w:vMerge w:val="restart"/>
          <w:vAlign w:val="center"/>
        </w:tcPr>
        <w:p w14:paraId="11644261" w14:textId="272E69FE" w:rsidR="00AF3EC9" w:rsidRPr="00A5248F" w:rsidRDefault="00AF3EC9" w:rsidP="00CA43C2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</w:p>
      </w:tc>
      <w:sdt>
        <w:sdtPr>
          <w:rPr>
            <w:sz w:val="18"/>
          </w:rPr>
          <w:alias w:val="Тема"/>
          <w:tag w:val=""/>
          <w:id w:val="353320402"/>
          <w:placeholder>
            <w:docPart w:val="55933694320A465CA0CE8FE386E38525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719" w:type="pct"/>
              <w:vAlign w:val="center"/>
            </w:tcPr>
            <w:p w14:paraId="4E534C98" w14:textId="019D7EFD" w:rsidR="00AF3EC9" w:rsidRPr="009F7439" w:rsidRDefault="00947296" w:rsidP="00CA43C2">
              <w:pPr>
                <w:pStyle w:val="afff0"/>
                <w:jc w:val="center"/>
                <w:rPr>
                  <w:sz w:val="18"/>
                </w:rPr>
              </w:pPr>
              <w:r>
                <w:rPr>
                  <w:sz w:val="18"/>
                </w:rPr>
                <w:t>Внедрение Информационной системы управления торговлей в ООО «Ромашка»</w:t>
              </w:r>
            </w:p>
          </w:tc>
        </w:sdtContent>
      </w:sdt>
      <w:tc>
        <w:tcPr>
          <w:tcW w:w="1141" w:type="pct"/>
          <w:vMerge w:val="restart"/>
          <w:vAlign w:val="center"/>
        </w:tcPr>
        <w:p w14:paraId="6CAE3663" w14:textId="77777777" w:rsidR="00AF3EC9" w:rsidRPr="00E136E7" w:rsidRDefault="008E2098" w:rsidP="00CA43C2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object w:dxaOrig="1050" w:dyaOrig="960" w14:anchorId="6517EBC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2" type="#_x0000_t75" style="width:52.5pt;height:48pt">
                <v:imagedata r:id="rId1" o:title=""/>
              </v:shape>
              <o:OLEObject Type="Embed" ProgID="PBrush" ShapeID="_x0000_i1032" DrawAspect="Content" ObjectID="_1787809625" r:id="rId2"/>
            </w:object>
          </w:r>
        </w:p>
      </w:tc>
    </w:tr>
    <w:tr w:rsidR="00AF3EC9" w14:paraId="04B8F751" w14:textId="77777777" w:rsidTr="00CA43C2">
      <w:trPr>
        <w:trHeight w:val="346"/>
        <w:jc w:val="center"/>
      </w:trPr>
      <w:tc>
        <w:tcPr>
          <w:tcW w:w="1140" w:type="pct"/>
          <w:vMerge/>
          <w:vAlign w:val="center"/>
        </w:tcPr>
        <w:p w14:paraId="506CC075" w14:textId="77777777" w:rsidR="00AF3EC9" w:rsidRPr="00C54653" w:rsidRDefault="00AF3EC9" w:rsidP="00CA43C2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772022CA" w14:textId="77777777" w:rsidR="00AF3EC9" w:rsidRPr="009F7439" w:rsidRDefault="00000000" w:rsidP="00CA43C2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Название"/>
              <w:tag w:val=""/>
              <w:id w:val="-108670129"/>
              <w:placeholder>
                <w:docPart w:val="EC9F9DFD809A4E24BD1585139DF6536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EC9">
                <w:rPr>
                  <w:sz w:val="18"/>
                </w:rPr>
                <w:t>Устав проекта</w:t>
              </w:r>
            </w:sdtContent>
          </w:sdt>
        </w:p>
      </w:tc>
      <w:tc>
        <w:tcPr>
          <w:tcW w:w="1141" w:type="pct"/>
          <w:vMerge/>
          <w:vAlign w:val="center"/>
        </w:tcPr>
        <w:p w14:paraId="26E39ADE" w14:textId="77777777" w:rsidR="00AF3EC9" w:rsidRPr="00E136E7" w:rsidRDefault="00AF3EC9" w:rsidP="00CA43C2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108A342B" w14:textId="77777777" w:rsidR="00AF3EC9" w:rsidRPr="005345EC" w:rsidRDefault="00AF3EC9" w:rsidP="00D37A73">
    <w:pPr>
      <w:pStyle w:val="af"/>
      <w:rPr>
        <w:sz w:val="2"/>
        <w:szCs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3480"/>
      <w:gridCol w:w="8302"/>
      <w:gridCol w:w="3484"/>
    </w:tblGrid>
    <w:tr w:rsidR="00AF3EC9" w14:paraId="739B34D8" w14:textId="77777777" w:rsidTr="00CA43C2">
      <w:trPr>
        <w:trHeight w:val="346"/>
        <w:jc w:val="center"/>
      </w:trPr>
      <w:tc>
        <w:tcPr>
          <w:tcW w:w="1140" w:type="pct"/>
          <w:vMerge w:val="restart"/>
          <w:vAlign w:val="center"/>
        </w:tcPr>
        <w:p w14:paraId="63A681D5" w14:textId="3AA4F0B1" w:rsidR="00AF3EC9" w:rsidRPr="00A5248F" w:rsidRDefault="00AF3EC9" w:rsidP="00CA43C2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</w:p>
      </w:tc>
      <w:sdt>
        <w:sdtPr>
          <w:rPr>
            <w:sz w:val="18"/>
          </w:rPr>
          <w:alias w:val="Тема"/>
          <w:tag w:val=""/>
          <w:id w:val="-2057227759"/>
          <w:placeholder>
            <w:docPart w:val="18D5FD5AAB9A4FCAAC1C34AEDFCDBE1B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719" w:type="pct"/>
              <w:vAlign w:val="center"/>
            </w:tcPr>
            <w:p w14:paraId="05CFABD0" w14:textId="0E85C71B" w:rsidR="00AF3EC9" w:rsidRPr="009F7439" w:rsidRDefault="00947296" w:rsidP="00CA43C2">
              <w:pPr>
                <w:pStyle w:val="afff0"/>
                <w:jc w:val="center"/>
                <w:rPr>
                  <w:sz w:val="18"/>
                </w:rPr>
              </w:pPr>
              <w:r>
                <w:rPr>
                  <w:sz w:val="18"/>
                </w:rPr>
                <w:t>Внедрение Информационной системы управления торговлей в ООО «Ромашка»</w:t>
              </w:r>
            </w:p>
          </w:tc>
        </w:sdtContent>
      </w:sdt>
      <w:tc>
        <w:tcPr>
          <w:tcW w:w="1141" w:type="pct"/>
          <w:vMerge w:val="restart"/>
          <w:vAlign w:val="center"/>
        </w:tcPr>
        <w:p w14:paraId="0AFEFF77" w14:textId="77777777" w:rsidR="00AF3EC9" w:rsidRPr="00E136E7" w:rsidRDefault="008E2098" w:rsidP="00CA43C2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object w:dxaOrig="1050" w:dyaOrig="960" w14:anchorId="5ED9C3B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3" type="#_x0000_t75" style="width:52.5pt;height:48pt">
                <v:imagedata r:id="rId1" o:title=""/>
              </v:shape>
              <o:OLEObject Type="Embed" ProgID="PBrush" ShapeID="_x0000_i1033" DrawAspect="Content" ObjectID="_1787809626" r:id="rId2"/>
            </w:object>
          </w:r>
        </w:p>
      </w:tc>
    </w:tr>
    <w:tr w:rsidR="00AF3EC9" w14:paraId="625F737C" w14:textId="77777777" w:rsidTr="00CA43C2">
      <w:trPr>
        <w:trHeight w:val="346"/>
        <w:jc w:val="center"/>
      </w:trPr>
      <w:tc>
        <w:tcPr>
          <w:tcW w:w="1140" w:type="pct"/>
          <w:vMerge/>
          <w:vAlign w:val="center"/>
        </w:tcPr>
        <w:p w14:paraId="244740A6" w14:textId="77777777" w:rsidR="00AF3EC9" w:rsidRPr="00C54653" w:rsidRDefault="00AF3EC9" w:rsidP="00CA43C2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5C87F5A6" w14:textId="77777777" w:rsidR="00AF3EC9" w:rsidRPr="009F7439" w:rsidRDefault="00000000" w:rsidP="00CA43C2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Название"/>
              <w:tag w:val=""/>
              <w:id w:val="352925200"/>
              <w:placeholder>
                <w:docPart w:val="D72D5CB4A99D4A53A8288DA607AB066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EC9">
                <w:rPr>
                  <w:sz w:val="18"/>
                </w:rPr>
                <w:t>Устав проекта</w:t>
              </w:r>
            </w:sdtContent>
          </w:sdt>
        </w:p>
      </w:tc>
      <w:tc>
        <w:tcPr>
          <w:tcW w:w="1141" w:type="pct"/>
          <w:vMerge/>
          <w:vAlign w:val="center"/>
        </w:tcPr>
        <w:p w14:paraId="66E7B6DF" w14:textId="77777777" w:rsidR="00AF3EC9" w:rsidRPr="00E136E7" w:rsidRDefault="00AF3EC9" w:rsidP="00CA43C2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528F0E5A" w14:textId="77777777" w:rsidR="00AF3EC9" w:rsidRPr="005345EC" w:rsidRDefault="00AF3EC9" w:rsidP="004B0508">
    <w:pPr>
      <w:pStyle w:val="af"/>
      <w:rPr>
        <w:sz w:val="2"/>
        <w:szCs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186"/>
      <w:gridCol w:w="5214"/>
      <w:gridCol w:w="2188"/>
    </w:tblGrid>
    <w:tr w:rsidR="00AF3EC9" w14:paraId="253C2C27" w14:textId="77777777" w:rsidTr="00CA43C2">
      <w:trPr>
        <w:trHeight w:val="346"/>
        <w:jc w:val="center"/>
      </w:trPr>
      <w:tc>
        <w:tcPr>
          <w:tcW w:w="1140" w:type="pct"/>
          <w:vMerge w:val="restart"/>
          <w:vAlign w:val="center"/>
        </w:tcPr>
        <w:p w14:paraId="5BBFC3F1" w14:textId="1134C091" w:rsidR="00AF3EC9" w:rsidRPr="00A5248F" w:rsidRDefault="00AF3EC9" w:rsidP="00CA43C2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</w:p>
      </w:tc>
      <w:sdt>
        <w:sdtPr>
          <w:rPr>
            <w:sz w:val="18"/>
          </w:rPr>
          <w:alias w:val="Тема"/>
          <w:tag w:val=""/>
          <w:id w:val="-342091172"/>
          <w:placeholder>
            <w:docPart w:val="1AF049EC5AEC444CB62A3F3F288B9718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719" w:type="pct"/>
              <w:vAlign w:val="center"/>
            </w:tcPr>
            <w:p w14:paraId="66CCE52A" w14:textId="0EF8C597" w:rsidR="00AF3EC9" w:rsidRPr="009F7439" w:rsidRDefault="00947296" w:rsidP="00CA43C2">
              <w:pPr>
                <w:pStyle w:val="afff0"/>
                <w:jc w:val="center"/>
                <w:rPr>
                  <w:sz w:val="18"/>
                </w:rPr>
              </w:pPr>
              <w:r>
                <w:rPr>
                  <w:sz w:val="18"/>
                </w:rPr>
                <w:t>Внедрение Информационной системы управления торговлей в ООО «Ромашка»</w:t>
              </w:r>
            </w:p>
          </w:tc>
        </w:sdtContent>
      </w:sdt>
      <w:tc>
        <w:tcPr>
          <w:tcW w:w="1141" w:type="pct"/>
          <w:vMerge w:val="restart"/>
          <w:vAlign w:val="center"/>
        </w:tcPr>
        <w:p w14:paraId="5D807CAF" w14:textId="77777777" w:rsidR="00AF3EC9" w:rsidRPr="00E136E7" w:rsidRDefault="008E2098" w:rsidP="00CA43C2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object w:dxaOrig="1050" w:dyaOrig="960" w14:anchorId="1D8B42B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4" type="#_x0000_t75" style="width:52.5pt;height:48pt">
                <v:imagedata r:id="rId1" o:title=""/>
              </v:shape>
              <o:OLEObject Type="Embed" ProgID="PBrush" ShapeID="_x0000_i1034" DrawAspect="Content" ObjectID="_1787809627" r:id="rId2"/>
            </w:object>
          </w:r>
        </w:p>
      </w:tc>
    </w:tr>
    <w:tr w:rsidR="00AF3EC9" w14:paraId="301C9EF8" w14:textId="77777777" w:rsidTr="00CA43C2">
      <w:trPr>
        <w:trHeight w:val="346"/>
        <w:jc w:val="center"/>
      </w:trPr>
      <w:tc>
        <w:tcPr>
          <w:tcW w:w="1140" w:type="pct"/>
          <w:vMerge/>
          <w:vAlign w:val="center"/>
        </w:tcPr>
        <w:p w14:paraId="1076A133" w14:textId="77777777" w:rsidR="00AF3EC9" w:rsidRPr="00C54653" w:rsidRDefault="00AF3EC9" w:rsidP="00CA43C2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3212CA84" w14:textId="77777777" w:rsidR="00AF3EC9" w:rsidRPr="009F7439" w:rsidRDefault="00000000" w:rsidP="00CA43C2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Название"/>
              <w:tag w:val=""/>
              <w:id w:val="-2036497829"/>
              <w:placeholder>
                <w:docPart w:val="3FF28F850FB1444285EE3B1AEFA8041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EC9">
                <w:rPr>
                  <w:sz w:val="18"/>
                </w:rPr>
                <w:t>Устав проекта</w:t>
              </w:r>
            </w:sdtContent>
          </w:sdt>
        </w:p>
      </w:tc>
      <w:tc>
        <w:tcPr>
          <w:tcW w:w="1141" w:type="pct"/>
          <w:vMerge/>
          <w:vAlign w:val="center"/>
        </w:tcPr>
        <w:p w14:paraId="15EFEB25" w14:textId="77777777" w:rsidR="00AF3EC9" w:rsidRPr="00E136E7" w:rsidRDefault="00AF3EC9" w:rsidP="00CA43C2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  <w:tr w:rsidR="00AF3EC9" w14:paraId="02E68FB9" w14:textId="77777777" w:rsidTr="00CA43C2">
      <w:trPr>
        <w:trHeight w:val="346"/>
        <w:jc w:val="center"/>
      </w:trPr>
      <w:tc>
        <w:tcPr>
          <w:tcW w:w="1140" w:type="pct"/>
          <w:vMerge/>
          <w:vAlign w:val="center"/>
        </w:tcPr>
        <w:p w14:paraId="550B503B" w14:textId="77777777" w:rsidR="00AF3EC9" w:rsidRPr="00C54653" w:rsidRDefault="00AF3EC9" w:rsidP="00CA43C2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2E11D3DB" w14:textId="700FBDE7" w:rsidR="00AF3EC9" w:rsidRDefault="00AF3EC9" w:rsidP="00C1212E">
          <w:pPr>
            <w:pStyle w:val="afff0"/>
            <w:tabs>
              <w:tab w:val="left" w:pos="780"/>
              <w:tab w:val="center" w:pos="2437"/>
              <w:tab w:val="left" w:pos="3615"/>
              <w:tab w:val="right" w:pos="4874"/>
            </w:tabs>
            <w:rPr>
              <w:sz w:val="18"/>
            </w:rPr>
          </w:pPr>
        </w:p>
      </w:tc>
      <w:tc>
        <w:tcPr>
          <w:tcW w:w="1141" w:type="pct"/>
          <w:vMerge/>
          <w:vAlign w:val="center"/>
        </w:tcPr>
        <w:p w14:paraId="7CF94C06" w14:textId="77777777" w:rsidR="00AF3EC9" w:rsidRPr="00E136E7" w:rsidRDefault="00AF3EC9" w:rsidP="00CA43C2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62246454" w14:textId="77777777" w:rsidR="00AF3EC9" w:rsidRPr="005345EC" w:rsidRDefault="00AF3EC9" w:rsidP="00C1212E">
    <w:pPr>
      <w:pStyle w:val="af"/>
      <w:rPr>
        <w:sz w:val="2"/>
        <w:szCs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186"/>
      <w:gridCol w:w="5214"/>
      <w:gridCol w:w="2188"/>
    </w:tblGrid>
    <w:tr w:rsidR="00AF3EC9" w14:paraId="44C163E3" w14:textId="77777777" w:rsidTr="00CA43C2">
      <w:trPr>
        <w:trHeight w:val="346"/>
        <w:jc w:val="center"/>
      </w:trPr>
      <w:tc>
        <w:tcPr>
          <w:tcW w:w="1140" w:type="pct"/>
          <w:vMerge w:val="restart"/>
          <w:vAlign w:val="center"/>
        </w:tcPr>
        <w:p w14:paraId="293F9C3E" w14:textId="64B291B6" w:rsidR="00AF3EC9" w:rsidRPr="00A5248F" w:rsidRDefault="00AF3EC9" w:rsidP="00CA43C2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</w:p>
      </w:tc>
      <w:sdt>
        <w:sdtPr>
          <w:rPr>
            <w:sz w:val="18"/>
          </w:rPr>
          <w:alias w:val="Тема"/>
          <w:tag w:val=""/>
          <w:id w:val="-1796133040"/>
          <w:placeholder>
            <w:docPart w:val="6C30D350BACA4ED5A92071010D9597A4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719" w:type="pct"/>
              <w:vAlign w:val="center"/>
            </w:tcPr>
            <w:p w14:paraId="0859C1FB" w14:textId="1ACBE3D2" w:rsidR="00AF3EC9" w:rsidRPr="009F7439" w:rsidRDefault="00947296" w:rsidP="00CA43C2">
              <w:pPr>
                <w:pStyle w:val="afff0"/>
                <w:jc w:val="center"/>
                <w:rPr>
                  <w:sz w:val="18"/>
                </w:rPr>
              </w:pPr>
              <w:r>
                <w:rPr>
                  <w:sz w:val="18"/>
                </w:rPr>
                <w:t>Внедрение Информационной системы управления торговлей в ООО «Ромашка»</w:t>
              </w:r>
            </w:p>
          </w:tc>
        </w:sdtContent>
      </w:sdt>
      <w:tc>
        <w:tcPr>
          <w:tcW w:w="1141" w:type="pct"/>
          <w:vMerge w:val="restart"/>
          <w:vAlign w:val="center"/>
        </w:tcPr>
        <w:p w14:paraId="76736A49" w14:textId="77777777" w:rsidR="00AF3EC9" w:rsidRPr="00E136E7" w:rsidRDefault="008E2098" w:rsidP="00CA43C2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object w:dxaOrig="1050" w:dyaOrig="960" w14:anchorId="1C3903E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5" type="#_x0000_t75" style="width:52.5pt;height:48pt">
                <v:imagedata r:id="rId1" o:title=""/>
              </v:shape>
              <o:OLEObject Type="Embed" ProgID="PBrush" ShapeID="_x0000_i1035" DrawAspect="Content" ObjectID="_1787809628" r:id="rId2"/>
            </w:object>
          </w:r>
        </w:p>
      </w:tc>
    </w:tr>
    <w:tr w:rsidR="00AF3EC9" w14:paraId="05F123E1" w14:textId="77777777" w:rsidTr="00CA43C2">
      <w:trPr>
        <w:trHeight w:val="346"/>
        <w:jc w:val="center"/>
      </w:trPr>
      <w:tc>
        <w:tcPr>
          <w:tcW w:w="1140" w:type="pct"/>
          <w:vMerge/>
          <w:vAlign w:val="center"/>
        </w:tcPr>
        <w:p w14:paraId="4A21CE8F" w14:textId="77777777" w:rsidR="00AF3EC9" w:rsidRPr="00C54653" w:rsidRDefault="00AF3EC9" w:rsidP="00CA43C2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0DFE2EA7" w14:textId="77777777" w:rsidR="00AF3EC9" w:rsidRPr="009F7439" w:rsidRDefault="00000000" w:rsidP="00CA43C2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Название"/>
              <w:tag w:val=""/>
              <w:id w:val="1566527944"/>
              <w:placeholder>
                <w:docPart w:val="435041B74775474EBC0FAB47CBA7F76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EC9">
                <w:rPr>
                  <w:sz w:val="18"/>
                </w:rPr>
                <w:t>Устав проекта</w:t>
              </w:r>
            </w:sdtContent>
          </w:sdt>
        </w:p>
      </w:tc>
      <w:tc>
        <w:tcPr>
          <w:tcW w:w="1141" w:type="pct"/>
          <w:vMerge/>
          <w:vAlign w:val="center"/>
        </w:tcPr>
        <w:p w14:paraId="6B5062F4" w14:textId="77777777" w:rsidR="00AF3EC9" w:rsidRPr="00E136E7" w:rsidRDefault="00AF3EC9" w:rsidP="00CA43C2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30029F6A" w14:textId="77777777" w:rsidR="00AF3EC9" w:rsidRPr="003D7591" w:rsidRDefault="00AF3EC9" w:rsidP="003D7591">
    <w:pPr>
      <w:pStyle w:val="af"/>
      <w:rPr>
        <w:sz w:val="2"/>
        <w:szCs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3480"/>
      <w:gridCol w:w="8302"/>
      <w:gridCol w:w="3484"/>
    </w:tblGrid>
    <w:tr w:rsidR="008E2098" w14:paraId="7E849E69" w14:textId="77777777" w:rsidTr="00CA43C2">
      <w:trPr>
        <w:trHeight w:val="346"/>
        <w:jc w:val="center"/>
      </w:trPr>
      <w:tc>
        <w:tcPr>
          <w:tcW w:w="1140" w:type="pct"/>
          <w:vMerge w:val="restart"/>
          <w:vAlign w:val="center"/>
        </w:tcPr>
        <w:p w14:paraId="4084339F" w14:textId="41C81F01" w:rsidR="008E2098" w:rsidRPr="00A5248F" w:rsidRDefault="008E2098" w:rsidP="00CA43C2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</w:p>
      </w:tc>
      <w:sdt>
        <w:sdtPr>
          <w:rPr>
            <w:sz w:val="18"/>
          </w:rPr>
          <w:alias w:val="Тема"/>
          <w:tag w:val=""/>
          <w:id w:val="598762875"/>
          <w:placeholder>
            <w:docPart w:val="E53764A5942E4D32883EC7E6CFE91EC1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719" w:type="pct"/>
              <w:vAlign w:val="center"/>
            </w:tcPr>
            <w:p w14:paraId="2ABD32CE" w14:textId="7957A770" w:rsidR="008E2098" w:rsidRPr="009F7439" w:rsidRDefault="00947296" w:rsidP="00CA43C2">
              <w:pPr>
                <w:pStyle w:val="afff0"/>
                <w:jc w:val="center"/>
                <w:rPr>
                  <w:sz w:val="18"/>
                </w:rPr>
              </w:pPr>
              <w:r>
                <w:rPr>
                  <w:sz w:val="18"/>
                </w:rPr>
                <w:t>Внедрение Информационной системы управления торговлей в ООО «Ромашка»</w:t>
              </w:r>
            </w:p>
          </w:tc>
        </w:sdtContent>
      </w:sdt>
      <w:tc>
        <w:tcPr>
          <w:tcW w:w="1141" w:type="pct"/>
          <w:vMerge w:val="restart"/>
          <w:vAlign w:val="center"/>
        </w:tcPr>
        <w:p w14:paraId="3752CCB9" w14:textId="77777777" w:rsidR="008E2098" w:rsidRPr="00E136E7" w:rsidRDefault="008E2098" w:rsidP="00CA43C2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object w:dxaOrig="1050" w:dyaOrig="960" w14:anchorId="301EF58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7" type="#_x0000_t75" style="width:52.5pt;height:48pt">
                <v:imagedata r:id="rId1" o:title=""/>
              </v:shape>
              <o:OLEObject Type="Embed" ProgID="PBrush" ShapeID="_x0000_i1037" DrawAspect="Content" ObjectID="_1787809629" r:id="rId2"/>
            </w:object>
          </w:r>
        </w:p>
      </w:tc>
    </w:tr>
    <w:tr w:rsidR="008E2098" w14:paraId="151A4795" w14:textId="77777777" w:rsidTr="00CA43C2">
      <w:trPr>
        <w:trHeight w:val="346"/>
        <w:jc w:val="center"/>
      </w:trPr>
      <w:tc>
        <w:tcPr>
          <w:tcW w:w="1140" w:type="pct"/>
          <w:vMerge/>
          <w:vAlign w:val="center"/>
        </w:tcPr>
        <w:p w14:paraId="40BE0DBE" w14:textId="77777777" w:rsidR="008E2098" w:rsidRPr="00C54653" w:rsidRDefault="008E2098" w:rsidP="00CA43C2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56220591" w14:textId="77777777" w:rsidR="008E2098" w:rsidRPr="009F7439" w:rsidRDefault="00000000" w:rsidP="00CA43C2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Название"/>
              <w:tag w:val=""/>
              <w:id w:val="1739987874"/>
              <w:placeholder>
                <w:docPart w:val="163FEDF742A6467F8539D6B08392CC1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8E2098">
                <w:rPr>
                  <w:sz w:val="18"/>
                </w:rPr>
                <w:t>Устав проекта</w:t>
              </w:r>
            </w:sdtContent>
          </w:sdt>
        </w:p>
      </w:tc>
      <w:tc>
        <w:tcPr>
          <w:tcW w:w="1141" w:type="pct"/>
          <w:vMerge/>
          <w:vAlign w:val="center"/>
        </w:tcPr>
        <w:p w14:paraId="723C79D1" w14:textId="77777777" w:rsidR="008E2098" w:rsidRPr="00E136E7" w:rsidRDefault="008E2098" w:rsidP="00CA43C2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25607384" w14:textId="77777777" w:rsidR="008E2098" w:rsidRPr="003D7591" w:rsidRDefault="008E2098" w:rsidP="003D7591">
    <w:pPr>
      <w:pStyle w:val="af"/>
      <w:rPr>
        <w:sz w:val="2"/>
        <w:szCs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186"/>
      <w:gridCol w:w="5214"/>
      <w:gridCol w:w="2188"/>
    </w:tblGrid>
    <w:tr w:rsidR="00AF3EC9" w14:paraId="5648E6E5" w14:textId="77777777" w:rsidTr="00CA43C2">
      <w:trPr>
        <w:trHeight w:val="346"/>
        <w:jc w:val="center"/>
      </w:trPr>
      <w:tc>
        <w:tcPr>
          <w:tcW w:w="1140" w:type="pct"/>
          <w:vMerge w:val="restart"/>
          <w:vAlign w:val="center"/>
        </w:tcPr>
        <w:p w14:paraId="7C1FCB35" w14:textId="355A4BBF" w:rsidR="00AF3EC9" w:rsidRPr="00A5248F" w:rsidRDefault="00AF3EC9" w:rsidP="00CA43C2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</w:p>
      </w:tc>
      <w:sdt>
        <w:sdtPr>
          <w:rPr>
            <w:sz w:val="18"/>
          </w:rPr>
          <w:alias w:val="Тема"/>
          <w:tag w:val=""/>
          <w:id w:val="-1666935591"/>
          <w:placeholder>
            <w:docPart w:val="2AC31607EA9D4DD39D08A0C232738CBF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719" w:type="pct"/>
              <w:vAlign w:val="center"/>
            </w:tcPr>
            <w:p w14:paraId="6AC3A5E4" w14:textId="733E610F" w:rsidR="00AF3EC9" w:rsidRPr="009F7439" w:rsidRDefault="00947296" w:rsidP="00CA43C2">
              <w:pPr>
                <w:pStyle w:val="afff0"/>
                <w:jc w:val="center"/>
                <w:rPr>
                  <w:sz w:val="18"/>
                </w:rPr>
              </w:pPr>
              <w:r>
                <w:rPr>
                  <w:sz w:val="18"/>
                </w:rPr>
                <w:t>Внедрение Информационной системы управления торговлей в ООО «Ромашка»</w:t>
              </w:r>
            </w:p>
          </w:tc>
        </w:sdtContent>
      </w:sdt>
      <w:tc>
        <w:tcPr>
          <w:tcW w:w="1141" w:type="pct"/>
          <w:vMerge w:val="restart"/>
          <w:vAlign w:val="center"/>
        </w:tcPr>
        <w:p w14:paraId="6EBFFC8F" w14:textId="77777777" w:rsidR="00AF3EC9" w:rsidRPr="00E136E7" w:rsidRDefault="008E2098" w:rsidP="00CA43C2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object w:dxaOrig="1050" w:dyaOrig="960" w14:anchorId="6ACB3DA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8" type="#_x0000_t75" style="width:52.5pt;height:48pt">
                <v:imagedata r:id="rId1" o:title=""/>
              </v:shape>
              <o:OLEObject Type="Embed" ProgID="PBrush" ShapeID="_x0000_i1038" DrawAspect="Content" ObjectID="_1787809630" r:id="rId2"/>
            </w:object>
          </w:r>
        </w:p>
      </w:tc>
    </w:tr>
    <w:tr w:rsidR="00AF3EC9" w14:paraId="4E0EA41C" w14:textId="77777777" w:rsidTr="00CA43C2">
      <w:trPr>
        <w:trHeight w:val="346"/>
        <w:jc w:val="center"/>
      </w:trPr>
      <w:tc>
        <w:tcPr>
          <w:tcW w:w="1140" w:type="pct"/>
          <w:vMerge/>
          <w:vAlign w:val="center"/>
        </w:tcPr>
        <w:p w14:paraId="45CEBD3A" w14:textId="77777777" w:rsidR="00AF3EC9" w:rsidRPr="00C54653" w:rsidRDefault="00AF3EC9" w:rsidP="00CA43C2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273E3256" w14:textId="77777777" w:rsidR="00AF3EC9" w:rsidRPr="009F7439" w:rsidRDefault="00000000" w:rsidP="00CA43C2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Название"/>
              <w:tag w:val=""/>
              <w:id w:val="-1428263439"/>
              <w:placeholder>
                <w:docPart w:val="C9A068E0684948F08C79A4EC7A227225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EC9">
                <w:rPr>
                  <w:sz w:val="18"/>
                </w:rPr>
                <w:t>Устав проекта</w:t>
              </w:r>
            </w:sdtContent>
          </w:sdt>
        </w:p>
      </w:tc>
      <w:tc>
        <w:tcPr>
          <w:tcW w:w="1141" w:type="pct"/>
          <w:vMerge/>
          <w:vAlign w:val="center"/>
        </w:tcPr>
        <w:p w14:paraId="181DE609" w14:textId="77777777" w:rsidR="00AF3EC9" w:rsidRPr="00E136E7" w:rsidRDefault="00AF3EC9" w:rsidP="00CA43C2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61490701" w14:textId="77777777" w:rsidR="00AF3EC9" w:rsidRPr="005345EC" w:rsidRDefault="00AF3EC9" w:rsidP="004B0508">
    <w:pPr>
      <w:pStyle w:val="af"/>
      <w:rPr>
        <w:sz w:val="2"/>
        <w:szCs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186"/>
      <w:gridCol w:w="5214"/>
      <w:gridCol w:w="2188"/>
    </w:tblGrid>
    <w:tr w:rsidR="00AF3EC9" w14:paraId="1ABB2739" w14:textId="77777777" w:rsidTr="00CA43C2">
      <w:trPr>
        <w:trHeight w:val="346"/>
        <w:jc w:val="center"/>
      </w:trPr>
      <w:tc>
        <w:tcPr>
          <w:tcW w:w="1140" w:type="pct"/>
          <w:vMerge w:val="restart"/>
          <w:vAlign w:val="center"/>
        </w:tcPr>
        <w:p w14:paraId="6EFFBD40" w14:textId="7F7E0525" w:rsidR="00AF3EC9" w:rsidRPr="00A5248F" w:rsidRDefault="00AF3EC9" w:rsidP="00CA43C2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</w:p>
      </w:tc>
      <w:sdt>
        <w:sdtPr>
          <w:rPr>
            <w:sz w:val="18"/>
          </w:rPr>
          <w:alias w:val="Тема"/>
          <w:tag w:val=""/>
          <w:id w:val="-1499254975"/>
          <w:placeholder>
            <w:docPart w:val="D9A5D70E666D405E9A4BC5A67DA47E43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719" w:type="pct"/>
              <w:vAlign w:val="center"/>
            </w:tcPr>
            <w:p w14:paraId="640C306A" w14:textId="19AF9ADE" w:rsidR="00AF3EC9" w:rsidRPr="009F7439" w:rsidRDefault="00947296" w:rsidP="00CA43C2">
              <w:pPr>
                <w:pStyle w:val="afff0"/>
                <w:jc w:val="center"/>
                <w:rPr>
                  <w:sz w:val="18"/>
                </w:rPr>
              </w:pPr>
              <w:r>
                <w:rPr>
                  <w:sz w:val="18"/>
                </w:rPr>
                <w:t>Внедрение Информационной системы управления торговлей в ООО «Ромашка»</w:t>
              </w:r>
            </w:p>
          </w:tc>
        </w:sdtContent>
      </w:sdt>
      <w:tc>
        <w:tcPr>
          <w:tcW w:w="1141" w:type="pct"/>
          <w:vMerge w:val="restart"/>
          <w:vAlign w:val="center"/>
        </w:tcPr>
        <w:p w14:paraId="42AA4F90" w14:textId="77777777" w:rsidR="00AF3EC9" w:rsidRPr="00E136E7" w:rsidRDefault="008E2098" w:rsidP="00CA43C2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object w:dxaOrig="1050" w:dyaOrig="960" w14:anchorId="29DFACB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9" type="#_x0000_t75" style="width:52.5pt;height:48pt">
                <v:imagedata r:id="rId1" o:title=""/>
              </v:shape>
              <o:OLEObject Type="Embed" ProgID="PBrush" ShapeID="_x0000_i1039" DrawAspect="Content" ObjectID="_1787809631" r:id="rId2"/>
            </w:object>
          </w:r>
        </w:p>
      </w:tc>
    </w:tr>
    <w:tr w:rsidR="00AF3EC9" w14:paraId="36B5356D" w14:textId="77777777" w:rsidTr="00CA43C2">
      <w:trPr>
        <w:trHeight w:val="346"/>
        <w:jc w:val="center"/>
      </w:trPr>
      <w:tc>
        <w:tcPr>
          <w:tcW w:w="1140" w:type="pct"/>
          <w:vMerge/>
          <w:vAlign w:val="center"/>
        </w:tcPr>
        <w:p w14:paraId="18DC7C5E" w14:textId="77777777" w:rsidR="00AF3EC9" w:rsidRPr="00C54653" w:rsidRDefault="00AF3EC9" w:rsidP="00CA43C2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5D9BE0A3" w14:textId="77777777" w:rsidR="00AF3EC9" w:rsidRPr="009F7439" w:rsidRDefault="00000000" w:rsidP="00CA43C2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Название"/>
              <w:tag w:val=""/>
              <w:id w:val="541797872"/>
              <w:placeholder>
                <w:docPart w:val="CD3A8850A1D8447CA5F991BC1D7F94A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EC9">
                <w:rPr>
                  <w:sz w:val="18"/>
                </w:rPr>
                <w:t>Устав проекта</w:t>
              </w:r>
            </w:sdtContent>
          </w:sdt>
        </w:p>
      </w:tc>
      <w:tc>
        <w:tcPr>
          <w:tcW w:w="1141" w:type="pct"/>
          <w:vMerge/>
          <w:vAlign w:val="center"/>
        </w:tcPr>
        <w:p w14:paraId="4005B9C9" w14:textId="77777777" w:rsidR="00AF3EC9" w:rsidRPr="00E136E7" w:rsidRDefault="00AF3EC9" w:rsidP="00CA43C2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28A55F3B" w14:textId="77777777" w:rsidR="00AF3EC9" w:rsidRPr="005345EC" w:rsidRDefault="00AF3EC9" w:rsidP="00D37A73">
    <w:pPr>
      <w:pStyle w:val="af"/>
      <w:rPr>
        <w:sz w:val="2"/>
        <w:szCs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3480"/>
      <w:gridCol w:w="8302"/>
      <w:gridCol w:w="3484"/>
    </w:tblGrid>
    <w:tr w:rsidR="00AF3EC9" w14:paraId="15E4795F" w14:textId="77777777" w:rsidTr="00CA43C2">
      <w:trPr>
        <w:trHeight w:val="346"/>
        <w:jc w:val="center"/>
      </w:trPr>
      <w:tc>
        <w:tcPr>
          <w:tcW w:w="1140" w:type="pct"/>
          <w:vMerge w:val="restart"/>
          <w:vAlign w:val="center"/>
        </w:tcPr>
        <w:p w14:paraId="43FF2F5B" w14:textId="20985CDF" w:rsidR="00AF3EC9" w:rsidRPr="00A5248F" w:rsidRDefault="00AF3EC9" w:rsidP="00CA43C2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</w:p>
      </w:tc>
      <w:sdt>
        <w:sdtPr>
          <w:rPr>
            <w:sz w:val="18"/>
          </w:rPr>
          <w:alias w:val="Тема"/>
          <w:tag w:val=""/>
          <w:id w:val="2133749722"/>
          <w:placeholder>
            <w:docPart w:val="A9914F3250EF406B9A0430A497D9ED57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719" w:type="pct"/>
              <w:vAlign w:val="center"/>
            </w:tcPr>
            <w:p w14:paraId="2FC890A6" w14:textId="02C7C392" w:rsidR="00AF3EC9" w:rsidRPr="009F7439" w:rsidRDefault="00947296" w:rsidP="00CA43C2">
              <w:pPr>
                <w:pStyle w:val="afff0"/>
                <w:jc w:val="center"/>
                <w:rPr>
                  <w:sz w:val="18"/>
                </w:rPr>
              </w:pPr>
              <w:r>
                <w:rPr>
                  <w:sz w:val="18"/>
                </w:rPr>
                <w:t>Внедрение Информационной системы управления торговлей в ООО «Ромашка»</w:t>
              </w:r>
            </w:p>
          </w:tc>
        </w:sdtContent>
      </w:sdt>
      <w:tc>
        <w:tcPr>
          <w:tcW w:w="1141" w:type="pct"/>
          <w:vMerge w:val="restart"/>
          <w:vAlign w:val="center"/>
        </w:tcPr>
        <w:p w14:paraId="3C61FAEF" w14:textId="77777777" w:rsidR="00AF3EC9" w:rsidRPr="00E136E7" w:rsidRDefault="008E2098" w:rsidP="00CA43C2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object w:dxaOrig="1050" w:dyaOrig="960" w14:anchorId="72ABDDC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0" type="#_x0000_t75" style="width:52.5pt;height:48pt">
                <v:imagedata r:id="rId1" o:title=""/>
              </v:shape>
              <o:OLEObject Type="Embed" ProgID="PBrush" ShapeID="_x0000_i1040" DrawAspect="Content" ObjectID="_1787809632" r:id="rId2"/>
            </w:object>
          </w:r>
        </w:p>
      </w:tc>
    </w:tr>
    <w:tr w:rsidR="00AF3EC9" w14:paraId="24A45720" w14:textId="77777777" w:rsidTr="00CA43C2">
      <w:trPr>
        <w:trHeight w:val="346"/>
        <w:jc w:val="center"/>
      </w:trPr>
      <w:tc>
        <w:tcPr>
          <w:tcW w:w="1140" w:type="pct"/>
          <w:vMerge/>
          <w:vAlign w:val="center"/>
        </w:tcPr>
        <w:p w14:paraId="7910DD1E" w14:textId="77777777" w:rsidR="00AF3EC9" w:rsidRPr="00C54653" w:rsidRDefault="00AF3EC9" w:rsidP="00CA43C2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16FFBD2A" w14:textId="77777777" w:rsidR="00AF3EC9" w:rsidRPr="009F7439" w:rsidRDefault="00000000" w:rsidP="00CA43C2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Название"/>
              <w:tag w:val=""/>
              <w:id w:val="1320232716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EC9">
                <w:rPr>
                  <w:sz w:val="18"/>
                </w:rPr>
                <w:t>Устав проекта</w:t>
              </w:r>
            </w:sdtContent>
          </w:sdt>
        </w:p>
      </w:tc>
      <w:tc>
        <w:tcPr>
          <w:tcW w:w="1141" w:type="pct"/>
          <w:vMerge/>
          <w:vAlign w:val="center"/>
        </w:tcPr>
        <w:p w14:paraId="6C08B212" w14:textId="77777777" w:rsidR="00AF3EC9" w:rsidRPr="00E136E7" w:rsidRDefault="00AF3EC9" w:rsidP="00CA43C2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0ECFBEEC" w14:textId="77777777" w:rsidR="00AF3EC9" w:rsidRPr="00873ACB" w:rsidRDefault="00AF3EC9" w:rsidP="009B7B8B">
    <w:pPr>
      <w:pStyle w:val="af"/>
      <w:rPr>
        <w:sz w:val="2"/>
        <w:szCs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186"/>
      <w:gridCol w:w="5214"/>
      <w:gridCol w:w="2188"/>
    </w:tblGrid>
    <w:tr w:rsidR="00AF3EC9" w14:paraId="7A11EE7C" w14:textId="77777777" w:rsidTr="00CA43C2">
      <w:trPr>
        <w:trHeight w:val="346"/>
        <w:jc w:val="center"/>
      </w:trPr>
      <w:tc>
        <w:tcPr>
          <w:tcW w:w="1140" w:type="pct"/>
          <w:vMerge w:val="restart"/>
          <w:vAlign w:val="center"/>
        </w:tcPr>
        <w:p w14:paraId="79F1BCC5" w14:textId="4C2D8B97" w:rsidR="00AF3EC9" w:rsidRPr="00A5248F" w:rsidRDefault="00AF3EC9" w:rsidP="00CA43C2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</w:p>
      </w:tc>
      <w:sdt>
        <w:sdtPr>
          <w:rPr>
            <w:sz w:val="18"/>
          </w:rPr>
          <w:alias w:val="Тема"/>
          <w:tag w:val=""/>
          <w:id w:val="1823701342"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719" w:type="pct"/>
              <w:vAlign w:val="center"/>
            </w:tcPr>
            <w:p w14:paraId="49E3D943" w14:textId="3CC88309" w:rsidR="00AF3EC9" w:rsidRPr="009F7439" w:rsidRDefault="00947296" w:rsidP="00CA43C2">
              <w:pPr>
                <w:pStyle w:val="afff0"/>
                <w:jc w:val="center"/>
                <w:rPr>
                  <w:sz w:val="18"/>
                </w:rPr>
              </w:pPr>
              <w:r>
                <w:rPr>
                  <w:sz w:val="18"/>
                </w:rPr>
                <w:t>Внедрение Информационной системы управления торговлей в ООО «Ромашка»</w:t>
              </w:r>
            </w:p>
          </w:tc>
        </w:sdtContent>
      </w:sdt>
      <w:tc>
        <w:tcPr>
          <w:tcW w:w="1141" w:type="pct"/>
          <w:vMerge w:val="restart"/>
          <w:vAlign w:val="center"/>
        </w:tcPr>
        <w:p w14:paraId="4512B761" w14:textId="77777777" w:rsidR="00AF3EC9" w:rsidRPr="00E136E7" w:rsidRDefault="008E2098" w:rsidP="00CA43C2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object w:dxaOrig="1050" w:dyaOrig="960" w14:anchorId="4C76AAB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1" type="#_x0000_t75" style="width:52.5pt;height:48pt">
                <v:imagedata r:id="rId1" o:title=""/>
              </v:shape>
              <o:OLEObject Type="Embed" ProgID="PBrush" ShapeID="_x0000_i1041" DrawAspect="Content" ObjectID="_1787809633" r:id="rId2"/>
            </w:object>
          </w:r>
        </w:p>
      </w:tc>
    </w:tr>
    <w:tr w:rsidR="00AF3EC9" w14:paraId="3FA350BA" w14:textId="77777777" w:rsidTr="00CA43C2">
      <w:trPr>
        <w:trHeight w:val="346"/>
        <w:jc w:val="center"/>
      </w:trPr>
      <w:tc>
        <w:tcPr>
          <w:tcW w:w="1140" w:type="pct"/>
          <w:vMerge/>
          <w:vAlign w:val="center"/>
        </w:tcPr>
        <w:p w14:paraId="1CF6FA9E" w14:textId="77777777" w:rsidR="00AF3EC9" w:rsidRPr="00C54653" w:rsidRDefault="00AF3EC9" w:rsidP="00CA43C2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49F944B5" w14:textId="77777777" w:rsidR="00AF3EC9" w:rsidRPr="009F7439" w:rsidRDefault="00000000" w:rsidP="00CA43C2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Название"/>
              <w:tag w:val=""/>
              <w:id w:val="1743991221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EC9">
                <w:rPr>
                  <w:sz w:val="18"/>
                </w:rPr>
                <w:t>Устав проекта</w:t>
              </w:r>
            </w:sdtContent>
          </w:sdt>
        </w:p>
      </w:tc>
      <w:tc>
        <w:tcPr>
          <w:tcW w:w="1141" w:type="pct"/>
          <w:vMerge/>
          <w:vAlign w:val="center"/>
        </w:tcPr>
        <w:p w14:paraId="7ACDAE44" w14:textId="77777777" w:rsidR="00AF3EC9" w:rsidRPr="00E136E7" w:rsidRDefault="00AF3EC9" w:rsidP="00CA43C2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4DD4E8A1" w14:textId="77777777" w:rsidR="00AF3EC9" w:rsidRPr="005345EC" w:rsidRDefault="00AF3EC9" w:rsidP="00D37A73">
    <w:pPr>
      <w:pStyle w:val="af"/>
      <w:rPr>
        <w:sz w:val="2"/>
        <w:szCs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63" w:type="pct"/>
      <w:jc w:val="center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186"/>
      <w:gridCol w:w="5214"/>
      <w:gridCol w:w="2188"/>
    </w:tblGrid>
    <w:tr w:rsidR="00AF3EC9" w14:paraId="4063A75B" w14:textId="77777777" w:rsidTr="00CA43C2">
      <w:trPr>
        <w:trHeight w:val="346"/>
        <w:jc w:val="center"/>
      </w:trPr>
      <w:tc>
        <w:tcPr>
          <w:tcW w:w="1140" w:type="pct"/>
          <w:vMerge w:val="restart"/>
          <w:vAlign w:val="center"/>
        </w:tcPr>
        <w:p w14:paraId="67257EC0" w14:textId="2F18D763" w:rsidR="00AF3EC9" w:rsidRPr="00A5248F" w:rsidRDefault="00AF3EC9" w:rsidP="00CA43C2">
          <w:pPr>
            <w:spacing w:after="0" w:line="240" w:lineRule="auto"/>
            <w:jc w:val="center"/>
            <w:rPr>
              <w:iCs/>
              <w:sz w:val="16"/>
              <w:szCs w:val="16"/>
            </w:rPr>
          </w:pPr>
        </w:p>
      </w:tc>
      <w:sdt>
        <w:sdtPr>
          <w:rPr>
            <w:sz w:val="18"/>
          </w:rPr>
          <w:alias w:val="Тема"/>
          <w:tag w:val=""/>
          <w:id w:val="-191772505"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719" w:type="pct"/>
              <w:vAlign w:val="center"/>
            </w:tcPr>
            <w:p w14:paraId="247C6704" w14:textId="06C10A93" w:rsidR="00AF3EC9" w:rsidRPr="009F7439" w:rsidRDefault="00947296" w:rsidP="00CA43C2">
              <w:pPr>
                <w:pStyle w:val="afff0"/>
                <w:jc w:val="center"/>
                <w:rPr>
                  <w:sz w:val="18"/>
                </w:rPr>
              </w:pPr>
              <w:r>
                <w:rPr>
                  <w:sz w:val="18"/>
                </w:rPr>
                <w:t>Внедрение Информационной системы управления торговлей в ООО «Ромашка»</w:t>
              </w:r>
            </w:p>
          </w:tc>
        </w:sdtContent>
      </w:sdt>
      <w:tc>
        <w:tcPr>
          <w:tcW w:w="1141" w:type="pct"/>
          <w:vMerge w:val="restart"/>
          <w:vAlign w:val="center"/>
        </w:tcPr>
        <w:p w14:paraId="5388C112" w14:textId="77777777" w:rsidR="00AF3EC9" w:rsidRPr="00E136E7" w:rsidRDefault="008E2098" w:rsidP="00CA43C2">
          <w:pPr>
            <w:pStyle w:val="afffc"/>
            <w:tabs>
              <w:tab w:val="center" w:pos="3691"/>
            </w:tabs>
            <w:jc w:val="center"/>
            <w:rPr>
              <w:rFonts w:asciiTheme="minorHAnsi" w:hAnsiTheme="minorHAnsi" w:cstheme="minorHAnsi"/>
              <w:sz w:val="28"/>
            </w:rPr>
          </w:pPr>
          <w:r>
            <w:object w:dxaOrig="1050" w:dyaOrig="960" w14:anchorId="4A703AB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2" type="#_x0000_t75" style="width:52.5pt;height:48pt">
                <v:imagedata r:id="rId1" o:title=""/>
              </v:shape>
              <o:OLEObject Type="Embed" ProgID="PBrush" ShapeID="_x0000_i1042" DrawAspect="Content" ObjectID="_1787809634" r:id="rId2"/>
            </w:object>
          </w:r>
        </w:p>
      </w:tc>
    </w:tr>
    <w:tr w:rsidR="00AF3EC9" w14:paraId="0C80E6EE" w14:textId="77777777" w:rsidTr="00CA43C2">
      <w:trPr>
        <w:trHeight w:val="346"/>
        <w:jc w:val="center"/>
      </w:trPr>
      <w:tc>
        <w:tcPr>
          <w:tcW w:w="1140" w:type="pct"/>
          <w:vMerge/>
          <w:vAlign w:val="center"/>
        </w:tcPr>
        <w:p w14:paraId="4A182367" w14:textId="77777777" w:rsidR="00AF3EC9" w:rsidRPr="00C54653" w:rsidRDefault="00AF3EC9" w:rsidP="00CA43C2">
          <w:pPr>
            <w:spacing w:after="0" w:line="240" w:lineRule="auto"/>
            <w:jc w:val="right"/>
          </w:pPr>
        </w:p>
      </w:tc>
      <w:tc>
        <w:tcPr>
          <w:tcW w:w="2719" w:type="pct"/>
          <w:vAlign w:val="center"/>
        </w:tcPr>
        <w:p w14:paraId="1B12FBFD" w14:textId="77777777" w:rsidR="00AF3EC9" w:rsidRPr="009F7439" w:rsidRDefault="00000000" w:rsidP="00CA43C2">
          <w:pPr>
            <w:pStyle w:val="afff0"/>
            <w:tabs>
              <w:tab w:val="left" w:pos="600"/>
              <w:tab w:val="center" w:pos="2437"/>
              <w:tab w:val="right" w:pos="4874"/>
            </w:tabs>
            <w:jc w:val="center"/>
            <w:rPr>
              <w:sz w:val="18"/>
            </w:rPr>
          </w:pPr>
          <w:sdt>
            <w:sdtPr>
              <w:rPr>
                <w:sz w:val="18"/>
              </w:rPr>
              <w:alias w:val="Название"/>
              <w:tag w:val=""/>
              <w:id w:val="195438839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EC9">
                <w:rPr>
                  <w:sz w:val="18"/>
                </w:rPr>
                <w:t>Устав проекта</w:t>
              </w:r>
            </w:sdtContent>
          </w:sdt>
        </w:p>
      </w:tc>
      <w:tc>
        <w:tcPr>
          <w:tcW w:w="1141" w:type="pct"/>
          <w:vMerge/>
          <w:vAlign w:val="center"/>
        </w:tcPr>
        <w:p w14:paraId="4259DD05" w14:textId="77777777" w:rsidR="00AF3EC9" w:rsidRPr="00E136E7" w:rsidRDefault="00AF3EC9" w:rsidP="00CA43C2">
          <w:pPr>
            <w:pStyle w:val="afffc"/>
            <w:rPr>
              <w:rFonts w:asciiTheme="minorHAnsi" w:hAnsiTheme="minorHAnsi" w:cstheme="minorHAnsi"/>
              <w:sz w:val="28"/>
            </w:rPr>
          </w:pPr>
        </w:p>
      </w:tc>
    </w:tr>
  </w:tbl>
  <w:p w14:paraId="6C161033" w14:textId="77777777" w:rsidR="00AF3EC9" w:rsidRPr="00873ACB" w:rsidRDefault="00AF3EC9" w:rsidP="009B7B8B">
    <w:pPr>
      <w:pStyle w:val="af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4FD4F36E"/>
    <w:lvl w:ilvl="0">
      <w:start w:val="1"/>
      <w:numFmt w:val="bullet"/>
      <w:pStyle w:val="2IBS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87C407C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F"/>
    <w:multiLevelType w:val="single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0"/>
        </w:tabs>
        <w:ind w:left="1146" w:hanging="360"/>
      </w:pPr>
      <w:rPr>
        <w:rFonts w:ascii="Symbol" w:hAnsi="Symbol" w:cs="Symbol"/>
      </w:rPr>
    </w:lvl>
  </w:abstractNum>
  <w:abstractNum w:abstractNumId="3" w15:restartNumberingAfterBreak="0">
    <w:nsid w:val="048508E0"/>
    <w:multiLevelType w:val="hybridMultilevel"/>
    <w:tmpl w:val="260CEB4C"/>
    <w:lvl w:ilvl="0" w:tplc="A5F426A6">
      <w:start w:val="1"/>
      <w:numFmt w:val="bullet"/>
      <w:pStyle w:val="a0"/>
      <w:lvlText w:val=""/>
      <w:lvlJc w:val="left"/>
      <w:pPr>
        <w:ind w:left="1407" w:hanging="84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67" w:hanging="180"/>
      </w:pPr>
      <w:rPr>
        <w:rFonts w:ascii="Wingdings" w:hAnsi="Wingdings" w:hint="default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6383C65"/>
    <w:multiLevelType w:val="hybridMultilevel"/>
    <w:tmpl w:val="5E660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C151E3"/>
    <w:multiLevelType w:val="hybridMultilevel"/>
    <w:tmpl w:val="85FED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5C5B80"/>
    <w:multiLevelType w:val="hybridMultilevel"/>
    <w:tmpl w:val="2E3AE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45FB4"/>
    <w:multiLevelType w:val="hybridMultilevel"/>
    <w:tmpl w:val="6A164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A76CE"/>
    <w:multiLevelType w:val="hybridMultilevel"/>
    <w:tmpl w:val="98428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D26793"/>
    <w:multiLevelType w:val="multilevel"/>
    <w:tmpl w:val="D5B63642"/>
    <w:lvl w:ilvl="0">
      <w:start w:val="1"/>
      <w:numFmt w:val="decimal"/>
      <w:pStyle w:val="1IBS"/>
      <w:lvlText w:val="%1."/>
      <w:lvlJc w:val="left"/>
      <w:pPr>
        <w:tabs>
          <w:tab w:val="num" w:pos="737"/>
        </w:tabs>
        <w:ind w:left="737" w:hanging="397"/>
      </w:pPr>
      <w:rPr>
        <w:rFonts w:ascii="Arial" w:hAnsi="Arial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pStyle w:val="2IBS0"/>
      <w:lvlText w:val="%1.%2."/>
      <w:lvlJc w:val="left"/>
      <w:pPr>
        <w:tabs>
          <w:tab w:val="num" w:pos="1077"/>
        </w:tabs>
        <w:ind w:left="1075" w:hanging="567"/>
      </w:pPr>
      <w:rPr>
        <w:rFonts w:ascii="Arial" w:hAnsi="Arial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>
      <w:start w:val="1"/>
      <w:numFmt w:val="decimal"/>
      <w:pStyle w:val="3IBS"/>
      <w:lvlText w:val="%1.%2.%3."/>
      <w:lvlJc w:val="left"/>
      <w:pPr>
        <w:tabs>
          <w:tab w:val="num" w:pos="680"/>
        </w:tabs>
        <w:ind w:left="1418" w:hanging="737"/>
      </w:pPr>
      <w:rPr>
        <w:rFonts w:cs="Times New Roman" w:hint="default"/>
      </w:rPr>
    </w:lvl>
    <w:lvl w:ilvl="3">
      <w:start w:val="1"/>
      <w:numFmt w:val="decimal"/>
      <w:pStyle w:val="4IBS"/>
      <w:lvlText w:val="%1.%2.%3.%4."/>
      <w:lvlJc w:val="left"/>
      <w:pPr>
        <w:tabs>
          <w:tab w:val="num" w:pos="1758"/>
        </w:tabs>
        <w:ind w:left="1758" w:hanging="905"/>
      </w:pPr>
      <w:rPr>
        <w:rFonts w:cs="Times New Roman" w:hint="default"/>
      </w:rPr>
    </w:lvl>
    <w:lvl w:ilvl="4">
      <w:start w:val="1"/>
      <w:numFmt w:val="decimal"/>
      <w:pStyle w:val="5IBS"/>
      <w:lvlText w:val="%1.%2.%3.%4.%5."/>
      <w:lvlJc w:val="left"/>
      <w:pPr>
        <w:tabs>
          <w:tab w:val="num" w:pos="2098"/>
        </w:tabs>
        <w:ind w:left="2098" w:hanging="107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655"/>
        </w:tabs>
        <w:ind w:left="3071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375"/>
        </w:tabs>
        <w:ind w:left="3575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95"/>
        </w:tabs>
        <w:ind w:left="4079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175"/>
        </w:tabs>
        <w:ind w:left="4655" w:hanging="1440"/>
      </w:pPr>
      <w:rPr>
        <w:rFonts w:cs="Times New Roman" w:hint="default"/>
      </w:rPr>
    </w:lvl>
  </w:abstractNum>
  <w:abstractNum w:abstractNumId="10" w15:restartNumberingAfterBreak="0">
    <w:nsid w:val="11FB70E2"/>
    <w:multiLevelType w:val="hybridMultilevel"/>
    <w:tmpl w:val="DB1446D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24F5C"/>
    <w:multiLevelType w:val="hybridMultilevel"/>
    <w:tmpl w:val="15EE8A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72D429B"/>
    <w:multiLevelType w:val="hybridMultilevel"/>
    <w:tmpl w:val="DF3CC27E"/>
    <w:lvl w:ilvl="0" w:tplc="3154F1C0">
      <w:start w:val="1"/>
      <w:numFmt w:val="bullet"/>
      <w:pStyle w:val="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B830AA"/>
    <w:multiLevelType w:val="hybridMultilevel"/>
    <w:tmpl w:val="3274D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3F54AF"/>
    <w:multiLevelType w:val="hybridMultilevel"/>
    <w:tmpl w:val="E778A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8134B2"/>
    <w:multiLevelType w:val="hybridMultilevel"/>
    <w:tmpl w:val="DB1446D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810230"/>
    <w:multiLevelType w:val="hybridMultilevel"/>
    <w:tmpl w:val="3DB80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D815F5"/>
    <w:multiLevelType w:val="hybridMultilevel"/>
    <w:tmpl w:val="4E9AD722"/>
    <w:lvl w:ilvl="0" w:tplc="40567984">
      <w:start w:val="1"/>
      <w:numFmt w:val="bullet"/>
      <w:pStyle w:val="10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579A019A">
      <w:start w:val="1"/>
      <w:numFmt w:val="bullet"/>
      <w:lvlText w:val="o"/>
      <w:lvlJc w:val="left"/>
      <w:pPr>
        <w:tabs>
          <w:tab w:val="num" w:pos="1212"/>
        </w:tabs>
        <w:ind w:left="1212" w:hanging="360"/>
      </w:pPr>
      <w:rPr>
        <w:rFonts w:ascii="Courier New" w:hAnsi="Courier New" w:cs="Times New Roman" w:hint="default"/>
      </w:rPr>
    </w:lvl>
    <w:lvl w:ilvl="2" w:tplc="CB5C175E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B5AC05A8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550E9518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Times New Roman" w:hint="default"/>
      </w:rPr>
    </w:lvl>
    <w:lvl w:ilvl="5" w:tplc="59324C86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16BA523C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5F7ED616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Times New Roman" w:hint="default"/>
      </w:rPr>
    </w:lvl>
    <w:lvl w:ilvl="8" w:tplc="AB4AA620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F857336"/>
    <w:multiLevelType w:val="hybridMultilevel"/>
    <w:tmpl w:val="35961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C676F5"/>
    <w:multiLevelType w:val="singleLevel"/>
    <w:tmpl w:val="B246A446"/>
    <w:lvl w:ilvl="0">
      <w:start w:val="1"/>
      <w:numFmt w:val="bullet"/>
      <w:pStyle w:val="1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25560CF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6C04984"/>
    <w:multiLevelType w:val="hybridMultilevel"/>
    <w:tmpl w:val="23968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0B3E61"/>
    <w:multiLevelType w:val="hybridMultilevel"/>
    <w:tmpl w:val="8C94AFD4"/>
    <w:lvl w:ilvl="0" w:tplc="E676D37C">
      <w:start w:val="1"/>
      <w:numFmt w:val="bullet"/>
      <w:pStyle w:val="List1"/>
      <w:lvlText w:val="•"/>
      <w:lvlJc w:val="left"/>
      <w:pPr>
        <w:tabs>
          <w:tab w:val="num" w:pos="567"/>
        </w:tabs>
        <w:ind w:left="567" w:hanging="283"/>
      </w:pPr>
      <w:rPr>
        <w:rFonts w:ascii="Tahoma" w:hAnsi="Tahoma" w:hint="default"/>
        <w:color w:val="auto"/>
        <w:sz w:val="20"/>
        <w:szCs w:val="20"/>
      </w:rPr>
    </w:lvl>
    <w:lvl w:ilvl="1" w:tplc="EB34C5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9C92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428A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E8942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1D0ED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3868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C4F3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E624C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3A470A"/>
    <w:multiLevelType w:val="hybridMultilevel"/>
    <w:tmpl w:val="06289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9418D0"/>
    <w:multiLevelType w:val="hybridMultilevel"/>
    <w:tmpl w:val="C3505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0F258F"/>
    <w:multiLevelType w:val="hybridMultilevel"/>
    <w:tmpl w:val="C11609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9D65CE"/>
    <w:multiLevelType w:val="multilevel"/>
    <w:tmpl w:val="023296C0"/>
    <w:lvl w:ilvl="0">
      <w:start w:val="1"/>
      <w:numFmt w:val="decimal"/>
      <w:pStyle w:val="ListBullet1"/>
      <w:lvlText w:val="%1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3725415D"/>
    <w:multiLevelType w:val="hybridMultilevel"/>
    <w:tmpl w:val="D19AA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BC402B"/>
    <w:multiLevelType w:val="hybridMultilevel"/>
    <w:tmpl w:val="F0F43F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BD52A5"/>
    <w:multiLevelType w:val="hybridMultilevel"/>
    <w:tmpl w:val="A288DDDC"/>
    <w:lvl w:ilvl="0" w:tplc="F318A4C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EA3F62"/>
    <w:multiLevelType w:val="hybridMultilevel"/>
    <w:tmpl w:val="8C3A04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442462"/>
    <w:multiLevelType w:val="hybridMultilevel"/>
    <w:tmpl w:val="DB1446D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907A6D"/>
    <w:multiLevelType w:val="hybridMultilevel"/>
    <w:tmpl w:val="EA5200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197470"/>
    <w:multiLevelType w:val="hybridMultilevel"/>
    <w:tmpl w:val="6368E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5F16A6"/>
    <w:multiLevelType w:val="hybridMultilevel"/>
    <w:tmpl w:val="126C1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05133F"/>
    <w:multiLevelType w:val="hybridMultilevel"/>
    <w:tmpl w:val="73B8C52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4FDE3E98"/>
    <w:multiLevelType w:val="hybridMultilevel"/>
    <w:tmpl w:val="2A94C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681F23"/>
    <w:multiLevelType w:val="hybridMultilevel"/>
    <w:tmpl w:val="6ACEF06C"/>
    <w:lvl w:ilvl="0" w:tplc="027A42A8">
      <w:start w:val="1"/>
      <w:numFmt w:val="decimal"/>
      <w:pStyle w:val="a2"/>
      <w:lvlText w:val="Рисунок 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1B56BD"/>
    <w:multiLevelType w:val="hybridMultilevel"/>
    <w:tmpl w:val="B5D8AC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793CA7"/>
    <w:multiLevelType w:val="multilevel"/>
    <w:tmpl w:val="3C726458"/>
    <w:lvl w:ilvl="0">
      <w:start w:val="1"/>
      <w:numFmt w:val="decimal"/>
      <w:pStyle w:val="a3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55AB4FD1"/>
    <w:multiLevelType w:val="hybridMultilevel"/>
    <w:tmpl w:val="8F261014"/>
    <w:lvl w:ilvl="0" w:tplc="EB607016">
      <w:start w:val="1"/>
      <w:numFmt w:val="decimal"/>
      <w:pStyle w:val="a4"/>
      <w:lvlText w:val="Приложение %1. "/>
      <w:lvlJc w:val="left"/>
      <w:pPr>
        <w:ind w:left="360" w:hanging="360"/>
      </w:pPr>
      <w:rPr>
        <w:rFonts w:cs="Times New Roman" w:hint="default"/>
        <w:caps/>
      </w:rPr>
    </w:lvl>
    <w:lvl w:ilvl="1" w:tplc="04190019" w:tentative="1">
      <w:start w:val="1"/>
      <w:numFmt w:val="lowerLetter"/>
      <w:lvlText w:val="%2."/>
      <w:lvlJc w:val="left"/>
      <w:pPr>
        <w:ind w:left="-309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-237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-165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-93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-21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122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943" w:hanging="180"/>
      </w:pPr>
      <w:rPr>
        <w:rFonts w:cs="Times New Roman"/>
      </w:rPr>
    </w:lvl>
  </w:abstractNum>
  <w:abstractNum w:abstractNumId="42" w15:restartNumberingAfterBreak="0">
    <w:nsid w:val="55FD09B7"/>
    <w:multiLevelType w:val="hybridMultilevel"/>
    <w:tmpl w:val="B81CA6F0"/>
    <w:lvl w:ilvl="0" w:tplc="F318A4C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F64AC3"/>
    <w:multiLevelType w:val="hybridMultilevel"/>
    <w:tmpl w:val="C8E6B0F2"/>
    <w:lvl w:ilvl="0" w:tplc="F3B038CE">
      <w:start w:val="1"/>
      <w:numFmt w:val="bullet"/>
      <w:pStyle w:val="a5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99410D"/>
    <w:multiLevelType w:val="multilevel"/>
    <w:tmpl w:val="215A01F6"/>
    <w:lvl w:ilvl="0">
      <w:start w:val="1"/>
      <w:numFmt w:val="decimal"/>
      <w:pStyle w:val="a6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6"/>
      <w:numFmt w:val="decimal"/>
      <w:isLgl/>
      <w:lvlText w:val="%1.%2."/>
      <w:lvlJc w:val="left"/>
      <w:pPr>
        <w:tabs>
          <w:tab w:val="num" w:pos="1890"/>
        </w:tabs>
        <w:ind w:left="1890" w:hanging="54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700"/>
        </w:tabs>
        <w:ind w:left="2700" w:hanging="720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3330"/>
        </w:tabs>
        <w:ind w:left="333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4320"/>
        </w:tabs>
        <w:ind w:left="432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950"/>
        </w:tabs>
        <w:ind w:left="495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940"/>
        </w:tabs>
        <w:ind w:left="59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570"/>
        </w:tabs>
        <w:ind w:left="657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560"/>
        </w:tabs>
        <w:ind w:left="7560" w:hanging="1800"/>
      </w:pPr>
      <w:rPr>
        <w:rFonts w:cs="Times New Roman" w:hint="default"/>
      </w:rPr>
    </w:lvl>
  </w:abstractNum>
  <w:abstractNum w:abstractNumId="45" w15:restartNumberingAfterBreak="0">
    <w:nsid w:val="5C5E441E"/>
    <w:multiLevelType w:val="hybridMultilevel"/>
    <w:tmpl w:val="AD16D3B2"/>
    <w:lvl w:ilvl="0" w:tplc="03D8AF8C">
      <w:start w:val="1"/>
      <w:numFmt w:val="bullet"/>
      <w:pStyle w:val="a7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E9A73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5F5B78C0"/>
    <w:multiLevelType w:val="hybridMultilevel"/>
    <w:tmpl w:val="21AAF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FD1616"/>
    <w:multiLevelType w:val="hybridMultilevel"/>
    <w:tmpl w:val="E02A5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292900"/>
    <w:multiLevelType w:val="hybridMultilevel"/>
    <w:tmpl w:val="60BA2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6A7268"/>
    <w:multiLevelType w:val="multilevel"/>
    <w:tmpl w:val="B2C6EB6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1" w15:restartNumberingAfterBreak="0">
    <w:nsid w:val="622F6F51"/>
    <w:multiLevelType w:val="hybridMultilevel"/>
    <w:tmpl w:val="B7D295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AD49F7"/>
    <w:multiLevelType w:val="hybridMultilevel"/>
    <w:tmpl w:val="73B8C52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3" w15:restartNumberingAfterBreak="0">
    <w:nsid w:val="632B273D"/>
    <w:multiLevelType w:val="hybridMultilevel"/>
    <w:tmpl w:val="047C843A"/>
    <w:lvl w:ilvl="0" w:tplc="BEE600CA">
      <w:start w:val="1"/>
      <w:numFmt w:val="decimal"/>
      <w:pStyle w:val="a8"/>
      <w:lvlText w:val="Таблица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BD60E5"/>
    <w:multiLevelType w:val="hybridMultilevel"/>
    <w:tmpl w:val="DB144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557EA0"/>
    <w:multiLevelType w:val="hybridMultilevel"/>
    <w:tmpl w:val="35520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8240FD"/>
    <w:multiLevelType w:val="hybridMultilevel"/>
    <w:tmpl w:val="ED823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B8257C"/>
    <w:multiLevelType w:val="hybridMultilevel"/>
    <w:tmpl w:val="5C580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0F8348F"/>
    <w:multiLevelType w:val="hybridMultilevel"/>
    <w:tmpl w:val="C11609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BD07CA"/>
    <w:multiLevelType w:val="hybridMultilevel"/>
    <w:tmpl w:val="12C469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5C97FB5"/>
    <w:multiLevelType w:val="hybridMultilevel"/>
    <w:tmpl w:val="15EE8A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AA1670"/>
    <w:multiLevelType w:val="hybridMultilevel"/>
    <w:tmpl w:val="DB1446D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6AD27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775C440A"/>
    <w:multiLevelType w:val="hybridMultilevel"/>
    <w:tmpl w:val="6340F1A0"/>
    <w:lvl w:ilvl="0" w:tplc="280CCE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A520156"/>
    <w:multiLevelType w:val="hybridMultilevel"/>
    <w:tmpl w:val="EF005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3D3589"/>
    <w:multiLevelType w:val="hybridMultilevel"/>
    <w:tmpl w:val="5086A8C8"/>
    <w:lvl w:ilvl="0" w:tplc="78583B74">
      <w:start w:val="1"/>
      <w:numFmt w:val="decimal"/>
      <w:pStyle w:val="a9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C9F3B74"/>
    <w:multiLevelType w:val="hybridMultilevel"/>
    <w:tmpl w:val="2DEC0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D5912B4"/>
    <w:multiLevelType w:val="hybridMultilevel"/>
    <w:tmpl w:val="BB84624E"/>
    <w:lvl w:ilvl="0" w:tplc="C0E6A854">
      <w:start w:val="1"/>
      <w:numFmt w:val="bullet"/>
      <w:pStyle w:val="a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E1376AE"/>
    <w:multiLevelType w:val="hybridMultilevel"/>
    <w:tmpl w:val="772A0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B217BB"/>
    <w:multiLevelType w:val="hybridMultilevel"/>
    <w:tmpl w:val="48F8D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457844">
    <w:abstractNumId w:val="23"/>
  </w:num>
  <w:num w:numId="2" w16cid:durableId="946155173">
    <w:abstractNumId w:val="27"/>
  </w:num>
  <w:num w:numId="3" w16cid:durableId="2097431403">
    <w:abstractNumId w:val="20"/>
  </w:num>
  <w:num w:numId="4" w16cid:durableId="1599560431">
    <w:abstractNumId w:val="41"/>
  </w:num>
  <w:num w:numId="5" w16cid:durableId="703020854">
    <w:abstractNumId w:val="12"/>
  </w:num>
  <w:num w:numId="6" w16cid:durableId="2145191006">
    <w:abstractNumId w:val="53"/>
  </w:num>
  <w:num w:numId="7" w16cid:durableId="555625395">
    <w:abstractNumId w:val="38"/>
  </w:num>
  <w:num w:numId="8" w16cid:durableId="2032143547">
    <w:abstractNumId w:val="45"/>
  </w:num>
  <w:num w:numId="9" w16cid:durableId="550190418">
    <w:abstractNumId w:val="67"/>
  </w:num>
  <w:num w:numId="10" w16cid:durableId="10571413">
    <w:abstractNumId w:val="0"/>
  </w:num>
  <w:num w:numId="11" w16cid:durableId="1422680464">
    <w:abstractNumId w:val="9"/>
  </w:num>
  <w:num w:numId="12" w16cid:durableId="1973897583">
    <w:abstractNumId w:val="1"/>
  </w:num>
  <w:num w:numId="13" w16cid:durableId="2103068097">
    <w:abstractNumId w:val="18"/>
  </w:num>
  <w:num w:numId="14" w16cid:durableId="1493834364">
    <w:abstractNumId w:val="43"/>
  </w:num>
  <w:num w:numId="15" w16cid:durableId="421679099">
    <w:abstractNumId w:val="3"/>
  </w:num>
  <w:num w:numId="16" w16cid:durableId="1304847435">
    <w:abstractNumId w:val="40"/>
  </w:num>
  <w:num w:numId="17" w16cid:durableId="310259459">
    <w:abstractNumId w:val="44"/>
  </w:num>
  <w:num w:numId="18" w16cid:durableId="657802730">
    <w:abstractNumId w:val="26"/>
  </w:num>
  <w:num w:numId="19" w16cid:durableId="228422410">
    <w:abstractNumId w:val="58"/>
  </w:num>
  <w:num w:numId="20" w16cid:durableId="1518151998">
    <w:abstractNumId w:val="13"/>
  </w:num>
  <w:num w:numId="21" w16cid:durableId="228225790">
    <w:abstractNumId w:val="65"/>
  </w:num>
  <w:num w:numId="22" w16cid:durableId="1241938908">
    <w:abstractNumId w:val="39"/>
  </w:num>
  <w:num w:numId="23" w16cid:durableId="2120640794">
    <w:abstractNumId w:val="24"/>
  </w:num>
  <w:num w:numId="24" w16cid:durableId="1364330867">
    <w:abstractNumId w:val="5"/>
  </w:num>
  <w:num w:numId="25" w16cid:durableId="249196340">
    <w:abstractNumId w:val="28"/>
  </w:num>
  <w:num w:numId="26" w16cid:durableId="1431968411">
    <w:abstractNumId w:val="62"/>
  </w:num>
  <w:num w:numId="27" w16cid:durableId="1904410813">
    <w:abstractNumId w:val="51"/>
  </w:num>
  <w:num w:numId="28" w16cid:durableId="502627065">
    <w:abstractNumId w:val="69"/>
  </w:num>
  <w:num w:numId="29" w16cid:durableId="1440833830">
    <w:abstractNumId w:val="48"/>
  </w:num>
  <w:num w:numId="30" w16cid:durableId="1724136764">
    <w:abstractNumId w:val="31"/>
  </w:num>
  <w:num w:numId="31" w16cid:durableId="652176604">
    <w:abstractNumId w:val="47"/>
  </w:num>
  <w:num w:numId="32" w16cid:durableId="359741516">
    <w:abstractNumId w:val="68"/>
  </w:num>
  <w:num w:numId="33" w16cid:durableId="595987337">
    <w:abstractNumId w:val="15"/>
  </w:num>
  <w:num w:numId="34" w16cid:durableId="1814831947">
    <w:abstractNumId w:val="8"/>
  </w:num>
  <w:num w:numId="35" w16cid:durableId="2124765261">
    <w:abstractNumId w:val="6"/>
  </w:num>
  <w:num w:numId="36" w16cid:durableId="1831214792">
    <w:abstractNumId w:val="14"/>
  </w:num>
  <w:num w:numId="37" w16cid:durableId="1012029450">
    <w:abstractNumId w:val="35"/>
  </w:num>
  <w:num w:numId="38" w16cid:durableId="875191944">
    <w:abstractNumId w:val="59"/>
  </w:num>
  <w:num w:numId="39" w16cid:durableId="544753307">
    <w:abstractNumId w:val="19"/>
  </w:num>
  <w:num w:numId="40" w16cid:durableId="1795555873">
    <w:abstractNumId w:val="34"/>
  </w:num>
  <w:num w:numId="41" w16cid:durableId="1489202049">
    <w:abstractNumId w:val="55"/>
  </w:num>
  <w:num w:numId="42" w16cid:durableId="678771080">
    <w:abstractNumId w:val="60"/>
  </w:num>
  <w:num w:numId="43" w16cid:durableId="381562452">
    <w:abstractNumId w:val="7"/>
  </w:num>
  <w:num w:numId="44" w16cid:durableId="438723138">
    <w:abstractNumId w:val="11"/>
  </w:num>
  <w:num w:numId="45" w16cid:durableId="1989431663">
    <w:abstractNumId w:val="25"/>
  </w:num>
  <w:num w:numId="46" w16cid:durableId="942961831">
    <w:abstractNumId w:val="46"/>
  </w:num>
  <w:num w:numId="47" w16cid:durableId="642930151">
    <w:abstractNumId w:val="49"/>
  </w:num>
  <w:num w:numId="48" w16cid:durableId="2054576841">
    <w:abstractNumId w:val="37"/>
  </w:num>
  <w:num w:numId="49" w16cid:durableId="281113007">
    <w:abstractNumId w:val="33"/>
  </w:num>
  <w:num w:numId="50" w16cid:durableId="1977760043">
    <w:abstractNumId w:val="57"/>
  </w:num>
  <w:num w:numId="51" w16cid:durableId="713307868">
    <w:abstractNumId w:val="65"/>
    <w:lvlOverride w:ilvl="0">
      <w:startOverride w:val="1"/>
    </w:lvlOverride>
  </w:num>
  <w:num w:numId="52" w16cid:durableId="1153524480">
    <w:abstractNumId w:val="65"/>
    <w:lvlOverride w:ilvl="0">
      <w:startOverride w:val="1"/>
    </w:lvlOverride>
  </w:num>
  <w:num w:numId="53" w16cid:durableId="1918781150">
    <w:abstractNumId w:val="4"/>
  </w:num>
  <w:num w:numId="54" w16cid:durableId="1812285446">
    <w:abstractNumId w:val="64"/>
  </w:num>
  <w:num w:numId="55" w16cid:durableId="627509158">
    <w:abstractNumId w:val="29"/>
  </w:num>
  <w:num w:numId="56" w16cid:durableId="407312994">
    <w:abstractNumId w:val="17"/>
  </w:num>
  <w:num w:numId="57" w16cid:durableId="679697953">
    <w:abstractNumId w:val="63"/>
  </w:num>
  <w:num w:numId="58" w16cid:durableId="228927375">
    <w:abstractNumId w:val="21"/>
  </w:num>
  <w:num w:numId="59" w16cid:durableId="560599973">
    <w:abstractNumId w:val="66"/>
  </w:num>
  <w:num w:numId="60" w16cid:durableId="1869642561">
    <w:abstractNumId w:val="22"/>
  </w:num>
  <w:num w:numId="61" w16cid:durableId="1222867677">
    <w:abstractNumId w:val="56"/>
  </w:num>
  <w:num w:numId="62" w16cid:durableId="452865531">
    <w:abstractNumId w:val="50"/>
  </w:num>
  <w:num w:numId="63" w16cid:durableId="495996680">
    <w:abstractNumId w:val="52"/>
  </w:num>
  <w:num w:numId="64" w16cid:durableId="1694570541">
    <w:abstractNumId w:val="36"/>
  </w:num>
  <w:num w:numId="65" w16cid:durableId="2069257327">
    <w:abstractNumId w:val="54"/>
  </w:num>
  <w:num w:numId="66" w16cid:durableId="1529219239">
    <w:abstractNumId w:val="32"/>
  </w:num>
  <w:num w:numId="67" w16cid:durableId="98107821">
    <w:abstractNumId w:val="61"/>
  </w:num>
  <w:num w:numId="68" w16cid:durableId="514926074">
    <w:abstractNumId w:val="10"/>
  </w:num>
  <w:num w:numId="69" w16cid:durableId="64648073">
    <w:abstractNumId w:val="16"/>
  </w:num>
  <w:num w:numId="70" w16cid:durableId="1946695158">
    <w:abstractNumId w:val="42"/>
  </w:num>
  <w:num w:numId="71" w16cid:durableId="1229069846">
    <w:abstractNumId w:val="30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8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24F4"/>
    <w:rsid w:val="00001D91"/>
    <w:rsid w:val="000037AA"/>
    <w:rsid w:val="000058EC"/>
    <w:rsid w:val="00011E89"/>
    <w:rsid w:val="00016CF9"/>
    <w:rsid w:val="00020B4F"/>
    <w:rsid w:val="00021779"/>
    <w:rsid w:val="00023EEF"/>
    <w:rsid w:val="00025C72"/>
    <w:rsid w:val="00026695"/>
    <w:rsid w:val="0003082C"/>
    <w:rsid w:val="00031350"/>
    <w:rsid w:val="00031DE1"/>
    <w:rsid w:val="0004311C"/>
    <w:rsid w:val="000441E0"/>
    <w:rsid w:val="0004465A"/>
    <w:rsid w:val="00044849"/>
    <w:rsid w:val="00045CF7"/>
    <w:rsid w:val="000468F6"/>
    <w:rsid w:val="0004699F"/>
    <w:rsid w:val="000477DE"/>
    <w:rsid w:val="00051E0F"/>
    <w:rsid w:val="00053156"/>
    <w:rsid w:val="00054AFC"/>
    <w:rsid w:val="00057024"/>
    <w:rsid w:val="00067EEE"/>
    <w:rsid w:val="00073B94"/>
    <w:rsid w:val="00077342"/>
    <w:rsid w:val="00087FBC"/>
    <w:rsid w:val="0009230D"/>
    <w:rsid w:val="000A5502"/>
    <w:rsid w:val="000B65AA"/>
    <w:rsid w:val="000B7DBC"/>
    <w:rsid w:val="000C35CA"/>
    <w:rsid w:val="000D2967"/>
    <w:rsid w:val="000D7121"/>
    <w:rsid w:val="000D71E0"/>
    <w:rsid w:val="000D744F"/>
    <w:rsid w:val="000D7F74"/>
    <w:rsid w:val="000E0FB7"/>
    <w:rsid w:val="000E16A0"/>
    <w:rsid w:val="000E4B4D"/>
    <w:rsid w:val="000E7D98"/>
    <w:rsid w:val="000F2664"/>
    <w:rsid w:val="000F512E"/>
    <w:rsid w:val="000F6B07"/>
    <w:rsid w:val="000F7993"/>
    <w:rsid w:val="00105F15"/>
    <w:rsid w:val="00107832"/>
    <w:rsid w:val="00110D80"/>
    <w:rsid w:val="001149BA"/>
    <w:rsid w:val="00115365"/>
    <w:rsid w:val="00120212"/>
    <w:rsid w:val="0012233A"/>
    <w:rsid w:val="001369DE"/>
    <w:rsid w:val="00136DC5"/>
    <w:rsid w:val="0013726D"/>
    <w:rsid w:val="001376CB"/>
    <w:rsid w:val="0014215C"/>
    <w:rsid w:val="0014640F"/>
    <w:rsid w:val="00151492"/>
    <w:rsid w:val="001516C9"/>
    <w:rsid w:val="001525E3"/>
    <w:rsid w:val="001527B4"/>
    <w:rsid w:val="00152854"/>
    <w:rsid w:val="00160405"/>
    <w:rsid w:val="00163F10"/>
    <w:rsid w:val="00165BA1"/>
    <w:rsid w:val="001675A8"/>
    <w:rsid w:val="001704AC"/>
    <w:rsid w:val="0017634F"/>
    <w:rsid w:val="00181D21"/>
    <w:rsid w:val="001822ED"/>
    <w:rsid w:val="00182A3B"/>
    <w:rsid w:val="0018504D"/>
    <w:rsid w:val="00185C87"/>
    <w:rsid w:val="00186FDE"/>
    <w:rsid w:val="00187CF7"/>
    <w:rsid w:val="00191152"/>
    <w:rsid w:val="00192EDA"/>
    <w:rsid w:val="00194AA7"/>
    <w:rsid w:val="001A2233"/>
    <w:rsid w:val="001B15B9"/>
    <w:rsid w:val="001C24EA"/>
    <w:rsid w:val="001C69F7"/>
    <w:rsid w:val="001C77DF"/>
    <w:rsid w:val="001C7C8B"/>
    <w:rsid w:val="001D2E14"/>
    <w:rsid w:val="001D4C57"/>
    <w:rsid w:val="001D5057"/>
    <w:rsid w:val="001D6B40"/>
    <w:rsid w:val="001E071A"/>
    <w:rsid w:val="001E1A1D"/>
    <w:rsid w:val="001E33C2"/>
    <w:rsid w:val="001E3B3A"/>
    <w:rsid w:val="001E6C3C"/>
    <w:rsid w:val="001E709A"/>
    <w:rsid w:val="001E7557"/>
    <w:rsid w:val="001F4F01"/>
    <w:rsid w:val="001F6C9F"/>
    <w:rsid w:val="00202DB8"/>
    <w:rsid w:val="00206FB9"/>
    <w:rsid w:val="002073E8"/>
    <w:rsid w:val="002101A6"/>
    <w:rsid w:val="002134B9"/>
    <w:rsid w:val="00224E44"/>
    <w:rsid w:val="00230587"/>
    <w:rsid w:val="002352B1"/>
    <w:rsid w:val="002365D5"/>
    <w:rsid w:val="00236F41"/>
    <w:rsid w:val="002376C2"/>
    <w:rsid w:val="00237C4D"/>
    <w:rsid w:val="002439E0"/>
    <w:rsid w:val="002513A9"/>
    <w:rsid w:val="00256CD4"/>
    <w:rsid w:val="00256E79"/>
    <w:rsid w:val="00260346"/>
    <w:rsid w:val="00263391"/>
    <w:rsid w:val="00264C15"/>
    <w:rsid w:val="002677D9"/>
    <w:rsid w:val="00274DAD"/>
    <w:rsid w:val="00275ACE"/>
    <w:rsid w:val="00275FC9"/>
    <w:rsid w:val="00280723"/>
    <w:rsid w:val="00280724"/>
    <w:rsid w:val="00284472"/>
    <w:rsid w:val="00284DCC"/>
    <w:rsid w:val="00284F98"/>
    <w:rsid w:val="00285EB5"/>
    <w:rsid w:val="0029057E"/>
    <w:rsid w:val="00290CC6"/>
    <w:rsid w:val="002A0606"/>
    <w:rsid w:val="002A0F1E"/>
    <w:rsid w:val="002A391C"/>
    <w:rsid w:val="002A401C"/>
    <w:rsid w:val="002A40E0"/>
    <w:rsid w:val="002A672A"/>
    <w:rsid w:val="002B2AA1"/>
    <w:rsid w:val="002B2F44"/>
    <w:rsid w:val="002B7BB8"/>
    <w:rsid w:val="002C1DE8"/>
    <w:rsid w:val="002D043B"/>
    <w:rsid w:val="002D60E3"/>
    <w:rsid w:val="002D7011"/>
    <w:rsid w:val="002E11AC"/>
    <w:rsid w:val="002E264A"/>
    <w:rsid w:val="002E2BD6"/>
    <w:rsid w:val="002F006B"/>
    <w:rsid w:val="002F4788"/>
    <w:rsid w:val="002F557E"/>
    <w:rsid w:val="003002E9"/>
    <w:rsid w:val="003008AC"/>
    <w:rsid w:val="00305AEB"/>
    <w:rsid w:val="003075B8"/>
    <w:rsid w:val="00310060"/>
    <w:rsid w:val="00311654"/>
    <w:rsid w:val="003133F8"/>
    <w:rsid w:val="00313E2B"/>
    <w:rsid w:val="003147B4"/>
    <w:rsid w:val="00315DD6"/>
    <w:rsid w:val="0031699D"/>
    <w:rsid w:val="00320810"/>
    <w:rsid w:val="00324B54"/>
    <w:rsid w:val="0032559F"/>
    <w:rsid w:val="00326EDB"/>
    <w:rsid w:val="003345FC"/>
    <w:rsid w:val="00335D71"/>
    <w:rsid w:val="00342261"/>
    <w:rsid w:val="00345466"/>
    <w:rsid w:val="0034629D"/>
    <w:rsid w:val="00346C59"/>
    <w:rsid w:val="00347D22"/>
    <w:rsid w:val="00350671"/>
    <w:rsid w:val="0035113B"/>
    <w:rsid w:val="00351724"/>
    <w:rsid w:val="00353546"/>
    <w:rsid w:val="003543AE"/>
    <w:rsid w:val="00357478"/>
    <w:rsid w:val="00363D6D"/>
    <w:rsid w:val="00364DDE"/>
    <w:rsid w:val="00367F9A"/>
    <w:rsid w:val="003801CB"/>
    <w:rsid w:val="00390FA4"/>
    <w:rsid w:val="003917F6"/>
    <w:rsid w:val="00391CDF"/>
    <w:rsid w:val="00393F01"/>
    <w:rsid w:val="0039714F"/>
    <w:rsid w:val="003A65C1"/>
    <w:rsid w:val="003B29D7"/>
    <w:rsid w:val="003B5CDE"/>
    <w:rsid w:val="003B653E"/>
    <w:rsid w:val="003C2FDD"/>
    <w:rsid w:val="003C378B"/>
    <w:rsid w:val="003C42F7"/>
    <w:rsid w:val="003C608D"/>
    <w:rsid w:val="003C792E"/>
    <w:rsid w:val="003D4C60"/>
    <w:rsid w:val="003D624C"/>
    <w:rsid w:val="003D7591"/>
    <w:rsid w:val="003E3EB0"/>
    <w:rsid w:val="003E6AAE"/>
    <w:rsid w:val="003F6D86"/>
    <w:rsid w:val="004023CC"/>
    <w:rsid w:val="00405EFE"/>
    <w:rsid w:val="00406808"/>
    <w:rsid w:val="00407055"/>
    <w:rsid w:val="00414E2A"/>
    <w:rsid w:val="004166B1"/>
    <w:rsid w:val="00416EAD"/>
    <w:rsid w:val="0042181E"/>
    <w:rsid w:val="00423973"/>
    <w:rsid w:val="0042466B"/>
    <w:rsid w:val="004257F5"/>
    <w:rsid w:val="004333D3"/>
    <w:rsid w:val="00440464"/>
    <w:rsid w:val="00441D96"/>
    <w:rsid w:val="0044305C"/>
    <w:rsid w:val="00445B55"/>
    <w:rsid w:val="00452296"/>
    <w:rsid w:val="004527EF"/>
    <w:rsid w:val="004556A4"/>
    <w:rsid w:val="004600FE"/>
    <w:rsid w:val="004627B6"/>
    <w:rsid w:val="004674AB"/>
    <w:rsid w:val="004678A3"/>
    <w:rsid w:val="00470B64"/>
    <w:rsid w:val="00472938"/>
    <w:rsid w:val="004747CB"/>
    <w:rsid w:val="00474D93"/>
    <w:rsid w:val="0047532B"/>
    <w:rsid w:val="00481B75"/>
    <w:rsid w:val="0048322F"/>
    <w:rsid w:val="00483F9E"/>
    <w:rsid w:val="004870D5"/>
    <w:rsid w:val="004902ED"/>
    <w:rsid w:val="00491698"/>
    <w:rsid w:val="00491F63"/>
    <w:rsid w:val="00497B86"/>
    <w:rsid w:val="004A2CA4"/>
    <w:rsid w:val="004A3E4F"/>
    <w:rsid w:val="004B0508"/>
    <w:rsid w:val="004B084C"/>
    <w:rsid w:val="004B1D59"/>
    <w:rsid w:val="004B21A6"/>
    <w:rsid w:val="004B2875"/>
    <w:rsid w:val="004B3562"/>
    <w:rsid w:val="004B60AF"/>
    <w:rsid w:val="004B7348"/>
    <w:rsid w:val="004C3763"/>
    <w:rsid w:val="004C3FDF"/>
    <w:rsid w:val="004D4544"/>
    <w:rsid w:val="004E245F"/>
    <w:rsid w:val="004E2CFC"/>
    <w:rsid w:val="004E42E4"/>
    <w:rsid w:val="004E533B"/>
    <w:rsid w:val="004E5E38"/>
    <w:rsid w:val="004E623A"/>
    <w:rsid w:val="00501A43"/>
    <w:rsid w:val="005028C5"/>
    <w:rsid w:val="00510DE2"/>
    <w:rsid w:val="0051124A"/>
    <w:rsid w:val="00511AC0"/>
    <w:rsid w:val="005144E2"/>
    <w:rsid w:val="005177F7"/>
    <w:rsid w:val="00522435"/>
    <w:rsid w:val="00525130"/>
    <w:rsid w:val="00525D95"/>
    <w:rsid w:val="0052609D"/>
    <w:rsid w:val="00527B7B"/>
    <w:rsid w:val="00530529"/>
    <w:rsid w:val="00531DDA"/>
    <w:rsid w:val="005345EC"/>
    <w:rsid w:val="00535232"/>
    <w:rsid w:val="00536A02"/>
    <w:rsid w:val="0055089D"/>
    <w:rsid w:val="00554019"/>
    <w:rsid w:val="0056065A"/>
    <w:rsid w:val="00560804"/>
    <w:rsid w:val="00567D50"/>
    <w:rsid w:val="00574EB6"/>
    <w:rsid w:val="005767FB"/>
    <w:rsid w:val="00580F13"/>
    <w:rsid w:val="0058242B"/>
    <w:rsid w:val="00585CF7"/>
    <w:rsid w:val="00586710"/>
    <w:rsid w:val="00590DB2"/>
    <w:rsid w:val="00592BC5"/>
    <w:rsid w:val="00593B6C"/>
    <w:rsid w:val="00593F65"/>
    <w:rsid w:val="00596795"/>
    <w:rsid w:val="0059732D"/>
    <w:rsid w:val="005A136B"/>
    <w:rsid w:val="005A2B89"/>
    <w:rsid w:val="005A4EE0"/>
    <w:rsid w:val="005A55AE"/>
    <w:rsid w:val="005A5E0B"/>
    <w:rsid w:val="005B1C81"/>
    <w:rsid w:val="005B20CC"/>
    <w:rsid w:val="005B3B0D"/>
    <w:rsid w:val="005B5782"/>
    <w:rsid w:val="005B74E9"/>
    <w:rsid w:val="005B79BC"/>
    <w:rsid w:val="005C2740"/>
    <w:rsid w:val="005C36AE"/>
    <w:rsid w:val="005C634B"/>
    <w:rsid w:val="005D0480"/>
    <w:rsid w:val="005D0604"/>
    <w:rsid w:val="005D292F"/>
    <w:rsid w:val="005D7CDB"/>
    <w:rsid w:val="005E004D"/>
    <w:rsid w:val="005F04F0"/>
    <w:rsid w:val="005F0534"/>
    <w:rsid w:val="005F0DE0"/>
    <w:rsid w:val="005F130F"/>
    <w:rsid w:val="005F2EC7"/>
    <w:rsid w:val="005F3133"/>
    <w:rsid w:val="005F5348"/>
    <w:rsid w:val="00601AD3"/>
    <w:rsid w:val="00610299"/>
    <w:rsid w:val="00611A70"/>
    <w:rsid w:val="00611DE6"/>
    <w:rsid w:val="00611FAB"/>
    <w:rsid w:val="006124F4"/>
    <w:rsid w:val="00613279"/>
    <w:rsid w:val="00616120"/>
    <w:rsid w:val="00616589"/>
    <w:rsid w:val="00616F3D"/>
    <w:rsid w:val="006204BD"/>
    <w:rsid w:val="00621A85"/>
    <w:rsid w:val="00622096"/>
    <w:rsid w:val="00623938"/>
    <w:rsid w:val="00625CB3"/>
    <w:rsid w:val="00634658"/>
    <w:rsid w:val="00644AAC"/>
    <w:rsid w:val="00647EA0"/>
    <w:rsid w:val="00650059"/>
    <w:rsid w:val="00651268"/>
    <w:rsid w:val="0065131D"/>
    <w:rsid w:val="0065197C"/>
    <w:rsid w:val="006551D8"/>
    <w:rsid w:val="00655F8D"/>
    <w:rsid w:val="00656A8C"/>
    <w:rsid w:val="00660C79"/>
    <w:rsid w:val="00663D21"/>
    <w:rsid w:val="0067153B"/>
    <w:rsid w:val="00672051"/>
    <w:rsid w:val="00675441"/>
    <w:rsid w:val="00677C09"/>
    <w:rsid w:val="00682E43"/>
    <w:rsid w:val="0068355D"/>
    <w:rsid w:val="00685329"/>
    <w:rsid w:val="00685B1A"/>
    <w:rsid w:val="00686D38"/>
    <w:rsid w:val="00696A5B"/>
    <w:rsid w:val="006A0121"/>
    <w:rsid w:val="006A09D0"/>
    <w:rsid w:val="006A18CE"/>
    <w:rsid w:val="006A5B8B"/>
    <w:rsid w:val="006A7FCF"/>
    <w:rsid w:val="006B06FA"/>
    <w:rsid w:val="006B0CA6"/>
    <w:rsid w:val="006B17E7"/>
    <w:rsid w:val="006B1DA0"/>
    <w:rsid w:val="006B682C"/>
    <w:rsid w:val="006C11D7"/>
    <w:rsid w:val="006C3A4F"/>
    <w:rsid w:val="006C7947"/>
    <w:rsid w:val="006D218D"/>
    <w:rsid w:val="006E03D5"/>
    <w:rsid w:val="006F0717"/>
    <w:rsid w:val="006F29C1"/>
    <w:rsid w:val="006F2D78"/>
    <w:rsid w:val="00700F70"/>
    <w:rsid w:val="007014A0"/>
    <w:rsid w:val="007028D4"/>
    <w:rsid w:val="007135C7"/>
    <w:rsid w:val="00714532"/>
    <w:rsid w:val="007206C7"/>
    <w:rsid w:val="00721CE9"/>
    <w:rsid w:val="00722453"/>
    <w:rsid w:val="00726C11"/>
    <w:rsid w:val="007345A2"/>
    <w:rsid w:val="00735956"/>
    <w:rsid w:val="007423E7"/>
    <w:rsid w:val="00747929"/>
    <w:rsid w:val="00752240"/>
    <w:rsid w:val="00753845"/>
    <w:rsid w:val="007561BE"/>
    <w:rsid w:val="00760018"/>
    <w:rsid w:val="007602CE"/>
    <w:rsid w:val="007607F1"/>
    <w:rsid w:val="0076265C"/>
    <w:rsid w:val="00762CCB"/>
    <w:rsid w:val="007637A3"/>
    <w:rsid w:val="00776562"/>
    <w:rsid w:val="00782316"/>
    <w:rsid w:val="007838AA"/>
    <w:rsid w:val="00783F61"/>
    <w:rsid w:val="00783FF0"/>
    <w:rsid w:val="00785A3D"/>
    <w:rsid w:val="007860C7"/>
    <w:rsid w:val="00786188"/>
    <w:rsid w:val="00787691"/>
    <w:rsid w:val="00787914"/>
    <w:rsid w:val="00791256"/>
    <w:rsid w:val="00792239"/>
    <w:rsid w:val="007932C5"/>
    <w:rsid w:val="00793864"/>
    <w:rsid w:val="00794C4F"/>
    <w:rsid w:val="007A5BBD"/>
    <w:rsid w:val="007A7F00"/>
    <w:rsid w:val="007B0DD3"/>
    <w:rsid w:val="007B37B9"/>
    <w:rsid w:val="007C075E"/>
    <w:rsid w:val="007C2093"/>
    <w:rsid w:val="007C2209"/>
    <w:rsid w:val="007D5B9B"/>
    <w:rsid w:val="007D68B7"/>
    <w:rsid w:val="007E0438"/>
    <w:rsid w:val="007E3130"/>
    <w:rsid w:val="007E73B2"/>
    <w:rsid w:val="007F38F1"/>
    <w:rsid w:val="007F5628"/>
    <w:rsid w:val="0080016E"/>
    <w:rsid w:val="00800C61"/>
    <w:rsid w:val="00804FFF"/>
    <w:rsid w:val="00813F9E"/>
    <w:rsid w:val="00823384"/>
    <w:rsid w:val="0082424F"/>
    <w:rsid w:val="008274B7"/>
    <w:rsid w:val="00831D9C"/>
    <w:rsid w:val="00834FB7"/>
    <w:rsid w:val="0083540F"/>
    <w:rsid w:val="008415CD"/>
    <w:rsid w:val="00841740"/>
    <w:rsid w:val="00842410"/>
    <w:rsid w:val="0084364B"/>
    <w:rsid w:val="00843B4A"/>
    <w:rsid w:val="00845631"/>
    <w:rsid w:val="00846332"/>
    <w:rsid w:val="0084780E"/>
    <w:rsid w:val="00852C9A"/>
    <w:rsid w:val="00855909"/>
    <w:rsid w:val="008613FC"/>
    <w:rsid w:val="00862DBE"/>
    <w:rsid w:val="0086509B"/>
    <w:rsid w:val="008655D1"/>
    <w:rsid w:val="00873ACB"/>
    <w:rsid w:val="00875549"/>
    <w:rsid w:val="00875BEF"/>
    <w:rsid w:val="00876212"/>
    <w:rsid w:val="008766AC"/>
    <w:rsid w:val="00876A95"/>
    <w:rsid w:val="00881E59"/>
    <w:rsid w:val="00882AF0"/>
    <w:rsid w:val="008838E2"/>
    <w:rsid w:val="00883D39"/>
    <w:rsid w:val="008841E0"/>
    <w:rsid w:val="00886757"/>
    <w:rsid w:val="00891BF4"/>
    <w:rsid w:val="0089695D"/>
    <w:rsid w:val="008A2D68"/>
    <w:rsid w:val="008A5057"/>
    <w:rsid w:val="008A5604"/>
    <w:rsid w:val="008A6D66"/>
    <w:rsid w:val="008A6E71"/>
    <w:rsid w:val="008B4C65"/>
    <w:rsid w:val="008C4F28"/>
    <w:rsid w:val="008C5512"/>
    <w:rsid w:val="008D7EC5"/>
    <w:rsid w:val="008E2098"/>
    <w:rsid w:val="008F2C8B"/>
    <w:rsid w:val="008F2D47"/>
    <w:rsid w:val="008F49EF"/>
    <w:rsid w:val="008F5538"/>
    <w:rsid w:val="00902853"/>
    <w:rsid w:val="00902865"/>
    <w:rsid w:val="00904559"/>
    <w:rsid w:val="00904C90"/>
    <w:rsid w:val="00906A58"/>
    <w:rsid w:val="00910D27"/>
    <w:rsid w:val="00910EDE"/>
    <w:rsid w:val="009154FD"/>
    <w:rsid w:val="00916CF4"/>
    <w:rsid w:val="00917268"/>
    <w:rsid w:val="0092361E"/>
    <w:rsid w:val="00941717"/>
    <w:rsid w:val="00947296"/>
    <w:rsid w:val="00947CE4"/>
    <w:rsid w:val="009529CF"/>
    <w:rsid w:val="00952F9A"/>
    <w:rsid w:val="00954EFF"/>
    <w:rsid w:val="00960425"/>
    <w:rsid w:val="009606C6"/>
    <w:rsid w:val="009635F7"/>
    <w:rsid w:val="00964BF7"/>
    <w:rsid w:val="0096524C"/>
    <w:rsid w:val="009653F1"/>
    <w:rsid w:val="00966833"/>
    <w:rsid w:val="00970D34"/>
    <w:rsid w:val="00972799"/>
    <w:rsid w:val="00981879"/>
    <w:rsid w:val="00982B71"/>
    <w:rsid w:val="00983F95"/>
    <w:rsid w:val="00984887"/>
    <w:rsid w:val="00987838"/>
    <w:rsid w:val="00995FA7"/>
    <w:rsid w:val="00997CEC"/>
    <w:rsid w:val="00997EE6"/>
    <w:rsid w:val="009A61C4"/>
    <w:rsid w:val="009B1F51"/>
    <w:rsid w:val="009B5080"/>
    <w:rsid w:val="009B5860"/>
    <w:rsid w:val="009B7B8B"/>
    <w:rsid w:val="009C1627"/>
    <w:rsid w:val="009C5C0C"/>
    <w:rsid w:val="009C6025"/>
    <w:rsid w:val="009C61A7"/>
    <w:rsid w:val="009D210A"/>
    <w:rsid w:val="009E1884"/>
    <w:rsid w:val="009E6296"/>
    <w:rsid w:val="009F3380"/>
    <w:rsid w:val="009F4884"/>
    <w:rsid w:val="009F7439"/>
    <w:rsid w:val="00A01CFF"/>
    <w:rsid w:val="00A03E74"/>
    <w:rsid w:val="00A10014"/>
    <w:rsid w:val="00A149CA"/>
    <w:rsid w:val="00A14BA5"/>
    <w:rsid w:val="00A17415"/>
    <w:rsid w:val="00A218F4"/>
    <w:rsid w:val="00A22D60"/>
    <w:rsid w:val="00A238CA"/>
    <w:rsid w:val="00A34179"/>
    <w:rsid w:val="00A3445A"/>
    <w:rsid w:val="00A36399"/>
    <w:rsid w:val="00A407DC"/>
    <w:rsid w:val="00A40AF0"/>
    <w:rsid w:val="00A44DF6"/>
    <w:rsid w:val="00A503EE"/>
    <w:rsid w:val="00A51EBC"/>
    <w:rsid w:val="00A523E7"/>
    <w:rsid w:val="00A5248F"/>
    <w:rsid w:val="00A52E60"/>
    <w:rsid w:val="00A72ABF"/>
    <w:rsid w:val="00A732C7"/>
    <w:rsid w:val="00A73E9C"/>
    <w:rsid w:val="00A748C4"/>
    <w:rsid w:val="00A76D2B"/>
    <w:rsid w:val="00A8521D"/>
    <w:rsid w:val="00A90916"/>
    <w:rsid w:val="00A95111"/>
    <w:rsid w:val="00AA1260"/>
    <w:rsid w:val="00AA33A9"/>
    <w:rsid w:val="00AA35F9"/>
    <w:rsid w:val="00AA4E54"/>
    <w:rsid w:val="00AA6395"/>
    <w:rsid w:val="00AC5212"/>
    <w:rsid w:val="00AC5265"/>
    <w:rsid w:val="00AC7B02"/>
    <w:rsid w:val="00AC7D56"/>
    <w:rsid w:val="00AE3E6A"/>
    <w:rsid w:val="00AE403A"/>
    <w:rsid w:val="00AE71CD"/>
    <w:rsid w:val="00AF3792"/>
    <w:rsid w:val="00AF3EC9"/>
    <w:rsid w:val="00AF6CC7"/>
    <w:rsid w:val="00B04C57"/>
    <w:rsid w:val="00B05A68"/>
    <w:rsid w:val="00B06F17"/>
    <w:rsid w:val="00B10C4C"/>
    <w:rsid w:val="00B11A28"/>
    <w:rsid w:val="00B11D9C"/>
    <w:rsid w:val="00B12C18"/>
    <w:rsid w:val="00B143D8"/>
    <w:rsid w:val="00B17160"/>
    <w:rsid w:val="00B1757B"/>
    <w:rsid w:val="00B21BE5"/>
    <w:rsid w:val="00B21F3E"/>
    <w:rsid w:val="00B24D4C"/>
    <w:rsid w:val="00B3014E"/>
    <w:rsid w:val="00B36385"/>
    <w:rsid w:val="00B36F80"/>
    <w:rsid w:val="00B4136C"/>
    <w:rsid w:val="00B43D3A"/>
    <w:rsid w:val="00B462EF"/>
    <w:rsid w:val="00B469D9"/>
    <w:rsid w:val="00B52ADE"/>
    <w:rsid w:val="00B6179C"/>
    <w:rsid w:val="00B73AA6"/>
    <w:rsid w:val="00B7426F"/>
    <w:rsid w:val="00B80436"/>
    <w:rsid w:val="00B81B5A"/>
    <w:rsid w:val="00B84F93"/>
    <w:rsid w:val="00B85C0C"/>
    <w:rsid w:val="00B95957"/>
    <w:rsid w:val="00BA0289"/>
    <w:rsid w:val="00BA1FF6"/>
    <w:rsid w:val="00BA22F5"/>
    <w:rsid w:val="00BA598A"/>
    <w:rsid w:val="00BA5C72"/>
    <w:rsid w:val="00BB3224"/>
    <w:rsid w:val="00BB4384"/>
    <w:rsid w:val="00BB69FB"/>
    <w:rsid w:val="00BC0811"/>
    <w:rsid w:val="00BC5D36"/>
    <w:rsid w:val="00BD1310"/>
    <w:rsid w:val="00BD7037"/>
    <w:rsid w:val="00BD77A3"/>
    <w:rsid w:val="00BD7F82"/>
    <w:rsid w:val="00BE7924"/>
    <w:rsid w:val="00BF0087"/>
    <w:rsid w:val="00BF352A"/>
    <w:rsid w:val="00BF5912"/>
    <w:rsid w:val="00BF614C"/>
    <w:rsid w:val="00C116D4"/>
    <w:rsid w:val="00C1212E"/>
    <w:rsid w:val="00C1248F"/>
    <w:rsid w:val="00C22D94"/>
    <w:rsid w:val="00C23576"/>
    <w:rsid w:val="00C27E0F"/>
    <w:rsid w:val="00C32553"/>
    <w:rsid w:val="00C37583"/>
    <w:rsid w:val="00C40026"/>
    <w:rsid w:val="00C40BEE"/>
    <w:rsid w:val="00C45B1F"/>
    <w:rsid w:val="00C51BF9"/>
    <w:rsid w:val="00C53B19"/>
    <w:rsid w:val="00C54653"/>
    <w:rsid w:val="00C547CA"/>
    <w:rsid w:val="00C57937"/>
    <w:rsid w:val="00C57B28"/>
    <w:rsid w:val="00C604C2"/>
    <w:rsid w:val="00C61F45"/>
    <w:rsid w:val="00C63371"/>
    <w:rsid w:val="00C66C6B"/>
    <w:rsid w:val="00C729C4"/>
    <w:rsid w:val="00C74E4C"/>
    <w:rsid w:val="00C80B92"/>
    <w:rsid w:val="00C83625"/>
    <w:rsid w:val="00C8502E"/>
    <w:rsid w:val="00C86A0F"/>
    <w:rsid w:val="00C90B60"/>
    <w:rsid w:val="00CA007F"/>
    <w:rsid w:val="00CA43C2"/>
    <w:rsid w:val="00CA7433"/>
    <w:rsid w:val="00CA7A96"/>
    <w:rsid w:val="00CB03BE"/>
    <w:rsid w:val="00CB1010"/>
    <w:rsid w:val="00CB2216"/>
    <w:rsid w:val="00CC0AAB"/>
    <w:rsid w:val="00CC0BC3"/>
    <w:rsid w:val="00CC67BE"/>
    <w:rsid w:val="00CD175B"/>
    <w:rsid w:val="00CD194C"/>
    <w:rsid w:val="00CD5A44"/>
    <w:rsid w:val="00CD69CF"/>
    <w:rsid w:val="00CD6B40"/>
    <w:rsid w:val="00CF1E02"/>
    <w:rsid w:val="00CF3781"/>
    <w:rsid w:val="00CF3DBB"/>
    <w:rsid w:val="00CF4403"/>
    <w:rsid w:val="00CF60AF"/>
    <w:rsid w:val="00D00ED4"/>
    <w:rsid w:val="00D02F99"/>
    <w:rsid w:val="00D04A4D"/>
    <w:rsid w:val="00D061AB"/>
    <w:rsid w:val="00D06B57"/>
    <w:rsid w:val="00D1199E"/>
    <w:rsid w:val="00D134F6"/>
    <w:rsid w:val="00D16B78"/>
    <w:rsid w:val="00D16F80"/>
    <w:rsid w:val="00D3135C"/>
    <w:rsid w:val="00D37A73"/>
    <w:rsid w:val="00D37ABA"/>
    <w:rsid w:val="00D37B6E"/>
    <w:rsid w:val="00D40A77"/>
    <w:rsid w:val="00D41BAA"/>
    <w:rsid w:val="00D457DE"/>
    <w:rsid w:val="00D4740C"/>
    <w:rsid w:val="00D50AE0"/>
    <w:rsid w:val="00D562EE"/>
    <w:rsid w:val="00D61E7C"/>
    <w:rsid w:val="00D65DA0"/>
    <w:rsid w:val="00D7030A"/>
    <w:rsid w:val="00D732B9"/>
    <w:rsid w:val="00D75E3E"/>
    <w:rsid w:val="00D82D7A"/>
    <w:rsid w:val="00D8336F"/>
    <w:rsid w:val="00D847DF"/>
    <w:rsid w:val="00D87BBD"/>
    <w:rsid w:val="00D951AA"/>
    <w:rsid w:val="00D97B3F"/>
    <w:rsid w:val="00DA0C98"/>
    <w:rsid w:val="00DA6990"/>
    <w:rsid w:val="00DA6F8F"/>
    <w:rsid w:val="00DB3E1B"/>
    <w:rsid w:val="00DB4792"/>
    <w:rsid w:val="00DB7AB2"/>
    <w:rsid w:val="00DC457F"/>
    <w:rsid w:val="00DC472F"/>
    <w:rsid w:val="00DC5565"/>
    <w:rsid w:val="00DC5F27"/>
    <w:rsid w:val="00DC5F9A"/>
    <w:rsid w:val="00DD1144"/>
    <w:rsid w:val="00DE0D29"/>
    <w:rsid w:val="00DE18EF"/>
    <w:rsid w:val="00DE4361"/>
    <w:rsid w:val="00DE622A"/>
    <w:rsid w:val="00DF125A"/>
    <w:rsid w:val="00E011DF"/>
    <w:rsid w:val="00E01B90"/>
    <w:rsid w:val="00E03359"/>
    <w:rsid w:val="00E0376D"/>
    <w:rsid w:val="00E0766C"/>
    <w:rsid w:val="00E16902"/>
    <w:rsid w:val="00E16D9F"/>
    <w:rsid w:val="00E2115D"/>
    <w:rsid w:val="00E32AE7"/>
    <w:rsid w:val="00E3336C"/>
    <w:rsid w:val="00E40C46"/>
    <w:rsid w:val="00E411CF"/>
    <w:rsid w:val="00E4336B"/>
    <w:rsid w:val="00E44B26"/>
    <w:rsid w:val="00E4572A"/>
    <w:rsid w:val="00E46A3B"/>
    <w:rsid w:val="00E50382"/>
    <w:rsid w:val="00E50EB6"/>
    <w:rsid w:val="00E64230"/>
    <w:rsid w:val="00E70F72"/>
    <w:rsid w:val="00E74016"/>
    <w:rsid w:val="00E762D4"/>
    <w:rsid w:val="00E80DBE"/>
    <w:rsid w:val="00E833A6"/>
    <w:rsid w:val="00E84E2C"/>
    <w:rsid w:val="00E86A07"/>
    <w:rsid w:val="00E9209F"/>
    <w:rsid w:val="00E953F3"/>
    <w:rsid w:val="00EA2879"/>
    <w:rsid w:val="00EB0F30"/>
    <w:rsid w:val="00EC2440"/>
    <w:rsid w:val="00EC27AF"/>
    <w:rsid w:val="00EC7E47"/>
    <w:rsid w:val="00ED062F"/>
    <w:rsid w:val="00ED0AF6"/>
    <w:rsid w:val="00ED44A2"/>
    <w:rsid w:val="00EE2A16"/>
    <w:rsid w:val="00EE4FAF"/>
    <w:rsid w:val="00EE7C07"/>
    <w:rsid w:val="00EF4A00"/>
    <w:rsid w:val="00F0022A"/>
    <w:rsid w:val="00F00A31"/>
    <w:rsid w:val="00F024F7"/>
    <w:rsid w:val="00F13C3D"/>
    <w:rsid w:val="00F16868"/>
    <w:rsid w:val="00F237D6"/>
    <w:rsid w:val="00F24814"/>
    <w:rsid w:val="00F24F54"/>
    <w:rsid w:val="00F26E0A"/>
    <w:rsid w:val="00F3588E"/>
    <w:rsid w:val="00F4005F"/>
    <w:rsid w:val="00F41904"/>
    <w:rsid w:val="00F4342C"/>
    <w:rsid w:val="00F443A1"/>
    <w:rsid w:val="00F549F5"/>
    <w:rsid w:val="00F5695B"/>
    <w:rsid w:val="00F57A35"/>
    <w:rsid w:val="00F624CA"/>
    <w:rsid w:val="00F63FB2"/>
    <w:rsid w:val="00F6527E"/>
    <w:rsid w:val="00F65672"/>
    <w:rsid w:val="00F65C67"/>
    <w:rsid w:val="00F90755"/>
    <w:rsid w:val="00F91F7B"/>
    <w:rsid w:val="00FA4276"/>
    <w:rsid w:val="00FA4CB8"/>
    <w:rsid w:val="00FA4ED9"/>
    <w:rsid w:val="00FB28ED"/>
    <w:rsid w:val="00FB3F11"/>
    <w:rsid w:val="00FC00AC"/>
    <w:rsid w:val="00FC1444"/>
    <w:rsid w:val="00FC1E92"/>
    <w:rsid w:val="00FC464C"/>
    <w:rsid w:val="00FC6740"/>
    <w:rsid w:val="00FC7237"/>
    <w:rsid w:val="00FD0058"/>
    <w:rsid w:val="00FD15ED"/>
    <w:rsid w:val="00FD6E44"/>
    <w:rsid w:val="00FE0488"/>
    <w:rsid w:val="00FE22A9"/>
    <w:rsid w:val="00FE4FFF"/>
    <w:rsid w:val="00FF23EE"/>
    <w:rsid w:val="00FF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3"/>
    <o:shapelayout v:ext="edit">
      <o:idmap v:ext="edit" data="2"/>
    </o:shapelayout>
  </w:shapeDefaults>
  <w:decimalSymbol w:val=","/>
  <w:listSeparator w:val=";"/>
  <w14:docId w14:val="46C18EFD"/>
  <w15:docId w15:val="{8F8488FC-09E3-48F7-A859-4C887BC47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aliases w:val="ТКВ Обычный"/>
    <w:qFormat/>
    <w:rsid w:val="006124F4"/>
    <w:rPr>
      <w:rFonts w:ascii="Times New Roman" w:hAnsi="Times New Roman"/>
    </w:rPr>
  </w:style>
  <w:style w:type="paragraph" w:styleId="1">
    <w:name w:val="heading 1"/>
    <w:aliases w:val="ТКВ Заголовок 1,УСТАВ Заголовок 1,БИТ_Заголовок 1,БИТ Заголовок 1,Заголовок 1 Знак1,Заголовок 1 Знак Знак"/>
    <w:basedOn w:val="ab"/>
    <w:next w:val="ab"/>
    <w:link w:val="12"/>
    <w:uiPriority w:val="9"/>
    <w:qFormat/>
    <w:rsid w:val="00D75E3E"/>
    <w:pPr>
      <w:keepNext/>
      <w:keepLines/>
      <w:pageBreakBefore/>
      <w:numPr>
        <w:numId w:val="5"/>
      </w:numPr>
      <w:pBdr>
        <w:bottom w:val="single" w:sz="4" w:space="1" w:color="595959" w:themeColor="text1" w:themeTint="A6"/>
      </w:pBdr>
      <w:spacing w:before="360"/>
      <w:ind w:left="431" w:hanging="431"/>
      <w:outlineLvl w:val="0"/>
    </w:pPr>
    <w:rPr>
      <w:rFonts w:eastAsiaTheme="majorEastAsia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aliases w:val="ТКВ Заголовок 2,УСТАВ Заголовок 2,БИТ_Заголовок 2"/>
    <w:basedOn w:val="ab"/>
    <w:next w:val="ab"/>
    <w:link w:val="21"/>
    <w:uiPriority w:val="9"/>
    <w:unhideWhenUsed/>
    <w:qFormat/>
    <w:rsid w:val="009154FD"/>
    <w:pPr>
      <w:keepNext/>
      <w:keepLines/>
      <w:numPr>
        <w:ilvl w:val="1"/>
        <w:numId w:val="5"/>
      </w:numPr>
      <w:spacing w:before="360" w:after="0"/>
      <w:ind w:left="794" w:hanging="794"/>
      <w:outlineLvl w:val="1"/>
    </w:pPr>
    <w:rPr>
      <w:rFonts w:eastAsiaTheme="majorEastAsia" w:cstheme="majorBidi"/>
      <w:b/>
      <w:bCs/>
      <w:smallCaps/>
      <w:color w:val="000000" w:themeColor="text1"/>
      <w:sz w:val="32"/>
      <w:szCs w:val="28"/>
    </w:rPr>
  </w:style>
  <w:style w:type="paragraph" w:styleId="3">
    <w:name w:val="heading 3"/>
    <w:aliases w:val="ТКВ Заголовок 3,УСТАВ Заголовок 3,БИТ_Заголовок 3"/>
    <w:basedOn w:val="ab"/>
    <w:next w:val="ab"/>
    <w:link w:val="30"/>
    <w:uiPriority w:val="9"/>
    <w:unhideWhenUsed/>
    <w:qFormat/>
    <w:rsid w:val="009154FD"/>
    <w:pPr>
      <w:keepNext/>
      <w:keepLines/>
      <w:numPr>
        <w:ilvl w:val="2"/>
        <w:numId w:val="5"/>
      </w:numPr>
      <w:spacing w:before="200" w:after="0"/>
      <w:ind w:left="794" w:hanging="794"/>
      <w:outlineLvl w:val="2"/>
    </w:pPr>
    <w:rPr>
      <w:rFonts w:eastAsiaTheme="majorEastAsia" w:cstheme="majorBidi"/>
      <w:b/>
      <w:bCs/>
      <w:color w:val="000000" w:themeColor="text1"/>
      <w:sz w:val="28"/>
    </w:rPr>
  </w:style>
  <w:style w:type="paragraph" w:styleId="4">
    <w:name w:val="heading 4"/>
    <w:aliases w:val="ТКВ Заголовок 4,БИТ_Заголовок 4"/>
    <w:basedOn w:val="ab"/>
    <w:next w:val="ab"/>
    <w:link w:val="40"/>
    <w:uiPriority w:val="9"/>
    <w:unhideWhenUsed/>
    <w:qFormat/>
    <w:rsid w:val="006124F4"/>
    <w:pPr>
      <w:keepNext/>
      <w:keepLines/>
      <w:numPr>
        <w:ilvl w:val="3"/>
        <w:numId w:val="5"/>
      </w:numPr>
      <w:spacing w:before="200" w:after="0"/>
      <w:outlineLvl w:val="3"/>
    </w:pPr>
    <w:rPr>
      <w:rFonts w:eastAsiaTheme="majorEastAsia" w:cstheme="majorBidi"/>
      <w:b/>
      <w:bCs/>
      <w:i/>
      <w:iCs/>
      <w:color w:val="000000" w:themeColor="text1"/>
      <w:sz w:val="24"/>
    </w:rPr>
  </w:style>
  <w:style w:type="paragraph" w:styleId="5">
    <w:name w:val="heading 5"/>
    <w:basedOn w:val="ab"/>
    <w:next w:val="ab"/>
    <w:link w:val="50"/>
    <w:uiPriority w:val="9"/>
    <w:unhideWhenUsed/>
    <w:rsid w:val="00A5248F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b"/>
    <w:next w:val="ab"/>
    <w:link w:val="60"/>
    <w:uiPriority w:val="9"/>
    <w:unhideWhenUsed/>
    <w:rsid w:val="00A5248F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b"/>
    <w:next w:val="ab"/>
    <w:link w:val="70"/>
    <w:uiPriority w:val="9"/>
    <w:unhideWhenUsed/>
    <w:rsid w:val="00A5248F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b"/>
    <w:next w:val="ab"/>
    <w:link w:val="80"/>
    <w:uiPriority w:val="9"/>
    <w:unhideWhenUsed/>
    <w:rsid w:val="00A5248F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b"/>
    <w:next w:val="ab"/>
    <w:link w:val="90"/>
    <w:uiPriority w:val="9"/>
    <w:unhideWhenUsed/>
    <w:rsid w:val="00A5248F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customStyle="1" w:styleId="Paragraph0">
    <w:name w:val="Paragraph 0"/>
    <w:basedOn w:val="ab"/>
    <w:rsid w:val="0052609D"/>
    <w:pPr>
      <w:spacing w:after="120"/>
    </w:pPr>
  </w:style>
  <w:style w:type="paragraph" w:styleId="13">
    <w:name w:val="toc 1"/>
    <w:basedOn w:val="ab"/>
    <w:next w:val="ab"/>
    <w:autoRedefine/>
    <w:uiPriority w:val="39"/>
    <w:rsid w:val="0052609D"/>
    <w:pPr>
      <w:tabs>
        <w:tab w:val="left" w:pos="440"/>
        <w:tab w:val="right" w:leader="dot" w:pos="9344"/>
      </w:tabs>
      <w:spacing w:before="120" w:after="180"/>
    </w:pPr>
    <w:rPr>
      <w:b/>
      <w:bCs/>
      <w:caps/>
      <w:sz w:val="20"/>
    </w:rPr>
  </w:style>
  <w:style w:type="paragraph" w:styleId="af">
    <w:name w:val="header"/>
    <w:aliases w:val="TopHeadline"/>
    <w:basedOn w:val="ab"/>
    <w:link w:val="af0"/>
    <w:rsid w:val="0052609D"/>
    <w:pPr>
      <w:tabs>
        <w:tab w:val="center" w:pos="4677"/>
        <w:tab w:val="right" w:pos="9355"/>
      </w:tabs>
    </w:pPr>
  </w:style>
  <w:style w:type="paragraph" w:styleId="af1">
    <w:name w:val="footer"/>
    <w:basedOn w:val="ab"/>
    <w:link w:val="af2"/>
    <w:uiPriority w:val="99"/>
    <w:rsid w:val="0052609D"/>
    <w:pPr>
      <w:tabs>
        <w:tab w:val="center" w:pos="4677"/>
        <w:tab w:val="right" w:pos="9355"/>
      </w:tabs>
    </w:pPr>
  </w:style>
  <w:style w:type="character" w:styleId="af3">
    <w:name w:val="page number"/>
    <w:basedOn w:val="ac"/>
    <w:uiPriority w:val="99"/>
    <w:rsid w:val="0052609D"/>
  </w:style>
  <w:style w:type="paragraph" w:customStyle="1" w:styleId="List1">
    <w:name w:val="List 1"/>
    <w:basedOn w:val="ab"/>
    <w:rsid w:val="0052609D"/>
    <w:pPr>
      <w:numPr>
        <w:numId w:val="1"/>
      </w:numPr>
      <w:tabs>
        <w:tab w:val="left" w:pos="851"/>
      </w:tabs>
    </w:pPr>
  </w:style>
  <w:style w:type="paragraph" w:styleId="31">
    <w:name w:val="toc 3"/>
    <w:basedOn w:val="ab"/>
    <w:next w:val="ab"/>
    <w:autoRedefine/>
    <w:uiPriority w:val="39"/>
    <w:rsid w:val="0004699F"/>
    <w:pPr>
      <w:tabs>
        <w:tab w:val="left" w:pos="1320"/>
        <w:tab w:val="right" w:leader="dot" w:pos="9061"/>
      </w:tabs>
      <w:ind w:left="440"/>
    </w:pPr>
    <w:rPr>
      <w:i/>
      <w:iCs/>
      <w:sz w:val="20"/>
    </w:rPr>
  </w:style>
  <w:style w:type="paragraph" w:customStyle="1" w:styleId="Paragraphwithlist">
    <w:name w:val="Paragraph with list"/>
    <w:basedOn w:val="Paragraph0"/>
    <w:rsid w:val="0052609D"/>
    <w:pPr>
      <w:spacing w:after="0"/>
    </w:pPr>
  </w:style>
  <w:style w:type="character" w:styleId="af4">
    <w:name w:val="annotation reference"/>
    <w:uiPriority w:val="99"/>
    <w:rsid w:val="0052609D"/>
    <w:rPr>
      <w:sz w:val="16"/>
      <w:szCs w:val="16"/>
    </w:rPr>
  </w:style>
  <w:style w:type="paragraph" w:styleId="af5">
    <w:name w:val="annotation text"/>
    <w:basedOn w:val="ab"/>
    <w:link w:val="af6"/>
    <w:uiPriority w:val="99"/>
    <w:rsid w:val="0052609D"/>
    <w:rPr>
      <w:sz w:val="20"/>
    </w:rPr>
  </w:style>
  <w:style w:type="paragraph" w:styleId="af7">
    <w:name w:val="annotation subject"/>
    <w:basedOn w:val="af5"/>
    <w:next w:val="af5"/>
    <w:link w:val="af8"/>
    <w:uiPriority w:val="99"/>
    <w:semiHidden/>
    <w:rsid w:val="0052609D"/>
    <w:rPr>
      <w:b/>
      <w:bCs/>
    </w:rPr>
  </w:style>
  <w:style w:type="paragraph" w:styleId="af9">
    <w:name w:val="Balloon Text"/>
    <w:basedOn w:val="ab"/>
    <w:link w:val="afa"/>
    <w:uiPriority w:val="99"/>
    <w:semiHidden/>
    <w:rsid w:val="0052609D"/>
    <w:rPr>
      <w:rFonts w:ascii="Tahoma" w:hAnsi="Tahoma" w:cs="Tahoma"/>
      <w:sz w:val="16"/>
      <w:szCs w:val="16"/>
    </w:rPr>
  </w:style>
  <w:style w:type="paragraph" w:styleId="20">
    <w:name w:val="List Bullet 2"/>
    <w:basedOn w:val="ab"/>
    <w:autoRedefine/>
    <w:rsid w:val="0052609D"/>
    <w:pPr>
      <w:numPr>
        <w:ilvl w:val="1"/>
        <w:numId w:val="2"/>
      </w:numPr>
    </w:pPr>
    <w:rPr>
      <w:b/>
      <w:lang w:eastAsia="en-US"/>
    </w:rPr>
  </w:style>
  <w:style w:type="paragraph" w:customStyle="1" w:styleId="ListBullet1">
    <w:name w:val="List Bullet 1"/>
    <w:basedOn w:val="afb"/>
    <w:rsid w:val="0052609D"/>
    <w:pPr>
      <w:numPr>
        <w:numId w:val="2"/>
      </w:numPr>
    </w:pPr>
    <w:rPr>
      <w:b/>
      <w:sz w:val="28"/>
      <w:szCs w:val="24"/>
      <w:lang w:eastAsia="en-US"/>
    </w:rPr>
  </w:style>
  <w:style w:type="paragraph" w:styleId="afb">
    <w:name w:val="List Bullet"/>
    <w:basedOn w:val="ab"/>
    <w:rsid w:val="0052609D"/>
    <w:pPr>
      <w:tabs>
        <w:tab w:val="num" w:pos="360"/>
      </w:tabs>
      <w:ind w:left="360" w:hanging="360"/>
    </w:pPr>
  </w:style>
  <w:style w:type="character" w:styleId="afc">
    <w:name w:val="Hyperlink"/>
    <w:uiPriority w:val="99"/>
    <w:rsid w:val="0052609D"/>
    <w:rPr>
      <w:color w:val="0000FF"/>
      <w:u w:val="single"/>
    </w:rPr>
  </w:style>
  <w:style w:type="paragraph" w:customStyle="1" w:styleId="22">
    <w:name w:val="Стиль Заголовок 2 + полужирный"/>
    <w:basedOn w:val="2"/>
    <w:rsid w:val="0052609D"/>
    <w:pPr>
      <w:tabs>
        <w:tab w:val="num" w:pos="709"/>
      </w:tabs>
      <w:ind w:left="426"/>
    </w:pPr>
    <w:rPr>
      <w:iCs/>
    </w:rPr>
  </w:style>
  <w:style w:type="paragraph" w:styleId="23">
    <w:name w:val="toc 2"/>
    <w:basedOn w:val="ab"/>
    <w:next w:val="ab"/>
    <w:autoRedefine/>
    <w:uiPriority w:val="39"/>
    <w:rsid w:val="0052609D"/>
    <w:pPr>
      <w:tabs>
        <w:tab w:val="left" w:pos="567"/>
        <w:tab w:val="left" w:pos="880"/>
        <w:tab w:val="right" w:leader="dot" w:pos="9344"/>
      </w:tabs>
      <w:spacing w:after="120"/>
      <w:ind w:left="851" w:hanging="630"/>
    </w:pPr>
    <w:rPr>
      <w:smallCaps/>
      <w:sz w:val="20"/>
    </w:rPr>
  </w:style>
  <w:style w:type="paragraph" w:styleId="41">
    <w:name w:val="toc 4"/>
    <w:basedOn w:val="ab"/>
    <w:next w:val="ab"/>
    <w:autoRedefine/>
    <w:uiPriority w:val="39"/>
    <w:rsid w:val="0052609D"/>
    <w:pPr>
      <w:ind w:left="660"/>
    </w:pPr>
    <w:rPr>
      <w:sz w:val="18"/>
      <w:szCs w:val="18"/>
    </w:rPr>
  </w:style>
  <w:style w:type="paragraph" w:styleId="51">
    <w:name w:val="toc 5"/>
    <w:basedOn w:val="ab"/>
    <w:next w:val="ab"/>
    <w:autoRedefine/>
    <w:uiPriority w:val="39"/>
    <w:rsid w:val="0052609D"/>
    <w:pPr>
      <w:ind w:left="880"/>
    </w:pPr>
    <w:rPr>
      <w:sz w:val="18"/>
      <w:szCs w:val="18"/>
    </w:rPr>
  </w:style>
  <w:style w:type="paragraph" w:styleId="61">
    <w:name w:val="toc 6"/>
    <w:basedOn w:val="ab"/>
    <w:next w:val="ab"/>
    <w:autoRedefine/>
    <w:uiPriority w:val="39"/>
    <w:rsid w:val="0052609D"/>
    <w:pPr>
      <w:ind w:left="1100"/>
    </w:pPr>
    <w:rPr>
      <w:sz w:val="18"/>
      <w:szCs w:val="18"/>
    </w:rPr>
  </w:style>
  <w:style w:type="paragraph" w:styleId="71">
    <w:name w:val="toc 7"/>
    <w:basedOn w:val="ab"/>
    <w:next w:val="ab"/>
    <w:autoRedefine/>
    <w:uiPriority w:val="39"/>
    <w:rsid w:val="0052609D"/>
    <w:pPr>
      <w:ind w:left="1320"/>
    </w:pPr>
    <w:rPr>
      <w:sz w:val="18"/>
      <w:szCs w:val="18"/>
    </w:rPr>
  </w:style>
  <w:style w:type="paragraph" w:styleId="81">
    <w:name w:val="toc 8"/>
    <w:basedOn w:val="ab"/>
    <w:next w:val="ab"/>
    <w:autoRedefine/>
    <w:uiPriority w:val="39"/>
    <w:rsid w:val="0052609D"/>
    <w:pPr>
      <w:ind w:left="1540"/>
    </w:pPr>
    <w:rPr>
      <w:sz w:val="18"/>
      <w:szCs w:val="18"/>
    </w:rPr>
  </w:style>
  <w:style w:type="paragraph" w:styleId="91">
    <w:name w:val="toc 9"/>
    <w:basedOn w:val="ab"/>
    <w:next w:val="ab"/>
    <w:autoRedefine/>
    <w:uiPriority w:val="39"/>
    <w:rsid w:val="0052609D"/>
    <w:pPr>
      <w:ind w:left="1760"/>
    </w:pPr>
    <w:rPr>
      <w:sz w:val="18"/>
      <w:szCs w:val="18"/>
    </w:rPr>
  </w:style>
  <w:style w:type="paragraph" w:styleId="afd">
    <w:name w:val="Document Map"/>
    <w:basedOn w:val="ab"/>
    <w:semiHidden/>
    <w:rsid w:val="0052609D"/>
    <w:pPr>
      <w:shd w:val="clear" w:color="auto" w:fill="000080"/>
    </w:pPr>
    <w:rPr>
      <w:rFonts w:ascii="Tahoma" w:hAnsi="Tahoma" w:cs="Tahoma"/>
      <w:sz w:val="20"/>
    </w:rPr>
  </w:style>
  <w:style w:type="character" w:customStyle="1" w:styleId="afe">
    <w:name w:val="Знак Знак"/>
    <w:rsid w:val="0052609D"/>
    <w:rPr>
      <w:b/>
      <w:sz w:val="28"/>
      <w:szCs w:val="28"/>
      <w:lang w:val="ru-RU" w:eastAsia="ru-RU" w:bidi="ar-SA"/>
    </w:rPr>
  </w:style>
  <w:style w:type="character" w:styleId="aff">
    <w:name w:val="footnote reference"/>
    <w:uiPriority w:val="99"/>
    <w:semiHidden/>
    <w:rsid w:val="0052609D"/>
    <w:rPr>
      <w:vertAlign w:val="superscript"/>
    </w:rPr>
  </w:style>
  <w:style w:type="paragraph" w:styleId="aff0">
    <w:name w:val="footnote text"/>
    <w:basedOn w:val="ab"/>
    <w:semiHidden/>
    <w:rsid w:val="0052609D"/>
    <w:pPr>
      <w:tabs>
        <w:tab w:val="left" w:pos="567"/>
        <w:tab w:val="left" w:pos="1134"/>
        <w:tab w:val="left" w:pos="1701"/>
      </w:tabs>
      <w:spacing w:before="60" w:after="60" w:line="360" w:lineRule="auto"/>
    </w:pPr>
    <w:rPr>
      <w:rFonts w:ascii="Arial" w:hAnsi="Arial"/>
      <w:sz w:val="20"/>
    </w:rPr>
  </w:style>
  <w:style w:type="paragraph" w:customStyle="1" w:styleId="11">
    <w:name w:val="Список 1"/>
    <w:basedOn w:val="ab"/>
    <w:next w:val="aff1"/>
    <w:rsid w:val="0052609D"/>
    <w:pPr>
      <w:numPr>
        <w:numId w:val="3"/>
      </w:numPr>
      <w:spacing w:after="120"/>
    </w:pPr>
    <w:rPr>
      <w:sz w:val="24"/>
      <w:lang w:eastAsia="en-US"/>
    </w:rPr>
  </w:style>
  <w:style w:type="paragraph" w:styleId="aff1">
    <w:name w:val="List"/>
    <w:basedOn w:val="ab"/>
    <w:rsid w:val="0052609D"/>
    <w:pPr>
      <w:ind w:left="283" w:hanging="283"/>
    </w:pPr>
  </w:style>
  <w:style w:type="paragraph" w:styleId="aff2">
    <w:name w:val="Body Text"/>
    <w:basedOn w:val="ab"/>
    <w:link w:val="aff3"/>
    <w:uiPriority w:val="99"/>
    <w:rsid w:val="0052609D"/>
    <w:pPr>
      <w:spacing w:line="360" w:lineRule="auto"/>
    </w:pPr>
    <w:rPr>
      <w:rFonts w:ascii="Arial" w:hAnsi="Arial"/>
      <w:sz w:val="20"/>
    </w:rPr>
  </w:style>
  <w:style w:type="paragraph" w:customStyle="1" w:styleId="210">
    <w:name w:val="Основной текст 21"/>
    <w:basedOn w:val="ab"/>
    <w:rsid w:val="0052609D"/>
    <w:pPr>
      <w:ind w:firstLine="567"/>
    </w:pPr>
    <w:rPr>
      <w:sz w:val="24"/>
    </w:rPr>
  </w:style>
  <w:style w:type="paragraph" w:styleId="24">
    <w:name w:val="Body Text Indent 2"/>
    <w:basedOn w:val="ab"/>
    <w:rsid w:val="0052609D"/>
    <w:pPr>
      <w:spacing w:after="120" w:line="480" w:lineRule="auto"/>
      <w:ind w:left="283"/>
    </w:pPr>
  </w:style>
  <w:style w:type="paragraph" w:customStyle="1" w:styleId="-2">
    <w:name w:val="Спис-2"/>
    <w:basedOn w:val="ab"/>
    <w:rsid w:val="0052609D"/>
    <w:pPr>
      <w:spacing w:line="360" w:lineRule="auto"/>
      <w:ind w:left="850" w:hanging="283"/>
    </w:pPr>
    <w:rPr>
      <w:rFonts w:ascii="Arial" w:hAnsi="Arial"/>
      <w:sz w:val="20"/>
    </w:rPr>
  </w:style>
  <w:style w:type="paragraph" w:customStyle="1" w:styleId="Paragraph0AfterTable">
    <w:name w:val="Paragraph 0 After Table"/>
    <w:basedOn w:val="Paragraph0"/>
    <w:next w:val="Paragraph0"/>
    <w:rsid w:val="0052609D"/>
    <w:pPr>
      <w:spacing w:before="240"/>
    </w:pPr>
  </w:style>
  <w:style w:type="paragraph" w:styleId="aff4">
    <w:name w:val="Normal (Web)"/>
    <w:basedOn w:val="ab"/>
    <w:rsid w:val="0052609D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Heading0">
    <w:name w:val="Heading 0"/>
    <w:basedOn w:val="Paragraph0"/>
    <w:rsid w:val="0052609D"/>
    <w:pPr>
      <w:spacing w:before="360" w:after="240"/>
    </w:pPr>
    <w:rPr>
      <w:b/>
      <w:caps/>
      <w:sz w:val="24"/>
      <w:szCs w:val="24"/>
      <w:lang w:val="en-US"/>
    </w:rPr>
  </w:style>
  <w:style w:type="character" w:styleId="aff5">
    <w:name w:val="FollowedHyperlink"/>
    <w:uiPriority w:val="99"/>
    <w:rsid w:val="0052609D"/>
    <w:rPr>
      <w:color w:val="800080"/>
      <w:u w:val="single"/>
    </w:rPr>
  </w:style>
  <w:style w:type="paragraph" w:styleId="32">
    <w:name w:val="Body Text Indent 3"/>
    <w:basedOn w:val="ab"/>
    <w:rsid w:val="0052609D"/>
    <w:pPr>
      <w:ind w:firstLine="426"/>
    </w:pPr>
  </w:style>
  <w:style w:type="paragraph" w:customStyle="1" w:styleId="NormalTable">
    <w:name w:val="NormalTable"/>
    <w:basedOn w:val="ab"/>
    <w:autoRedefine/>
    <w:rsid w:val="0052609D"/>
    <w:pPr>
      <w:keepLines/>
      <w:suppressLineNumbers/>
      <w:suppressAutoHyphens/>
    </w:pPr>
    <w:rPr>
      <w:sz w:val="20"/>
    </w:rPr>
  </w:style>
  <w:style w:type="paragraph" w:styleId="aff6">
    <w:name w:val="table of authorities"/>
    <w:basedOn w:val="ab"/>
    <w:next w:val="ab"/>
    <w:autoRedefine/>
    <w:semiHidden/>
    <w:rsid w:val="0052609D"/>
    <w:pPr>
      <w:spacing w:line="360" w:lineRule="auto"/>
    </w:pPr>
    <w:rPr>
      <w:sz w:val="24"/>
    </w:rPr>
  </w:style>
  <w:style w:type="character" w:customStyle="1" w:styleId="af6">
    <w:name w:val="Текст примечания Знак"/>
    <w:link w:val="af5"/>
    <w:uiPriority w:val="99"/>
    <w:rsid w:val="008A6D66"/>
  </w:style>
  <w:style w:type="paragraph" w:styleId="aff7">
    <w:name w:val="List Paragraph"/>
    <w:aliases w:val="ТКВ Абзац списка,БИТ_Маркерованный список,Bullet List,FooterText,numbered,ТЗ список,Абзац списка литеральный,Bullet 1,Use Case List Paragraph,Абзац маркированнный,UL,Маркер,Нумерованый список,List Paragraph1,Заголовок_3,Bullet_IRAO,lp1"/>
    <w:basedOn w:val="ab"/>
    <w:link w:val="aff8"/>
    <w:uiPriority w:val="34"/>
    <w:qFormat/>
    <w:rsid w:val="00FA4CB8"/>
    <w:pPr>
      <w:ind w:left="720"/>
      <w:contextualSpacing/>
    </w:pPr>
  </w:style>
  <w:style w:type="paragraph" w:customStyle="1" w:styleId="Default">
    <w:name w:val="Default"/>
    <w:rsid w:val="001E1A1D"/>
    <w:pPr>
      <w:widowControl w:val="0"/>
      <w:autoSpaceDE w:val="0"/>
      <w:autoSpaceDN w:val="0"/>
      <w:adjustRightInd w:val="0"/>
    </w:pPr>
    <w:rPr>
      <w:rFonts w:ascii="Century Schoolbook" w:hAnsi="Century Schoolbook" w:cs="Century Schoolbook"/>
      <w:color w:val="000000"/>
      <w:sz w:val="24"/>
      <w:szCs w:val="24"/>
    </w:rPr>
  </w:style>
  <w:style w:type="paragraph" w:customStyle="1" w:styleId="Programmoduletext">
    <w:name w:val="Program module text"/>
    <w:basedOn w:val="Paragraph0"/>
    <w:rsid w:val="00EB0F30"/>
    <w:pPr>
      <w:spacing w:before="240" w:after="240"/>
      <w:ind w:left="284"/>
    </w:pPr>
    <w:rPr>
      <w:rFonts w:ascii="Courier New" w:hAnsi="Courier New"/>
    </w:rPr>
  </w:style>
  <w:style w:type="character" w:customStyle="1" w:styleId="12">
    <w:name w:val="Заголовок 1 Знак"/>
    <w:aliases w:val="ТКВ Заголовок 1 Знак,УСТАВ Заголовок 1 Знак,БИТ_Заголовок 1 Знак,БИТ Заголовок 1 Знак,Заголовок 1 Знак1 Знак,Заголовок 1 Знак Знак Знак"/>
    <w:basedOn w:val="ac"/>
    <w:link w:val="1"/>
    <w:uiPriority w:val="9"/>
    <w:locked/>
    <w:rsid w:val="00D75E3E"/>
    <w:rPr>
      <w:rFonts w:ascii="Times New Roman" w:eastAsiaTheme="majorEastAsia" w:hAnsi="Times New Roman" w:cstheme="majorBidi"/>
      <w:b/>
      <w:bCs/>
      <w:smallCaps/>
      <w:color w:val="000000" w:themeColor="text1"/>
      <w:sz w:val="36"/>
      <w:szCs w:val="36"/>
    </w:rPr>
  </w:style>
  <w:style w:type="character" w:customStyle="1" w:styleId="21">
    <w:name w:val="Заголовок 2 Знак"/>
    <w:aliases w:val="ТКВ Заголовок 2 Знак,УСТАВ Заголовок 2 Знак,БИТ_Заголовок 2 Знак"/>
    <w:basedOn w:val="ac"/>
    <w:link w:val="2"/>
    <w:uiPriority w:val="9"/>
    <w:locked/>
    <w:rsid w:val="009154FD"/>
    <w:rPr>
      <w:rFonts w:ascii="Times New Roman" w:eastAsiaTheme="majorEastAsia" w:hAnsi="Times New Roman" w:cstheme="majorBidi"/>
      <w:b/>
      <w:bCs/>
      <w:smallCaps/>
      <w:color w:val="000000" w:themeColor="text1"/>
      <w:sz w:val="32"/>
      <w:szCs w:val="28"/>
    </w:rPr>
  </w:style>
  <w:style w:type="character" w:customStyle="1" w:styleId="30">
    <w:name w:val="Заголовок 3 Знак"/>
    <w:aliases w:val="ТКВ Заголовок 3 Знак,УСТАВ Заголовок 3 Знак,БИТ_Заголовок 3 Знак"/>
    <w:basedOn w:val="ac"/>
    <w:link w:val="3"/>
    <w:uiPriority w:val="9"/>
    <w:locked/>
    <w:rsid w:val="009154FD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character" w:customStyle="1" w:styleId="40">
    <w:name w:val="Заголовок 4 Знак"/>
    <w:aliases w:val="ТКВ Заголовок 4 Знак,БИТ_Заголовок 4 Знак"/>
    <w:basedOn w:val="ac"/>
    <w:link w:val="4"/>
    <w:uiPriority w:val="9"/>
    <w:locked/>
    <w:rsid w:val="006124F4"/>
    <w:rPr>
      <w:rFonts w:ascii="Times New Roman" w:eastAsiaTheme="majorEastAsia" w:hAnsi="Times New Roman" w:cstheme="majorBidi"/>
      <w:b/>
      <w:bCs/>
      <w:i/>
      <w:iCs/>
      <w:color w:val="000000" w:themeColor="text1"/>
      <w:sz w:val="24"/>
    </w:rPr>
  </w:style>
  <w:style w:type="character" w:customStyle="1" w:styleId="50">
    <w:name w:val="Заголовок 5 Знак"/>
    <w:basedOn w:val="ac"/>
    <w:link w:val="5"/>
    <w:uiPriority w:val="9"/>
    <w:locked/>
    <w:rsid w:val="00A5248F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60">
    <w:name w:val="Заголовок 6 Знак"/>
    <w:basedOn w:val="ac"/>
    <w:link w:val="6"/>
    <w:uiPriority w:val="9"/>
    <w:locked/>
    <w:rsid w:val="00A5248F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0">
    <w:name w:val="Заголовок 7 Знак"/>
    <w:basedOn w:val="ac"/>
    <w:link w:val="7"/>
    <w:uiPriority w:val="9"/>
    <w:locked/>
    <w:rsid w:val="00A5248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c"/>
    <w:link w:val="8"/>
    <w:uiPriority w:val="9"/>
    <w:locked/>
    <w:rsid w:val="00A5248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c"/>
    <w:link w:val="9"/>
    <w:uiPriority w:val="9"/>
    <w:locked/>
    <w:rsid w:val="00A5248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f0">
    <w:name w:val="Верхний колонтитул Знак"/>
    <w:aliases w:val="TopHeadline Знак"/>
    <w:link w:val="af"/>
    <w:uiPriority w:val="99"/>
    <w:locked/>
    <w:rsid w:val="00F63FB2"/>
    <w:rPr>
      <w:sz w:val="22"/>
    </w:rPr>
  </w:style>
  <w:style w:type="character" w:customStyle="1" w:styleId="af2">
    <w:name w:val="Нижний колонтитул Знак"/>
    <w:link w:val="af1"/>
    <w:uiPriority w:val="99"/>
    <w:locked/>
    <w:rsid w:val="00F63FB2"/>
    <w:rPr>
      <w:sz w:val="22"/>
    </w:rPr>
  </w:style>
  <w:style w:type="table" w:styleId="aff9">
    <w:name w:val="Table Grid"/>
    <w:basedOn w:val="ad"/>
    <w:uiPriority w:val="59"/>
    <w:rsid w:val="00F63FB2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a">
    <w:name w:val="ТКВ Название"/>
    <w:basedOn w:val="ab"/>
    <w:next w:val="ab"/>
    <w:link w:val="affb"/>
    <w:uiPriority w:val="99"/>
    <w:qFormat/>
    <w:rsid w:val="006124F4"/>
    <w:pPr>
      <w:spacing w:before="240" w:after="60"/>
      <w:jc w:val="center"/>
      <w:outlineLvl w:val="0"/>
    </w:pPr>
    <w:rPr>
      <w:b/>
      <w:bCs/>
      <w:kern w:val="28"/>
      <w:sz w:val="32"/>
      <w:szCs w:val="32"/>
      <w:lang w:val="en-US" w:eastAsia="en-US"/>
    </w:rPr>
  </w:style>
  <w:style w:type="character" w:customStyle="1" w:styleId="affb">
    <w:name w:val="ТКВ Название Знак"/>
    <w:link w:val="affa"/>
    <w:uiPriority w:val="99"/>
    <w:rsid w:val="006124F4"/>
    <w:rPr>
      <w:rFonts w:ascii="Times New Roman" w:hAnsi="Times New Roman"/>
      <w:b/>
      <w:bCs/>
      <w:kern w:val="28"/>
      <w:sz w:val="32"/>
      <w:szCs w:val="32"/>
      <w:lang w:val="en-US" w:eastAsia="en-US"/>
    </w:rPr>
  </w:style>
  <w:style w:type="paragraph" w:styleId="affc">
    <w:name w:val="Subtitle"/>
    <w:basedOn w:val="ab"/>
    <w:next w:val="ab"/>
    <w:link w:val="affd"/>
    <w:uiPriority w:val="11"/>
    <w:rsid w:val="00A5248F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ffd">
    <w:name w:val="Подзаголовок Знак"/>
    <w:basedOn w:val="ac"/>
    <w:link w:val="affc"/>
    <w:uiPriority w:val="11"/>
    <w:rsid w:val="00A5248F"/>
    <w:rPr>
      <w:color w:val="5A5A5A" w:themeColor="text1" w:themeTint="A5"/>
      <w:spacing w:val="10"/>
    </w:rPr>
  </w:style>
  <w:style w:type="character" w:styleId="affe">
    <w:name w:val="Strong"/>
    <w:aliases w:val="ТКВ Строгий"/>
    <w:basedOn w:val="ac"/>
    <w:uiPriority w:val="22"/>
    <w:qFormat/>
    <w:rsid w:val="006124F4"/>
    <w:rPr>
      <w:rFonts w:ascii="Times New Roman" w:hAnsi="Times New Roman"/>
      <w:b/>
      <w:bCs/>
      <w:color w:val="000000" w:themeColor="text1"/>
    </w:rPr>
  </w:style>
  <w:style w:type="character" w:styleId="afff">
    <w:name w:val="Emphasis"/>
    <w:aliases w:val="ТКВ Выделение"/>
    <w:basedOn w:val="ac"/>
    <w:uiPriority w:val="20"/>
    <w:qFormat/>
    <w:rsid w:val="006124F4"/>
    <w:rPr>
      <w:rFonts w:ascii="Times New Roman" w:hAnsi="Times New Roman"/>
      <w:i/>
      <w:iCs/>
      <w:color w:val="auto"/>
      <w:sz w:val="22"/>
    </w:rPr>
  </w:style>
  <w:style w:type="paragraph" w:styleId="afff0">
    <w:name w:val="No Spacing"/>
    <w:aliases w:val="ТКВ Без интервала"/>
    <w:uiPriority w:val="1"/>
    <w:qFormat/>
    <w:rsid w:val="006124F4"/>
    <w:pPr>
      <w:spacing w:after="0" w:line="240" w:lineRule="auto"/>
    </w:pPr>
    <w:rPr>
      <w:rFonts w:ascii="Times New Roman" w:hAnsi="Times New Roman"/>
    </w:rPr>
  </w:style>
  <w:style w:type="paragraph" w:styleId="25">
    <w:name w:val="Quote"/>
    <w:aliases w:val="ТКВ Цитата 2"/>
    <w:basedOn w:val="ab"/>
    <w:next w:val="ab"/>
    <w:link w:val="26"/>
    <w:uiPriority w:val="29"/>
    <w:qFormat/>
    <w:rsid w:val="00A5248F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26">
    <w:name w:val="Цитата 2 Знак"/>
    <w:aliases w:val="ТКВ Цитата 2 Знак"/>
    <w:basedOn w:val="ac"/>
    <w:link w:val="25"/>
    <w:uiPriority w:val="29"/>
    <w:rsid w:val="00A5248F"/>
    <w:rPr>
      <w:i/>
      <w:iCs/>
      <w:color w:val="000000" w:themeColor="text1"/>
    </w:rPr>
  </w:style>
  <w:style w:type="paragraph" w:styleId="afff1">
    <w:name w:val="Intense Quote"/>
    <w:aliases w:val="ТКВ Выделенная цитата"/>
    <w:basedOn w:val="ab"/>
    <w:next w:val="ab"/>
    <w:link w:val="afff2"/>
    <w:uiPriority w:val="30"/>
    <w:qFormat/>
    <w:rsid w:val="00A5248F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ff2">
    <w:name w:val="Выделенная цитата Знак"/>
    <w:aliases w:val="ТКВ Выделенная цитата Знак"/>
    <w:basedOn w:val="ac"/>
    <w:link w:val="afff1"/>
    <w:uiPriority w:val="30"/>
    <w:rsid w:val="00A5248F"/>
    <w:rPr>
      <w:color w:val="000000" w:themeColor="text1"/>
      <w:shd w:val="clear" w:color="auto" w:fill="F2F2F2" w:themeFill="background1" w:themeFillShade="F2"/>
    </w:rPr>
  </w:style>
  <w:style w:type="character" w:styleId="afff3">
    <w:name w:val="Subtle Emphasis"/>
    <w:aliases w:val="ТКВ Слабое выделение"/>
    <w:basedOn w:val="ac"/>
    <w:uiPriority w:val="19"/>
    <w:qFormat/>
    <w:rsid w:val="006124F4"/>
    <w:rPr>
      <w:rFonts w:ascii="Times New Roman" w:hAnsi="Times New Roman"/>
      <w:i/>
      <w:iCs/>
      <w:color w:val="404040" w:themeColor="text1" w:themeTint="BF"/>
      <w:sz w:val="22"/>
    </w:rPr>
  </w:style>
  <w:style w:type="character" w:styleId="afff4">
    <w:name w:val="Intense Emphasis"/>
    <w:aliases w:val="ТКВ Сильное выделение"/>
    <w:basedOn w:val="ac"/>
    <w:uiPriority w:val="21"/>
    <w:qFormat/>
    <w:rsid w:val="006124F4"/>
    <w:rPr>
      <w:rFonts w:ascii="Times New Roman" w:hAnsi="Times New Roman"/>
      <w:b/>
      <w:bCs/>
      <w:i/>
      <w:iCs/>
      <w:caps/>
    </w:rPr>
  </w:style>
  <w:style w:type="character" w:styleId="afff5">
    <w:name w:val="Subtle Reference"/>
    <w:aliases w:val="ТКВ Слабая ссылка"/>
    <w:basedOn w:val="ac"/>
    <w:uiPriority w:val="31"/>
    <w:qFormat/>
    <w:rsid w:val="006124F4"/>
    <w:rPr>
      <w:rFonts w:ascii="Times New Roman" w:hAnsi="Times New Roman"/>
      <w:smallCaps/>
      <w:color w:val="404040" w:themeColor="text1" w:themeTint="BF"/>
      <w:u w:val="single" w:color="7F7F7F" w:themeColor="text1" w:themeTint="80"/>
    </w:rPr>
  </w:style>
  <w:style w:type="character" w:styleId="afff6">
    <w:name w:val="Intense Reference"/>
    <w:aliases w:val="ТКВ Сильная ссылка"/>
    <w:basedOn w:val="ac"/>
    <w:uiPriority w:val="32"/>
    <w:qFormat/>
    <w:rsid w:val="006124F4"/>
    <w:rPr>
      <w:rFonts w:ascii="Times New Roman" w:hAnsi="Times New Roman"/>
      <w:b/>
      <w:bCs/>
      <w:smallCaps/>
      <w:u w:val="single"/>
    </w:rPr>
  </w:style>
  <w:style w:type="character" w:styleId="afff7">
    <w:name w:val="Book Title"/>
    <w:basedOn w:val="ac"/>
    <w:uiPriority w:val="33"/>
    <w:rsid w:val="00A5248F"/>
    <w:rPr>
      <w:b w:val="0"/>
      <w:bCs w:val="0"/>
      <w:smallCaps/>
      <w:spacing w:val="5"/>
    </w:rPr>
  </w:style>
  <w:style w:type="paragraph" w:styleId="afff8">
    <w:name w:val="TOC Heading"/>
    <w:aliases w:val="ТКВ Заголовок оглавления"/>
    <w:basedOn w:val="1"/>
    <w:next w:val="ab"/>
    <w:uiPriority w:val="39"/>
    <w:unhideWhenUsed/>
    <w:qFormat/>
    <w:rsid w:val="00A5248F"/>
    <w:pPr>
      <w:outlineLvl w:val="9"/>
    </w:pPr>
  </w:style>
  <w:style w:type="paragraph" w:styleId="afff9">
    <w:name w:val="endnote text"/>
    <w:basedOn w:val="ab"/>
    <w:link w:val="afffa"/>
    <w:uiPriority w:val="99"/>
    <w:rsid w:val="00F63FB2"/>
    <w:pPr>
      <w:spacing w:after="60"/>
      <w:ind w:firstLine="567"/>
    </w:pPr>
    <w:rPr>
      <w:rFonts w:ascii="Tahoma" w:hAnsi="Tahoma"/>
      <w:sz w:val="16"/>
      <w:lang w:val="en-US" w:eastAsia="en-US"/>
    </w:rPr>
  </w:style>
  <w:style w:type="character" w:customStyle="1" w:styleId="afffa">
    <w:name w:val="Текст концевой сноски Знак"/>
    <w:link w:val="afff9"/>
    <w:uiPriority w:val="99"/>
    <w:rsid w:val="00F63FB2"/>
    <w:rPr>
      <w:rFonts w:ascii="Tahoma" w:hAnsi="Tahoma"/>
      <w:sz w:val="16"/>
      <w:lang w:val="en-US" w:eastAsia="en-US"/>
    </w:rPr>
  </w:style>
  <w:style w:type="character" w:customStyle="1" w:styleId="afa">
    <w:name w:val="Текст выноски Знак"/>
    <w:link w:val="af9"/>
    <w:uiPriority w:val="99"/>
    <w:semiHidden/>
    <w:locked/>
    <w:rsid w:val="00F63FB2"/>
    <w:rPr>
      <w:rFonts w:ascii="Tahoma" w:hAnsi="Tahoma" w:cs="Tahoma"/>
      <w:sz w:val="16"/>
      <w:szCs w:val="16"/>
    </w:rPr>
  </w:style>
  <w:style w:type="paragraph" w:customStyle="1" w:styleId="afffb">
    <w:name w:val="Комментарий"/>
    <w:basedOn w:val="ab"/>
    <w:next w:val="ab"/>
    <w:uiPriority w:val="99"/>
    <w:rsid w:val="00F63FB2"/>
    <w:pPr>
      <w:spacing w:after="60"/>
      <w:ind w:firstLine="567"/>
    </w:pPr>
    <w:rPr>
      <w:rFonts w:ascii="Tahoma" w:hAnsi="Tahoma"/>
      <w:i/>
      <w:color w:val="0000CC"/>
      <w:sz w:val="20"/>
      <w:szCs w:val="24"/>
      <w:lang w:val="en-US" w:eastAsia="en-US"/>
    </w:rPr>
  </w:style>
  <w:style w:type="paragraph" w:customStyle="1" w:styleId="a4">
    <w:name w:val="ТКВ Приложение"/>
    <w:basedOn w:val="1"/>
    <w:next w:val="ab"/>
    <w:uiPriority w:val="99"/>
    <w:qFormat/>
    <w:rsid w:val="009F4884"/>
    <w:pPr>
      <w:widowControl w:val="0"/>
      <w:numPr>
        <w:numId w:val="4"/>
      </w:numPr>
      <w:suppressAutoHyphens/>
      <w:spacing w:before="0" w:after="60"/>
    </w:pPr>
    <w:rPr>
      <w:rFonts w:cs="Arial Unicode MS"/>
      <w:bCs w:val="0"/>
      <w:color w:val="000000"/>
      <w:sz w:val="32"/>
      <w:szCs w:val="32"/>
      <w:lang w:eastAsia="en-US"/>
    </w:rPr>
  </w:style>
  <w:style w:type="character" w:customStyle="1" w:styleId="aff3">
    <w:name w:val="Основной текст Знак"/>
    <w:link w:val="aff2"/>
    <w:uiPriority w:val="99"/>
    <w:locked/>
    <w:rsid w:val="00F63FB2"/>
    <w:rPr>
      <w:rFonts w:ascii="Arial" w:hAnsi="Arial"/>
    </w:rPr>
  </w:style>
  <w:style w:type="paragraph" w:styleId="afffc">
    <w:name w:val="Title"/>
    <w:aliases w:val="ТКВ Заголовок"/>
    <w:basedOn w:val="ab"/>
    <w:next w:val="ab"/>
    <w:link w:val="afffd"/>
    <w:uiPriority w:val="10"/>
    <w:qFormat/>
    <w:rsid w:val="00A76D2B"/>
    <w:pPr>
      <w:spacing w:after="0" w:line="240" w:lineRule="auto"/>
      <w:contextualSpacing/>
    </w:pPr>
    <w:rPr>
      <w:rFonts w:eastAsiaTheme="majorEastAsia" w:cstheme="majorBidi"/>
      <w:color w:val="000000" w:themeColor="text1"/>
      <w:sz w:val="52"/>
      <w:szCs w:val="56"/>
    </w:rPr>
  </w:style>
  <w:style w:type="paragraph" w:customStyle="1" w:styleId="afffe">
    <w:name w:val="Обычный (Синий)"/>
    <w:basedOn w:val="ab"/>
    <w:next w:val="ab"/>
    <w:uiPriority w:val="99"/>
    <w:rsid w:val="00F63FB2"/>
    <w:pPr>
      <w:widowControl w:val="0"/>
      <w:suppressAutoHyphens/>
      <w:spacing w:after="113"/>
    </w:pPr>
    <w:rPr>
      <w:rFonts w:ascii="Verdana" w:hAnsi="Verdana"/>
      <w:i/>
      <w:color w:val="0000FF"/>
      <w:sz w:val="20"/>
      <w:szCs w:val="24"/>
      <w:lang w:eastAsia="en-US"/>
    </w:rPr>
  </w:style>
  <w:style w:type="paragraph" w:customStyle="1" w:styleId="affff">
    <w:name w:val="Содержимое таблицы"/>
    <w:basedOn w:val="ab"/>
    <w:uiPriority w:val="99"/>
    <w:rsid w:val="00F63FB2"/>
    <w:pPr>
      <w:widowControl w:val="0"/>
      <w:suppressLineNumbers/>
      <w:suppressAutoHyphens/>
    </w:pPr>
    <w:rPr>
      <w:rFonts w:ascii="Verdana" w:hAnsi="Verdana"/>
      <w:color w:val="000000"/>
      <w:sz w:val="20"/>
      <w:szCs w:val="24"/>
      <w:lang w:eastAsia="en-US"/>
    </w:rPr>
  </w:style>
  <w:style w:type="paragraph" w:customStyle="1" w:styleId="affff0">
    <w:name w:val="Первая строка таблиц"/>
    <w:basedOn w:val="ab"/>
    <w:uiPriority w:val="99"/>
    <w:rsid w:val="00F63FB2"/>
    <w:pPr>
      <w:widowControl w:val="0"/>
      <w:suppressAutoHyphens/>
      <w:jc w:val="center"/>
    </w:pPr>
    <w:rPr>
      <w:rFonts w:ascii="Verdana" w:hAnsi="Verdana"/>
      <w:b/>
      <w:bCs/>
      <w:color w:val="000000"/>
      <w:sz w:val="18"/>
      <w:lang w:eastAsia="en-US"/>
    </w:rPr>
  </w:style>
  <w:style w:type="character" w:styleId="affff1">
    <w:name w:val="Placeholder Text"/>
    <w:uiPriority w:val="99"/>
    <w:semiHidden/>
    <w:rsid w:val="00F63FB2"/>
    <w:rPr>
      <w:rFonts w:cs="Times New Roman"/>
      <w:color w:val="808080"/>
    </w:rPr>
  </w:style>
  <w:style w:type="character" w:customStyle="1" w:styleId="af8">
    <w:name w:val="Тема примечания Знак"/>
    <w:link w:val="af7"/>
    <w:uiPriority w:val="99"/>
    <w:semiHidden/>
    <w:locked/>
    <w:rsid w:val="00F63FB2"/>
    <w:rPr>
      <w:b/>
      <w:bCs/>
    </w:rPr>
  </w:style>
  <w:style w:type="character" w:customStyle="1" w:styleId="apple-converted-space">
    <w:name w:val="apple-converted-space"/>
    <w:uiPriority w:val="99"/>
    <w:rsid w:val="00F63FB2"/>
  </w:style>
  <w:style w:type="paragraph" w:styleId="affff2">
    <w:name w:val="caption"/>
    <w:aliases w:val="ТКВ Название объекта,БИТ_Название объекта,Название таблицы (1БИТ)"/>
    <w:basedOn w:val="ab"/>
    <w:next w:val="ab"/>
    <w:uiPriority w:val="35"/>
    <w:unhideWhenUsed/>
    <w:qFormat/>
    <w:rsid w:val="00A5248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fffd">
    <w:name w:val="Заголовок Знак"/>
    <w:aliases w:val="ТКВ Заголовок Знак"/>
    <w:basedOn w:val="ac"/>
    <w:link w:val="afffc"/>
    <w:uiPriority w:val="10"/>
    <w:rsid w:val="00A76D2B"/>
    <w:rPr>
      <w:rFonts w:ascii="Times New Roman" w:eastAsiaTheme="majorEastAsia" w:hAnsi="Times New Roman" w:cstheme="majorBidi"/>
      <w:color w:val="000000" w:themeColor="text1"/>
      <w:sz w:val="52"/>
      <w:szCs w:val="56"/>
    </w:rPr>
  </w:style>
  <w:style w:type="paragraph" w:customStyle="1" w:styleId="affff3">
    <w:name w:val="ТКВ Синий комментарий"/>
    <w:basedOn w:val="ab"/>
    <w:qFormat/>
    <w:rsid w:val="0059732D"/>
    <w:rPr>
      <w:i/>
      <w:color w:val="0070C0"/>
    </w:rPr>
  </w:style>
  <w:style w:type="table" w:customStyle="1" w:styleId="-111">
    <w:name w:val="Таблица-сетка 1 светлая — акцент 11"/>
    <w:basedOn w:val="ad"/>
    <w:uiPriority w:val="46"/>
    <w:rsid w:val="0059732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8">
    <w:name w:val="ТКВ Таблица название"/>
    <w:basedOn w:val="ab"/>
    <w:next w:val="ab"/>
    <w:link w:val="affff4"/>
    <w:qFormat/>
    <w:rsid w:val="00586710"/>
    <w:pPr>
      <w:keepNext/>
      <w:numPr>
        <w:numId w:val="6"/>
      </w:numPr>
      <w:ind w:left="3759" w:hanging="357"/>
      <w:jc w:val="right"/>
    </w:pPr>
    <w:rPr>
      <w:i/>
      <w:sz w:val="20"/>
    </w:rPr>
  </w:style>
  <w:style w:type="paragraph" w:customStyle="1" w:styleId="a2">
    <w:name w:val="ТКВ Рисунок"/>
    <w:basedOn w:val="ab"/>
    <w:link w:val="affff5"/>
    <w:qFormat/>
    <w:rsid w:val="00497B86"/>
    <w:pPr>
      <w:numPr>
        <w:numId w:val="7"/>
      </w:numPr>
      <w:jc w:val="center"/>
    </w:pPr>
    <w:rPr>
      <w:i/>
      <w:sz w:val="20"/>
    </w:rPr>
  </w:style>
  <w:style w:type="character" w:customStyle="1" w:styleId="affff4">
    <w:name w:val="ТКВ Таблица название Знак"/>
    <w:basedOn w:val="ac"/>
    <w:link w:val="a8"/>
    <w:rsid w:val="00586710"/>
    <w:rPr>
      <w:rFonts w:ascii="Times New Roman" w:hAnsi="Times New Roman"/>
      <w:i/>
      <w:sz w:val="20"/>
    </w:rPr>
  </w:style>
  <w:style w:type="character" w:customStyle="1" w:styleId="affff5">
    <w:name w:val="ТКВ Рисунок Знак"/>
    <w:basedOn w:val="ac"/>
    <w:link w:val="a2"/>
    <w:rsid w:val="00497B86"/>
    <w:rPr>
      <w:rFonts w:ascii="Times New Roman" w:hAnsi="Times New Roman"/>
      <w:i/>
      <w:sz w:val="20"/>
    </w:rPr>
  </w:style>
  <w:style w:type="paragraph" w:customStyle="1" w:styleId="a7">
    <w:name w:val="ТКВ Список"/>
    <w:basedOn w:val="aff7"/>
    <w:qFormat/>
    <w:rsid w:val="008C5512"/>
    <w:pPr>
      <w:numPr>
        <w:numId w:val="8"/>
      </w:numPr>
    </w:pPr>
  </w:style>
  <w:style w:type="paragraph" w:customStyle="1" w:styleId="affff6">
    <w:name w:val="ТКВ Протокол"/>
    <w:basedOn w:val="ab"/>
    <w:qFormat/>
    <w:rsid w:val="00C61F45"/>
    <w:pPr>
      <w:spacing w:after="0" w:line="240" w:lineRule="auto"/>
    </w:pPr>
    <w:rPr>
      <w:iCs/>
      <w:sz w:val="24"/>
      <w:szCs w:val="16"/>
    </w:rPr>
  </w:style>
  <w:style w:type="table" w:customStyle="1" w:styleId="-1110">
    <w:name w:val="Таблица-сетка 1 светлая — акцент 11"/>
    <w:basedOn w:val="ad"/>
    <w:uiPriority w:val="46"/>
    <w:rsid w:val="00A732C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ffff7">
    <w:name w:val="БИТ_Таблица (текст)"/>
    <w:basedOn w:val="ab"/>
    <w:link w:val="affff8"/>
    <w:uiPriority w:val="7"/>
    <w:rsid w:val="00A732C7"/>
    <w:pPr>
      <w:spacing w:before="120" w:after="0" w:line="240" w:lineRule="auto"/>
    </w:pPr>
    <w:rPr>
      <w:rFonts w:asciiTheme="minorHAnsi" w:eastAsia="Times New Roman" w:hAnsiTheme="minorHAnsi"/>
    </w:rPr>
  </w:style>
  <w:style w:type="character" w:customStyle="1" w:styleId="affff8">
    <w:name w:val="БИТ_Таблица (текст) Знак"/>
    <w:basedOn w:val="ac"/>
    <w:link w:val="affff7"/>
    <w:uiPriority w:val="7"/>
    <w:rsid w:val="00A732C7"/>
    <w:rPr>
      <w:rFonts w:eastAsia="Times New Roman"/>
    </w:rPr>
  </w:style>
  <w:style w:type="paragraph" w:customStyle="1" w:styleId="affff9">
    <w:name w:val="БИТ_Основной текст"/>
    <w:basedOn w:val="ab"/>
    <w:link w:val="affffa"/>
    <w:uiPriority w:val="4"/>
    <w:rsid w:val="00A732C7"/>
    <w:pPr>
      <w:spacing w:before="240" w:after="0" w:line="276" w:lineRule="auto"/>
      <w:jc w:val="both"/>
    </w:pPr>
    <w:rPr>
      <w:rFonts w:asciiTheme="minorHAnsi" w:hAnsiTheme="minorHAnsi"/>
      <w:lang w:eastAsia="en-US"/>
    </w:rPr>
  </w:style>
  <w:style w:type="character" w:customStyle="1" w:styleId="affffa">
    <w:name w:val="БИТ_Основной текст Знак"/>
    <w:basedOn w:val="ac"/>
    <w:link w:val="affff9"/>
    <w:uiPriority w:val="4"/>
    <w:rsid w:val="00A732C7"/>
    <w:rPr>
      <w:lang w:eastAsia="en-US"/>
    </w:rPr>
  </w:style>
  <w:style w:type="character" w:customStyle="1" w:styleId="aff8">
    <w:name w:val="Абзац списка Знак"/>
    <w:aliases w:val="ТКВ Абзац списка Знак,БИТ_Маркерованный список Знак,Bullet List Знак,FooterText Знак,numbered Знак,ТЗ список Знак,Абзац списка литеральный Знак,Bullet 1 Знак,Use Case List Paragraph Знак,Абзац маркированнный Знак,UL Знак,Маркер Знак"/>
    <w:basedOn w:val="ac"/>
    <w:link w:val="aff7"/>
    <w:uiPriority w:val="34"/>
    <w:rsid w:val="00A732C7"/>
    <w:rPr>
      <w:rFonts w:ascii="Times New Roman" w:hAnsi="Times New Roman"/>
    </w:rPr>
  </w:style>
  <w:style w:type="paragraph" w:customStyle="1" w:styleId="affffb">
    <w:name w:val="_Основной текст"/>
    <w:basedOn w:val="ab"/>
    <w:rsid w:val="00A732C7"/>
    <w:pPr>
      <w:widowControl w:val="0"/>
      <w:spacing w:before="60" w:after="60" w:line="276" w:lineRule="auto"/>
      <w:ind w:firstLine="567"/>
      <w:jc w:val="both"/>
    </w:pPr>
    <w:rPr>
      <w:rFonts w:eastAsia="Times New Roman" w:cs="Times New Roman"/>
      <w:sz w:val="24"/>
      <w:szCs w:val="24"/>
    </w:rPr>
  </w:style>
  <w:style w:type="paragraph" w:customStyle="1" w:styleId="Bullet">
    <w:name w:val="Bullet"/>
    <w:basedOn w:val="aff2"/>
    <w:rsid w:val="00A732C7"/>
    <w:pPr>
      <w:keepLines/>
      <w:spacing w:before="60" w:after="60"/>
      <w:ind w:left="3096" w:hanging="216"/>
      <w:jc w:val="both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HighlightedVariable">
    <w:name w:val="Highlighted Variable"/>
    <w:rsid w:val="00A732C7"/>
    <w:rPr>
      <w:color w:val="0000FF"/>
    </w:rPr>
  </w:style>
  <w:style w:type="paragraph" w:customStyle="1" w:styleId="aa">
    <w:name w:val="КСВ Маркированный список"/>
    <w:basedOn w:val="ab"/>
    <w:link w:val="affffc"/>
    <w:rsid w:val="00A732C7"/>
    <w:pPr>
      <w:numPr>
        <w:numId w:val="9"/>
      </w:numPr>
      <w:spacing w:after="0" w:line="240" w:lineRule="auto"/>
      <w:jc w:val="both"/>
    </w:pPr>
    <w:rPr>
      <w:rFonts w:eastAsia="Times New Roman" w:cs="Times New Roman"/>
      <w:sz w:val="24"/>
    </w:rPr>
  </w:style>
  <w:style w:type="character" w:customStyle="1" w:styleId="affffc">
    <w:name w:val="КСВ Маркированный список Знак"/>
    <w:basedOn w:val="ac"/>
    <w:link w:val="aa"/>
    <w:rsid w:val="00A732C7"/>
    <w:rPr>
      <w:rFonts w:ascii="Times New Roman" w:eastAsia="Times New Roman" w:hAnsi="Times New Roman" w:cs="Times New Roman"/>
      <w:sz w:val="24"/>
    </w:rPr>
  </w:style>
  <w:style w:type="paragraph" w:customStyle="1" w:styleId="IBS">
    <w:name w:val="Основной текст IBS"/>
    <w:uiPriority w:val="99"/>
    <w:rsid w:val="00A732C7"/>
    <w:pPr>
      <w:spacing w:before="120" w:after="0" w:line="240" w:lineRule="auto"/>
      <w:jc w:val="both"/>
    </w:pPr>
    <w:rPr>
      <w:rFonts w:ascii="Arial" w:eastAsia="Times New Roman" w:hAnsi="Arial" w:cs="Times New Roman"/>
    </w:rPr>
  </w:style>
  <w:style w:type="paragraph" w:customStyle="1" w:styleId="2IBS">
    <w:name w:val="Нумерованный список 2 IBS"/>
    <w:uiPriority w:val="99"/>
    <w:rsid w:val="00A732C7"/>
    <w:pPr>
      <w:numPr>
        <w:numId w:val="10"/>
      </w:numPr>
      <w:tabs>
        <w:tab w:val="clear" w:pos="643"/>
        <w:tab w:val="num" w:pos="735"/>
      </w:tabs>
      <w:spacing w:before="60" w:after="0" w:line="240" w:lineRule="auto"/>
      <w:ind w:left="737" w:hanging="567"/>
      <w:jc w:val="both"/>
    </w:pPr>
    <w:rPr>
      <w:rFonts w:ascii="Arial" w:eastAsia="Times New Roman" w:hAnsi="Arial" w:cs="Times New Roman"/>
    </w:rPr>
  </w:style>
  <w:style w:type="paragraph" w:customStyle="1" w:styleId="1IBS">
    <w:name w:val="Ненумерованный список 1 IBS"/>
    <w:uiPriority w:val="99"/>
    <w:rsid w:val="00A732C7"/>
    <w:pPr>
      <w:numPr>
        <w:numId w:val="11"/>
      </w:numPr>
      <w:tabs>
        <w:tab w:val="clear" w:pos="737"/>
        <w:tab w:val="num" w:pos="700"/>
      </w:tabs>
      <w:spacing w:before="120" w:after="0" w:line="240" w:lineRule="auto"/>
      <w:ind w:left="680" w:hanging="340"/>
      <w:jc w:val="both"/>
    </w:pPr>
    <w:rPr>
      <w:rFonts w:ascii="Arial" w:eastAsia="Times New Roman" w:hAnsi="Arial" w:cs="Times New Roman"/>
      <w:szCs w:val="20"/>
    </w:rPr>
  </w:style>
  <w:style w:type="paragraph" w:customStyle="1" w:styleId="2IBS0">
    <w:name w:val="Ненумерованный список 2 IBS"/>
    <w:next w:val="ab"/>
    <w:uiPriority w:val="99"/>
    <w:rsid w:val="00A732C7"/>
    <w:pPr>
      <w:numPr>
        <w:ilvl w:val="1"/>
        <w:numId w:val="11"/>
      </w:numPr>
      <w:tabs>
        <w:tab w:val="clear" w:pos="1077"/>
        <w:tab w:val="left" w:pos="851"/>
      </w:tabs>
      <w:spacing w:before="60" w:after="0" w:line="240" w:lineRule="auto"/>
      <w:ind w:left="850" w:hanging="340"/>
      <w:jc w:val="both"/>
    </w:pPr>
    <w:rPr>
      <w:rFonts w:ascii="Arial" w:eastAsia="Times New Roman" w:hAnsi="Arial" w:cs="Times New Roman"/>
      <w:szCs w:val="20"/>
    </w:rPr>
  </w:style>
  <w:style w:type="paragraph" w:customStyle="1" w:styleId="3IBS">
    <w:name w:val="Ненумерованный список 3 IBS"/>
    <w:uiPriority w:val="99"/>
    <w:rsid w:val="00A732C7"/>
    <w:pPr>
      <w:numPr>
        <w:ilvl w:val="2"/>
        <w:numId w:val="11"/>
      </w:numPr>
      <w:spacing w:before="60" w:after="0" w:line="240" w:lineRule="auto"/>
      <w:jc w:val="both"/>
    </w:pPr>
    <w:rPr>
      <w:rFonts w:ascii="Arial" w:eastAsia="Times New Roman" w:hAnsi="Arial" w:cs="Times New Roman"/>
      <w:szCs w:val="20"/>
    </w:rPr>
  </w:style>
  <w:style w:type="paragraph" w:customStyle="1" w:styleId="4IBS">
    <w:name w:val="Ненумерованный список 4 IBS"/>
    <w:uiPriority w:val="99"/>
    <w:rsid w:val="00A732C7"/>
    <w:pPr>
      <w:numPr>
        <w:ilvl w:val="3"/>
        <w:numId w:val="11"/>
      </w:numPr>
      <w:tabs>
        <w:tab w:val="clear" w:pos="1758"/>
        <w:tab w:val="num" w:pos="1211"/>
      </w:tabs>
      <w:spacing w:before="60" w:after="0" w:line="240" w:lineRule="auto"/>
      <w:ind w:left="1191" w:hanging="340"/>
      <w:jc w:val="both"/>
    </w:pPr>
    <w:rPr>
      <w:rFonts w:ascii="Arial" w:eastAsia="Times New Roman" w:hAnsi="Arial" w:cs="Times New Roman"/>
      <w:szCs w:val="20"/>
    </w:rPr>
  </w:style>
  <w:style w:type="paragraph" w:customStyle="1" w:styleId="5IBS">
    <w:name w:val="Ненумерованный список 5 IBS"/>
    <w:uiPriority w:val="99"/>
    <w:rsid w:val="00A732C7"/>
    <w:pPr>
      <w:numPr>
        <w:ilvl w:val="4"/>
        <w:numId w:val="11"/>
      </w:numPr>
      <w:tabs>
        <w:tab w:val="clear" w:pos="2098"/>
        <w:tab w:val="num" w:pos="1381"/>
      </w:tabs>
      <w:spacing w:before="60" w:after="0" w:line="240" w:lineRule="auto"/>
      <w:ind w:left="1361" w:hanging="340"/>
      <w:jc w:val="both"/>
    </w:pPr>
    <w:rPr>
      <w:rFonts w:ascii="Arial" w:eastAsia="Times New Roman" w:hAnsi="Arial" w:cs="Times New Roman"/>
      <w:szCs w:val="20"/>
    </w:rPr>
  </w:style>
  <w:style w:type="paragraph" w:customStyle="1" w:styleId="affffd">
    <w:name w:val="Синий комментарий"/>
    <w:basedOn w:val="ab"/>
    <w:rsid w:val="00A732C7"/>
    <w:rPr>
      <w:rFonts w:asciiTheme="minorHAnsi" w:hAnsiTheme="minorHAnsi"/>
      <w:i/>
      <w:color w:val="0070C0"/>
    </w:rPr>
  </w:style>
  <w:style w:type="character" w:customStyle="1" w:styleId="affffe">
    <w:name w:val="обычный  полужирный"/>
    <w:uiPriority w:val="99"/>
    <w:rsid w:val="00A732C7"/>
    <w:rPr>
      <w:rFonts w:cs="Times New Roman"/>
      <w:b/>
      <w:bCs/>
    </w:rPr>
  </w:style>
  <w:style w:type="paragraph" w:customStyle="1" w:styleId="afffff">
    <w:name w:val="БИТ Основной текст"/>
    <w:basedOn w:val="ab"/>
    <w:rsid w:val="00A732C7"/>
    <w:pPr>
      <w:spacing w:before="120" w:after="0" w:line="276" w:lineRule="auto"/>
    </w:pPr>
    <w:rPr>
      <w:rFonts w:ascii="Cambria" w:eastAsia="Times New Roman" w:hAnsi="Cambria" w:cs="Times New Roman"/>
      <w:szCs w:val="20"/>
      <w:lang w:val="en-US" w:eastAsia="en-US" w:bidi="en-US"/>
    </w:rPr>
  </w:style>
  <w:style w:type="paragraph" w:customStyle="1" w:styleId="afffff0">
    <w:name w:val="БИТ Гриф утверждения по центру"/>
    <w:basedOn w:val="ab"/>
    <w:rsid w:val="00A732C7"/>
    <w:pPr>
      <w:framePr w:hSpace="180" w:wrap="around" w:vAnchor="text" w:hAnchor="margin" w:y="431"/>
      <w:spacing w:before="120" w:after="0" w:line="240" w:lineRule="auto"/>
      <w:jc w:val="center"/>
    </w:pPr>
    <w:rPr>
      <w:rFonts w:ascii="Cambria" w:eastAsia="Times New Roman" w:hAnsi="Cambria" w:cs="Times New Roman"/>
      <w:sz w:val="20"/>
      <w:szCs w:val="20"/>
    </w:rPr>
  </w:style>
  <w:style w:type="paragraph" w:customStyle="1" w:styleId="afffff1">
    <w:name w:val="БИТ"/>
    <w:basedOn w:val="ab"/>
    <w:link w:val="afffff2"/>
    <w:rsid w:val="00A732C7"/>
    <w:pPr>
      <w:spacing w:before="120" w:after="0" w:line="276" w:lineRule="auto"/>
      <w:jc w:val="both"/>
    </w:pPr>
    <w:rPr>
      <w:rFonts w:ascii="Cambria" w:eastAsia="Times New Roman" w:hAnsi="Cambria" w:cs="Times New Roman"/>
      <w:lang w:eastAsia="en-US" w:bidi="en-US"/>
    </w:rPr>
  </w:style>
  <w:style w:type="character" w:customStyle="1" w:styleId="afffff2">
    <w:name w:val="БИТ Знак"/>
    <w:link w:val="afffff1"/>
    <w:rsid w:val="00A732C7"/>
    <w:rPr>
      <w:rFonts w:ascii="Cambria" w:eastAsia="Times New Roman" w:hAnsi="Cambria" w:cs="Times New Roman"/>
      <w:lang w:eastAsia="en-US" w:bidi="en-US"/>
    </w:rPr>
  </w:style>
  <w:style w:type="paragraph" w:customStyle="1" w:styleId="211">
    <w:name w:val="Основной текст с отступом 21"/>
    <w:basedOn w:val="ab"/>
    <w:rsid w:val="00A732C7"/>
    <w:pPr>
      <w:tabs>
        <w:tab w:val="left" w:pos="5400"/>
      </w:tabs>
      <w:overflowPunct w:val="0"/>
      <w:autoSpaceDE w:val="0"/>
      <w:autoSpaceDN w:val="0"/>
      <w:adjustRightInd w:val="0"/>
      <w:spacing w:after="0" w:line="360" w:lineRule="auto"/>
      <w:ind w:firstLine="567"/>
      <w:jc w:val="both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fff3">
    <w:name w:val="УСТАВ Основной текст"/>
    <w:basedOn w:val="ab"/>
    <w:rsid w:val="00A732C7"/>
    <w:pPr>
      <w:widowControl w:val="0"/>
      <w:spacing w:before="60" w:after="0" w:line="240" w:lineRule="auto"/>
      <w:ind w:firstLine="567"/>
      <w:jc w:val="both"/>
    </w:pPr>
    <w:rPr>
      <w:rFonts w:eastAsia="Times New Roman" w:cs="Times New Roman"/>
      <w:sz w:val="24"/>
      <w:szCs w:val="24"/>
    </w:rPr>
  </w:style>
  <w:style w:type="paragraph" w:customStyle="1" w:styleId="a0">
    <w:name w:val="_Маркированный список"/>
    <w:basedOn w:val="ab"/>
    <w:rsid w:val="00A732C7"/>
    <w:pPr>
      <w:widowControl w:val="0"/>
      <w:numPr>
        <w:numId w:val="15"/>
      </w:numPr>
      <w:tabs>
        <w:tab w:val="left" w:pos="1134"/>
      </w:tabs>
      <w:spacing w:before="60" w:after="60" w:line="276" w:lineRule="auto"/>
      <w:contextualSpacing/>
      <w:jc w:val="both"/>
    </w:pPr>
    <w:rPr>
      <w:rFonts w:eastAsia="Times New Roman" w:cs="Times New Roman"/>
      <w:sz w:val="24"/>
      <w:szCs w:val="24"/>
    </w:rPr>
  </w:style>
  <w:style w:type="paragraph" w:customStyle="1" w:styleId="afffff4">
    <w:name w:val="Название приложения"/>
    <w:basedOn w:val="1"/>
    <w:next w:val="ab"/>
    <w:rsid w:val="00A732C7"/>
    <w:pPr>
      <w:pBdr>
        <w:bottom w:val="none" w:sz="0" w:space="0" w:color="auto"/>
      </w:pBdr>
      <w:spacing w:before="240" w:after="120" w:line="240" w:lineRule="auto"/>
    </w:pPr>
    <w:rPr>
      <w:rFonts w:ascii="Arial" w:eastAsia="Times New Roman" w:hAnsi="Arial" w:cs="Times New Roman"/>
      <w:b w:val="0"/>
      <w:caps/>
      <w:smallCaps w:val="0"/>
      <w:color w:val="auto"/>
      <w:kern w:val="32"/>
      <w:sz w:val="28"/>
      <w:szCs w:val="28"/>
    </w:rPr>
  </w:style>
  <w:style w:type="table" w:customStyle="1" w:styleId="27">
    <w:name w:val="Сетка таблицы2"/>
    <w:basedOn w:val="ad"/>
    <w:next w:val="aff9"/>
    <w:uiPriority w:val="59"/>
    <w:rsid w:val="00A732C7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5">
    <w:name w:val="Body Text First Indent"/>
    <w:basedOn w:val="aff2"/>
    <w:link w:val="afffff6"/>
    <w:rsid w:val="00A732C7"/>
    <w:pPr>
      <w:spacing w:line="259" w:lineRule="auto"/>
      <w:ind w:firstLine="360"/>
    </w:pPr>
    <w:rPr>
      <w:rFonts w:ascii="Times New Roman" w:hAnsi="Times New Roman"/>
      <w:sz w:val="22"/>
    </w:rPr>
  </w:style>
  <w:style w:type="character" w:customStyle="1" w:styleId="afffff6">
    <w:name w:val="Красная строка Знак"/>
    <w:basedOn w:val="aff3"/>
    <w:link w:val="afffff5"/>
    <w:rsid w:val="00A732C7"/>
    <w:rPr>
      <w:rFonts w:ascii="Times New Roman" w:hAnsi="Times New Roman"/>
    </w:rPr>
  </w:style>
  <w:style w:type="paragraph" w:styleId="28">
    <w:name w:val="Body Text 2"/>
    <w:basedOn w:val="ab"/>
    <w:link w:val="29"/>
    <w:rsid w:val="00A732C7"/>
    <w:pPr>
      <w:spacing w:after="120" w:line="480" w:lineRule="auto"/>
    </w:pPr>
  </w:style>
  <w:style w:type="character" w:customStyle="1" w:styleId="29">
    <w:name w:val="Основной текст 2 Знак"/>
    <w:basedOn w:val="ac"/>
    <w:link w:val="28"/>
    <w:rsid w:val="00A732C7"/>
    <w:rPr>
      <w:rFonts w:ascii="Times New Roman" w:hAnsi="Times New Roman"/>
    </w:rPr>
  </w:style>
  <w:style w:type="paragraph" w:styleId="a">
    <w:name w:val="List Number"/>
    <w:basedOn w:val="ab"/>
    <w:rsid w:val="00A732C7"/>
    <w:pPr>
      <w:numPr>
        <w:numId w:val="12"/>
      </w:numPr>
      <w:contextualSpacing/>
    </w:pPr>
  </w:style>
  <w:style w:type="character" w:customStyle="1" w:styleId="14">
    <w:name w:val="Список маркированный 1 уровня Знак"/>
    <w:link w:val="10"/>
    <w:locked/>
    <w:rsid w:val="00A732C7"/>
    <w:rPr>
      <w:rFonts w:ascii="Arial" w:hAnsi="Arial" w:cs="Arial"/>
      <w:sz w:val="24"/>
    </w:rPr>
  </w:style>
  <w:style w:type="paragraph" w:customStyle="1" w:styleId="10">
    <w:name w:val="Список маркированный 1 уровня"/>
    <w:link w:val="14"/>
    <w:rsid w:val="00A732C7"/>
    <w:pPr>
      <w:numPr>
        <w:numId w:val="13"/>
      </w:numPr>
      <w:tabs>
        <w:tab w:val="left" w:pos="851"/>
      </w:tabs>
      <w:suppressAutoHyphens/>
      <w:spacing w:after="60" w:line="276" w:lineRule="auto"/>
      <w:contextualSpacing/>
      <w:jc w:val="both"/>
    </w:pPr>
    <w:rPr>
      <w:rFonts w:ascii="Arial" w:hAnsi="Arial" w:cs="Arial"/>
      <w:sz w:val="24"/>
    </w:rPr>
  </w:style>
  <w:style w:type="paragraph" w:customStyle="1" w:styleId="2a">
    <w:name w:val="Абзац списка2"/>
    <w:basedOn w:val="ab"/>
    <w:rsid w:val="00A732C7"/>
    <w:pPr>
      <w:spacing w:after="200" w:line="276" w:lineRule="auto"/>
      <w:ind w:left="720"/>
      <w:contextualSpacing/>
    </w:pPr>
    <w:rPr>
      <w:rFonts w:ascii="Calibri" w:eastAsia="Calibri" w:hAnsi="Calibri" w:cs="Times New Roman"/>
      <w:lang w:eastAsia="en-US"/>
    </w:rPr>
  </w:style>
  <w:style w:type="paragraph" w:customStyle="1" w:styleId="afffff7">
    <w:name w:val="_Таблица_Шапка"/>
    <w:basedOn w:val="ab"/>
    <w:rsid w:val="00A732C7"/>
    <w:pPr>
      <w:spacing w:after="0" w:line="276" w:lineRule="auto"/>
      <w:jc w:val="center"/>
    </w:pPr>
    <w:rPr>
      <w:rFonts w:eastAsia="Times New Roman" w:cs="Times New Roman"/>
      <w:b/>
    </w:rPr>
  </w:style>
  <w:style w:type="paragraph" w:customStyle="1" w:styleId="a5">
    <w:name w:val="ТКВ Маркированный"/>
    <w:basedOn w:val="aff7"/>
    <w:qFormat/>
    <w:rsid w:val="00A732C7"/>
    <w:pPr>
      <w:numPr>
        <w:numId w:val="14"/>
      </w:numPr>
    </w:pPr>
  </w:style>
  <w:style w:type="paragraph" w:customStyle="1" w:styleId="a3">
    <w:name w:val="БИТ_Нумерованный список"/>
    <w:basedOn w:val="aff7"/>
    <w:link w:val="afffff8"/>
    <w:uiPriority w:val="6"/>
    <w:rsid w:val="00A732C7"/>
    <w:pPr>
      <w:numPr>
        <w:numId w:val="16"/>
      </w:numPr>
      <w:spacing w:before="120" w:after="0" w:line="276" w:lineRule="auto"/>
      <w:jc w:val="both"/>
    </w:pPr>
    <w:rPr>
      <w:lang w:eastAsia="en-US"/>
    </w:rPr>
  </w:style>
  <w:style w:type="character" w:customStyle="1" w:styleId="afffff8">
    <w:name w:val="БИТ_Нумерованный список Знак"/>
    <w:basedOn w:val="aff8"/>
    <w:link w:val="a3"/>
    <w:uiPriority w:val="6"/>
    <w:rsid w:val="00A732C7"/>
    <w:rPr>
      <w:rFonts w:ascii="Times New Roman" w:hAnsi="Times New Roman"/>
      <w:lang w:eastAsia="en-US"/>
    </w:rPr>
  </w:style>
  <w:style w:type="paragraph" w:customStyle="1" w:styleId="afffff9">
    <w:name w:val="Абзац"/>
    <w:basedOn w:val="ab"/>
    <w:link w:val="afffffa"/>
    <w:rsid w:val="00A732C7"/>
    <w:pPr>
      <w:spacing w:after="0" w:line="360" w:lineRule="auto"/>
      <w:ind w:firstLine="709"/>
      <w:jc w:val="both"/>
    </w:pPr>
    <w:rPr>
      <w:rFonts w:eastAsia="Times New Roman" w:cs="Times New Roman"/>
      <w:sz w:val="24"/>
      <w:szCs w:val="24"/>
      <w:lang w:eastAsia="en-US"/>
    </w:rPr>
  </w:style>
  <w:style w:type="character" w:customStyle="1" w:styleId="afffffa">
    <w:name w:val="Абзац Знак"/>
    <w:link w:val="afffff9"/>
    <w:rsid w:val="00A732C7"/>
    <w:rPr>
      <w:rFonts w:ascii="Times New Roman" w:eastAsia="Times New Roman" w:hAnsi="Times New Roman" w:cs="Times New Roman"/>
      <w:sz w:val="24"/>
      <w:szCs w:val="24"/>
      <w:lang w:eastAsia="en-US"/>
    </w:rPr>
  </w:style>
  <w:style w:type="table" w:customStyle="1" w:styleId="-151">
    <w:name w:val="Таблица-сетка 1 светлая — акцент 51"/>
    <w:basedOn w:val="ad"/>
    <w:uiPriority w:val="46"/>
    <w:rsid w:val="00A732C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451">
    <w:name w:val="Список-таблица 4 — акцент 51"/>
    <w:basedOn w:val="ad"/>
    <w:uiPriority w:val="49"/>
    <w:rsid w:val="00A732C7"/>
    <w:pPr>
      <w:spacing w:after="0" w:line="240" w:lineRule="auto"/>
    </w:pPr>
    <w:rPr>
      <w:lang w:eastAsia="en-US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a6">
    <w:name w:val="Список нумерованный"/>
    <w:basedOn w:val="aff2"/>
    <w:link w:val="afffffb"/>
    <w:rsid w:val="00A732C7"/>
    <w:pPr>
      <w:numPr>
        <w:numId w:val="17"/>
      </w:num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ffffb">
    <w:name w:val="Список нумерованный Знак"/>
    <w:link w:val="a6"/>
    <w:locked/>
    <w:rsid w:val="00A732C7"/>
    <w:rPr>
      <w:rFonts w:ascii="Times New Roman" w:eastAsia="Times New Roman" w:hAnsi="Times New Roman" w:cs="Times New Roman"/>
      <w:sz w:val="24"/>
      <w:szCs w:val="20"/>
    </w:rPr>
  </w:style>
  <w:style w:type="paragraph" w:customStyle="1" w:styleId="TOC">
    <w:name w:val="*TOC"/>
    <w:basedOn w:val="aff2"/>
    <w:next w:val="aff2"/>
    <w:rsid w:val="00A732C7"/>
    <w:pPr>
      <w:spacing w:before="120" w:after="200" w:line="240" w:lineRule="exact"/>
    </w:pPr>
    <w:rPr>
      <w:rFonts w:ascii="Times New Roman" w:eastAsia="Times New Roman" w:hAnsi="Times New Roman" w:cs="Times New Roman"/>
      <w:bCs/>
      <w:sz w:val="26"/>
      <w:szCs w:val="20"/>
      <w:lang w:val="en-US" w:eastAsia="en-US"/>
    </w:rPr>
  </w:style>
  <w:style w:type="character" w:styleId="HTML">
    <w:name w:val="HTML Cite"/>
    <w:basedOn w:val="ac"/>
    <w:uiPriority w:val="99"/>
    <w:rsid w:val="00A732C7"/>
    <w:rPr>
      <w:rFonts w:cs="Times New Roman"/>
      <w:i/>
    </w:rPr>
  </w:style>
  <w:style w:type="paragraph" w:styleId="afffffc">
    <w:name w:val="Revision"/>
    <w:hidden/>
    <w:uiPriority w:val="99"/>
    <w:semiHidden/>
    <w:rsid w:val="00A732C7"/>
    <w:pPr>
      <w:spacing w:after="0" w:line="240" w:lineRule="auto"/>
    </w:pPr>
    <w:rPr>
      <w:rFonts w:ascii="Times New Roman" w:hAnsi="Times New Roman"/>
    </w:rPr>
  </w:style>
  <w:style w:type="paragraph" w:customStyle="1" w:styleId="a1">
    <w:name w:val="ТКВ список"/>
    <w:basedOn w:val="aff7"/>
    <w:qFormat/>
    <w:rsid w:val="00A732C7"/>
    <w:pPr>
      <w:numPr>
        <w:numId w:val="20"/>
      </w:numPr>
    </w:pPr>
  </w:style>
  <w:style w:type="paragraph" w:customStyle="1" w:styleId="a9">
    <w:name w:val="ТКВ НумТаб"/>
    <w:basedOn w:val="aff7"/>
    <w:qFormat/>
    <w:rsid w:val="00A732C7"/>
    <w:pPr>
      <w:numPr>
        <w:numId w:val="21"/>
      </w:numPr>
      <w:spacing w:after="0" w:line="240" w:lineRule="auto"/>
    </w:pPr>
  </w:style>
  <w:style w:type="table" w:customStyle="1" w:styleId="-1511">
    <w:name w:val="Таблица-сетка 1 светлая — акцент 511"/>
    <w:basedOn w:val="ad"/>
    <w:uiPriority w:val="46"/>
    <w:rsid w:val="00A732C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 — акцент 12"/>
    <w:basedOn w:val="ad"/>
    <w:uiPriority w:val="46"/>
    <w:rsid w:val="005E004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8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26" Type="http://schemas.openxmlformats.org/officeDocument/2006/relationships/header" Target="header10.xml"/><Relationship Id="rId39" Type="http://schemas.openxmlformats.org/officeDocument/2006/relationships/footer" Target="footer13.xml"/><Relationship Id="rId21" Type="http://schemas.openxmlformats.org/officeDocument/2006/relationships/header" Target="header7.xml"/><Relationship Id="rId34" Type="http://schemas.openxmlformats.org/officeDocument/2006/relationships/header" Target="header13.xml"/><Relationship Id="rId42" Type="http://schemas.openxmlformats.org/officeDocument/2006/relationships/header" Target="header16.xml"/><Relationship Id="rId47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9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9.xml"/><Relationship Id="rId32" Type="http://schemas.openxmlformats.org/officeDocument/2006/relationships/header" Target="header12.xml"/><Relationship Id="rId37" Type="http://schemas.openxmlformats.org/officeDocument/2006/relationships/hyperlink" Target="https://its.1c.ru/db/content/v8devgloss/src/term_000000040.htm?_=1553013294" TargetMode="External"/><Relationship Id="rId40" Type="http://schemas.openxmlformats.org/officeDocument/2006/relationships/header" Target="header15.xml"/><Relationship Id="rId45" Type="http://schemas.openxmlformats.org/officeDocument/2006/relationships/footer" Target="footer16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23" Type="http://schemas.openxmlformats.org/officeDocument/2006/relationships/footer" Target="footer7.xml"/><Relationship Id="rId28" Type="http://schemas.openxmlformats.org/officeDocument/2006/relationships/header" Target="header11.xml"/><Relationship Id="rId36" Type="http://schemas.openxmlformats.org/officeDocument/2006/relationships/hyperlink" Target="https://its.1c.ru/db/content/v8devgloss/src/term_000000040.htm?_=1553013294" TargetMode="Externa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oleObject" Target="embeddings/oleObject10.bin"/><Relationship Id="rId44" Type="http://schemas.openxmlformats.org/officeDocument/2006/relationships/header" Target="header17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footer" Target="footer9.xml"/><Relationship Id="rId30" Type="http://schemas.openxmlformats.org/officeDocument/2006/relationships/image" Target="media/image2.emf"/><Relationship Id="rId35" Type="http://schemas.openxmlformats.org/officeDocument/2006/relationships/footer" Target="footer12.xml"/><Relationship Id="rId43" Type="http://schemas.openxmlformats.org/officeDocument/2006/relationships/footer" Target="footer15.xml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footer" Target="footer8.xml"/><Relationship Id="rId33" Type="http://schemas.openxmlformats.org/officeDocument/2006/relationships/footer" Target="footer11.xml"/><Relationship Id="rId38" Type="http://schemas.openxmlformats.org/officeDocument/2006/relationships/header" Target="header14.xml"/><Relationship Id="rId46" Type="http://schemas.openxmlformats.org/officeDocument/2006/relationships/fontTable" Target="fontTable.xml"/><Relationship Id="rId20" Type="http://schemas.openxmlformats.org/officeDocument/2006/relationships/footer" Target="footer6.xml"/><Relationship Id="rId41" Type="http://schemas.openxmlformats.org/officeDocument/2006/relationships/footer" Target="footer1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4.bin"/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5.bin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6.bin"/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7.bin"/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8.bin"/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9.bin"/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1.bin"/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2.bin"/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3.bin"/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4.bin"/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5.bin"/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6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rozova_EA\Desktop\&#1056;&#1072;&#1073;&#1086;&#1095;&#1072;&#1103;\&#1058;&#1050;&#1042;2(&#1054;&#1073;&#1097;&#1080;&#1081;%20&#1096;&#1072;&#1073;&#1083;&#1086;&#1085;%20&#1076;&#1086;&#1082;&#1091;&#1084;&#1077;&#1085;&#1090;&#1072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5DAA2A0B62346348DD467D700E233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E915AD-8736-4D8B-B2A2-BE4E8DF471A7}"/>
      </w:docPartPr>
      <w:docPartBody>
        <w:p w:rsidR="00461BB7" w:rsidRDefault="00687BF5" w:rsidP="00687BF5">
          <w:pPr>
            <w:pStyle w:val="B5DAA2A0B62346348DD467D700E23361"/>
          </w:pPr>
          <w:r w:rsidRPr="00337A02">
            <w:rPr>
              <w:rStyle w:val="a3"/>
            </w:rPr>
            <w:t>[Название]</w:t>
          </w:r>
        </w:p>
      </w:docPartBody>
    </w:docPart>
    <w:docPart>
      <w:docPartPr>
        <w:name w:val="2D73CB69851E45C2B967FC12AA0A3F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28F718-0BD5-4749-9924-509E160D3642}"/>
      </w:docPartPr>
      <w:docPartBody>
        <w:p w:rsidR="00EA5E3B" w:rsidRDefault="00EA5E3B" w:rsidP="00EA5E3B">
          <w:pPr>
            <w:pStyle w:val="2D73CB69851E45C2B967FC12AA0A3FFE"/>
          </w:pPr>
          <w:r w:rsidRPr="00492CDD">
            <w:rPr>
              <w:rStyle w:val="a3"/>
            </w:rPr>
            <w:t>[Аннотация]</w:t>
          </w:r>
        </w:p>
      </w:docPartBody>
    </w:docPart>
    <w:docPart>
      <w:docPartPr>
        <w:name w:val="FDF894C6035343BBAD9F86C5B5F307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41DDC0-3800-4343-A52E-29150999FA2C}"/>
      </w:docPartPr>
      <w:docPartBody>
        <w:p w:rsidR="00EA5E3B" w:rsidRDefault="00EA5E3B" w:rsidP="00EA5E3B">
          <w:pPr>
            <w:pStyle w:val="FDF894C6035343BBAD9F86C5B5F3075C"/>
          </w:pPr>
          <w:r w:rsidRPr="00492CDD">
            <w:rPr>
              <w:rStyle w:val="a3"/>
            </w:rPr>
            <w:t>[Состояние]</w:t>
          </w:r>
        </w:p>
      </w:docPartBody>
    </w:docPart>
    <w:docPart>
      <w:docPartPr>
        <w:name w:val="19A9E4E8CFBB451192C00386F2D67A4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2EE42C-9B67-44BB-9D48-9E0B05EBD37F}"/>
      </w:docPartPr>
      <w:docPartBody>
        <w:p w:rsidR="00EA5E3B" w:rsidRDefault="00EA5E3B" w:rsidP="00EA5E3B">
          <w:pPr>
            <w:pStyle w:val="19A9E4E8CFBB451192C00386F2D67A4F"/>
          </w:pPr>
          <w:r w:rsidRPr="00492CDD">
            <w:rPr>
              <w:rStyle w:val="a3"/>
            </w:rPr>
            <w:t>[Категория]</w:t>
          </w:r>
        </w:p>
      </w:docPartBody>
    </w:docPart>
    <w:docPart>
      <w:docPartPr>
        <w:name w:val="DC78E3CB958F4A4C9931434DA59111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42F2FB-56C6-40F0-BCE0-41DAB2BCA039}"/>
      </w:docPartPr>
      <w:docPartBody>
        <w:p w:rsidR="00EA5E3B" w:rsidRDefault="00EA5E3B" w:rsidP="00EA5E3B">
          <w:pPr>
            <w:pStyle w:val="DC78E3CB958F4A4C9931434DA591110B"/>
          </w:pPr>
          <w:r w:rsidRPr="00294E81">
            <w:rPr>
              <w:rStyle w:val="a3"/>
            </w:rPr>
            <w:t>[Тема]</w:t>
          </w:r>
        </w:p>
      </w:docPartBody>
    </w:docPart>
    <w:docPart>
      <w:docPartPr>
        <w:name w:val="AA99C891AB1D430B91FA04D2340239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3BB8C3-AFDD-400B-891D-EF0EA6AAF72B}"/>
      </w:docPartPr>
      <w:docPartBody>
        <w:p w:rsidR="00EA5E3B" w:rsidRDefault="00EA5E3B" w:rsidP="00EA5E3B">
          <w:pPr>
            <w:pStyle w:val="AA99C891AB1D430B91FA04D23402399D"/>
          </w:pPr>
          <w:r w:rsidRPr="00337A02">
            <w:rPr>
              <w:rStyle w:val="a3"/>
            </w:rPr>
            <w:t>[Название]</w:t>
          </w:r>
        </w:p>
      </w:docPartBody>
    </w:docPart>
    <w:docPart>
      <w:docPartPr>
        <w:name w:val="1F8DFB86A56C4BC8BF93280659D328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9BF732-6A83-44D9-8D86-95B0A46D3FDD}"/>
      </w:docPartPr>
      <w:docPartBody>
        <w:p w:rsidR="00EA5E3B" w:rsidRDefault="00EA5E3B" w:rsidP="00EA5E3B">
          <w:pPr>
            <w:pStyle w:val="1F8DFB86A56C4BC8BF93280659D328EF"/>
          </w:pPr>
          <w:r w:rsidRPr="00492CDD">
            <w:rPr>
              <w:rStyle w:val="a3"/>
            </w:rPr>
            <w:t>[Примечания]</w:t>
          </w:r>
        </w:p>
      </w:docPartBody>
    </w:docPart>
    <w:docPart>
      <w:docPartPr>
        <w:name w:val="E2C35F45A0724520A3BF31AFA7FC73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DC67A5-2127-4A88-A045-B18F2DF08DF9}"/>
      </w:docPartPr>
      <w:docPartBody>
        <w:p w:rsidR="00EA5E3B" w:rsidRDefault="00EA5E3B" w:rsidP="00EA5E3B">
          <w:pPr>
            <w:pStyle w:val="E2C35F45A0724520A3BF31AFA7FC73D5"/>
          </w:pPr>
          <w:r w:rsidRPr="00492CDD">
            <w:rPr>
              <w:rStyle w:val="a3"/>
            </w:rPr>
            <w:t>[Ключевые слова]</w:t>
          </w:r>
        </w:p>
      </w:docPartBody>
    </w:docPart>
    <w:docPart>
      <w:docPartPr>
        <w:name w:val="B13FDDCDED194239987AF208BAFEB9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7DFF0B-3A99-44F2-8685-57B4315B32CB}"/>
      </w:docPartPr>
      <w:docPartBody>
        <w:p w:rsidR="003C6CC1" w:rsidRDefault="00EA5E3B" w:rsidP="00EA5E3B">
          <w:pPr>
            <w:pStyle w:val="B13FDDCDED194239987AF208BAFEB9A0"/>
          </w:pPr>
          <w:r w:rsidRPr="00294E81">
            <w:rPr>
              <w:rStyle w:val="a3"/>
            </w:rPr>
            <w:t>[Тема]</w:t>
          </w:r>
        </w:p>
      </w:docPartBody>
    </w:docPart>
    <w:docPart>
      <w:docPartPr>
        <w:name w:val="1A6077CFFC0346B7BF261AE052452F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6229DE-5DE9-43D6-B14C-5D0B5D171F59}"/>
      </w:docPartPr>
      <w:docPartBody>
        <w:p w:rsidR="003C6CC1" w:rsidRDefault="00EA5E3B" w:rsidP="00EA5E3B">
          <w:pPr>
            <w:pStyle w:val="1A6077CFFC0346B7BF261AE052452F8C"/>
          </w:pPr>
          <w:r w:rsidRPr="00337A02">
            <w:rPr>
              <w:rStyle w:val="a3"/>
            </w:rPr>
            <w:t>[Название]</w:t>
          </w:r>
        </w:p>
      </w:docPartBody>
    </w:docPart>
    <w:docPart>
      <w:docPartPr>
        <w:name w:val="BF1F337ABAED44E3A14EE715C5EBCB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564C25-313C-4C16-8BFB-B7A0631A0304}"/>
      </w:docPartPr>
      <w:docPartBody>
        <w:p w:rsidR="00FB0022" w:rsidRDefault="00FB0022" w:rsidP="00FB0022">
          <w:pPr>
            <w:pStyle w:val="BF1F337ABAED44E3A14EE715C5EBCB45"/>
          </w:pPr>
          <w:r w:rsidRPr="00910807">
            <w:rPr>
              <w:rStyle w:val="a3"/>
            </w:rPr>
            <w:t>[Тема]</w:t>
          </w:r>
        </w:p>
      </w:docPartBody>
    </w:docPart>
    <w:docPart>
      <w:docPartPr>
        <w:name w:val="021F7C651A684F4CB2AA7F1A8B61B5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CD492-DFA7-4D4D-93D3-AFCA99A78521}"/>
      </w:docPartPr>
      <w:docPartBody>
        <w:p w:rsidR="00FB0022" w:rsidRDefault="00FB0022">
          <w:r w:rsidRPr="004A3C64">
            <w:rPr>
              <w:rStyle w:val="a3"/>
            </w:rPr>
            <w:t>[Ключевые слова]</w:t>
          </w:r>
        </w:p>
      </w:docPartBody>
    </w:docPart>
    <w:docPart>
      <w:docPartPr>
        <w:name w:val="F1B4F86FB03C4792876F035620369A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487094-FDF4-4F61-BC8F-E3D952558CC8}"/>
      </w:docPartPr>
      <w:docPartBody>
        <w:p w:rsidR="00FB0022" w:rsidRDefault="00FB0022" w:rsidP="00FB0022">
          <w:pPr>
            <w:pStyle w:val="F1B4F86FB03C4792876F035620369A48"/>
          </w:pPr>
          <w:r w:rsidRPr="00294E81">
            <w:rPr>
              <w:rStyle w:val="a3"/>
            </w:rPr>
            <w:t>[Тема]</w:t>
          </w:r>
        </w:p>
      </w:docPartBody>
    </w:docPart>
    <w:docPart>
      <w:docPartPr>
        <w:name w:val="E0CAE98B410345EE938CC59C49FF74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056439-AF46-4A1E-9904-44C66FAC6466}"/>
      </w:docPartPr>
      <w:docPartBody>
        <w:p w:rsidR="00FB0022" w:rsidRDefault="00FB0022" w:rsidP="00FB0022">
          <w:pPr>
            <w:pStyle w:val="E0CAE98B410345EE938CC59C49FF7425"/>
          </w:pPr>
          <w:r w:rsidRPr="00337A02">
            <w:rPr>
              <w:rStyle w:val="a3"/>
            </w:rPr>
            <w:t>[Название]</w:t>
          </w:r>
        </w:p>
      </w:docPartBody>
    </w:docPart>
    <w:docPart>
      <w:docPartPr>
        <w:name w:val="E7CBADC1AF864F45BB4AEFB2297E2E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D7E7DD-68E4-4872-BF39-AFE9EFEA00DE}"/>
      </w:docPartPr>
      <w:docPartBody>
        <w:p w:rsidR="00FB0022" w:rsidRDefault="00FB0022" w:rsidP="00FB0022">
          <w:pPr>
            <w:pStyle w:val="E7CBADC1AF864F45BB4AEFB2297E2E1E"/>
          </w:pPr>
          <w:r w:rsidRPr="00294E81">
            <w:rPr>
              <w:rStyle w:val="a3"/>
            </w:rPr>
            <w:t>[Тема]</w:t>
          </w:r>
        </w:p>
      </w:docPartBody>
    </w:docPart>
    <w:docPart>
      <w:docPartPr>
        <w:name w:val="E16048399D57441D8B8EB20EDFA63A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E1F623-514E-4028-8B10-F80D31E30BF4}"/>
      </w:docPartPr>
      <w:docPartBody>
        <w:p w:rsidR="00FB0022" w:rsidRDefault="00FB0022" w:rsidP="00FB0022">
          <w:pPr>
            <w:pStyle w:val="E16048399D57441D8B8EB20EDFA63ABC"/>
          </w:pPr>
          <w:r w:rsidRPr="00337A02">
            <w:rPr>
              <w:rStyle w:val="a3"/>
            </w:rPr>
            <w:t>[Название]</w:t>
          </w:r>
        </w:p>
      </w:docPartBody>
    </w:docPart>
    <w:docPart>
      <w:docPartPr>
        <w:name w:val="5F25042E9BA04375B562A50D810764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9EF01D2-7CB1-4315-AB9A-E8037B2192A9}"/>
      </w:docPartPr>
      <w:docPartBody>
        <w:p w:rsidR="00FB0022" w:rsidRDefault="00FB0022" w:rsidP="00FB0022">
          <w:pPr>
            <w:pStyle w:val="5F25042E9BA04375B562A50D8107642E"/>
          </w:pPr>
          <w:r w:rsidRPr="00294E81">
            <w:rPr>
              <w:rStyle w:val="a3"/>
            </w:rPr>
            <w:t>[Тема]</w:t>
          </w:r>
        </w:p>
      </w:docPartBody>
    </w:docPart>
    <w:docPart>
      <w:docPartPr>
        <w:name w:val="CE5B244338F347AB9D58EECD8CF08A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868843-6288-4AD3-A69F-CEBA2DE8C0E0}"/>
      </w:docPartPr>
      <w:docPartBody>
        <w:p w:rsidR="00FB0022" w:rsidRDefault="00FB0022" w:rsidP="00FB0022">
          <w:pPr>
            <w:pStyle w:val="CE5B244338F347AB9D58EECD8CF08A0D"/>
          </w:pPr>
          <w:r w:rsidRPr="00337A02">
            <w:rPr>
              <w:rStyle w:val="a3"/>
            </w:rPr>
            <w:t>[Название]</w:t>
          </w:r>
        </w:p>
      </w:docPartBody>
    </w:docPart>
    <w:docPart>
      <w:docPartPr>
        <w:name w:val="18D5FD5AAB9A4FCAAC1C34AEDFCDBE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FE3ED2-380D-46CA-9BA9-6C8034A38E35}"/>
      </w:docPartPr>
      <w:docPartBody>
        <w:p w:rsidR="00FB0022" w:rsidRDefault="00FB0022" w:rsidP="00FB0022">
          <w:pPr>
            <w:pStyle w:val="18D5FD5AAB9A4FCAAC1C34AEDFCDBE1B"/>
          </w:pPr>
          <w:r w:rsidRPr="00294E81">
            <w:rPr>
              <w:rStyle w:val="a3"/>
            </w:rPr>
            <w:t>[Тема]</w:t>
          </w:r>
        </w:p>
      </w:docPartBody>
    </w:docPart>
    <w:docPart>
      <w:docPartPr>
        <w:name w:val="D72D5CB4A99D4A53A8288DA607AB06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9A70A8-0CCE-4009-A50F-B2A82C70E74E}"/>
      </w:docPartPr>
      <w:docPartBody>
        <w:p w:rsidR="00FB0022" w:rsidRDefault="00FB0022" w:rsidP="00FB0022">
          <w:pPr>
            <w:pStyle w:val="D72D5CB4A99D4A53A8288DA607AB066D"/>
          </w:pPr>
          <w:r w:rsidRPr="00337A02">
            <w:rPr>
              <w:rStyle w:val="a3"/>
            </w:rPr>
            <w:t>[Название]</w:t>
          </w:r>
        </w:p>
      </w:docPartBody>
    </w:docPart>
    <w:docPart>
      <w:docPartPr>
        <w:name w:val="6C30D350BACA4ED5A92071010D9597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CB5CB1-CB10-40C6-BC00-485E724A7185}"/>
      </w:docPartPr>
      <w:docPartBody>
        <w:p w:rsidR="00FB0022" w:rsidRDefault="00FB0022" w:rsidP="00FB0022">
          <w:pPr>
            <w:pStyle w:val="6C30D350BACA4ED5A92071010D9597A4"/>
          </w:pPr>
          <w:r w:rsidRPr="00294E81">
            <w:rPr>
              <w:rStyle w:val="a3"/>
            </w:rPr>
            <w:t>[Тема]</w:t>
          </w:r>
        </w:p>
      </w:docPartBody>
    </w:docPart>
    <w:docPart>
      <w:docPartPr>
        <w:name w:val="435041B74775474EBC0FAB47CBA7F7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31DED9-8CD9-44F6-B268-0A041F535E21}"/>
      </w:docPartPr>
      <w:docPartBody>
        <w:p w:rsidR="00FB0022" w:rsidRDefault="00FB0022" w:rsidP="00FB0022">
          <w:pPr>
            <w:pStyle w:val="435041B74775474EBC0FAB47CBA7F76E"/>
          </w:pPr>
          <w:r w:rsidRPr="00337A02">
            <w:rPr>
              <w:rStyle w:val="a3"/>
            </w:rPr>
            <w:t>[Название]</w:t>
          </w:r>
        </w:p>
      </w:docPartBody>
    </w:docPart>
    <w:docPart>
      <w:docPartPr>
        <w:name w:val="2AC31607EA9D4DD39D08A0C232738C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50E616-B67E-4B8E-A016-6A8037ED8937}"/>
      </w:docPartPr>
      <w:docPartBody>
        <w:p w:rsidR="00FB0022" w:rsidRDefault="00FB0022" w:rsidP="00FB0022">
          <w:pPr>
            <w:pStyle w:val="2AC31607EA9D4DD39D08A0C232738CBF"/>
          </w:pPr>
          <w:r w:rsidRPr="00294E81">
            <w:rPr>
              <w:rStyle w:val="a3"/>
            </w:rPr>
            <w:t>[Тема]</w:t>
          </w:r>
        </w:p>
      </w:docPartBody>
    </w:docPart>
    <w:docPart>
      <w:docPartPr>
        <w:name w:val="C9A068E0684948F08C79A4EC7A2272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A5721B6-685D-4B26-884B-493C0B372009}"/>
      </w:docPartPr>
      <w:docPartBody>
        <w:p w:rsidR="00FB0022" w:rsidRDefault="00FB0022" w:rsidP="00FB0022">
          <w:pPr>
            <w:pStyle w:val="C9A068E0684948F08C79A4EC7A227225"/>
          </w:pPr>
          <w:r w:rsidRPr="00337A02">
            <w:rPr>
              <w:rStyle w:val="a3"/>
            </w:rPr>
            <w:t>[Название]</w:t>
          </w:r>
        </w:p>
      </w:docPartBody>
    </w:docPart>
    <w:docPart>
      <w:docPartPr>
        <w:name w:val="A9914F3250EF406B9A0430A497D9ED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036E1F-BFE9-4DD5-B513-DCE28469235B}"/>
      </w:docPartPr>
      <w:docPartBody>
        <w:p w:rsidR="00FB0022" w:rsidRDefault="00FB0022" w:rsidP="00FB0022">
          <w:pPr>
            <w:pStyle w:val="A9914F3250EF406B9A0430A497D9ED57"/>
          </w:pPr>
          <w:r w:rsidRPr="00294E81">
            <w:rPr>
              <w:rStyle w:val="a3"/>
            </w:rPr>
            <w:t>[Тема]</w:t>
          </w:r>
        </w:p>
      </w:docPartBody>
    </w:docPart>
    <w:docPart>
      <w:docPartPr>
        <w:name w:val="D9A5D70E666D405E9A4BC5A67DA47E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59A205-C7A0-4F5E-9C10-18E30766F506}"/>
      </w:docPartPr>
      <w:docPartBody>
        <w:p w:rsidR="00FB0022" w:rsidRDefault="00FB0022" w:rsidP="00FB0022">
          <w:pPr>
            <w:pStyle w:val="D9A5D70E666D405E9A4BC5A67DA47E43"/>
          </w:pPr>
          <w:r w:rsidRPr="00294E81">
            <w:rPr>
              <w:rStyle w:val="a3"/>
            </w:rPr>
            <w:t>[Тема]</w:t>
          </w:r>
        </w:p>
      </w:docPartBody>
    </w:docPart>
    <w:docPart>
      <w:docPartPr>
        <w:name w:val="CD3A8850A1D8447CA5F991BC1D7F94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FC9153-25EB-487A-AAD4-5CC4F1C58A79}"/>
      </w:docPartPr>
      <w:docPartBody>
        <w:p w:rsidR="00FB0022" w:rsidRDefault="00FB0022" w:rsidP="00FB0022">
          <w:pPr>
            <w:pStyle w:val="CD3A8850A1D8447CA5F991BC1D7F94A0"/>
          </w:pPr>
          <w:r w:rsidRPr="00337A02">
            <w:rPr>
              <w:rStyle w:val="a3"/>
            </w:rPr>
            <w:t>[Название]</w:t>
          </w:r>
        </w:p>
      </w:docPartBody>
    </w:docPart>
    <w:docPart>
      <w:docPartPr>
        <w:name w:val="55933694320A465CA0CE8FE386E385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15D12F-B403-4426-AC39-E450662DEFED}"/>
      </w:docPartPr>
      <w:docPartBody>
        <w:p w:rsidR="00FB0022" w:rsidRDefault="00FB0022" w:rsidP="00FB0022">
          <w:pPr>
            <w:pStyle w:val="55933694320A465CA0CE8FE386E38525"/>
          </w:pPr>
          <w:r w:rsidRPr="00294E81">
            <w:rPr>
              <w:rStyle w:val="a3"/>
            </w:rPr>
            <w:t>[Тема]</w:t>
          </w:r>
        </w:p>
      </w:docPartBody>
    </w:docPart>
    <w:docPart>
      <w:docPartPr>
        <w:name w:val="EC9F9DFD809A4E24BD1585139DF653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0BA8D6-9D37-41EE-B862-649A4E673647}"/>
      </w:docPartPr>
      <w:docPartBody>
        <w:p w:rsidR="00FB0022" w:rsidRDefault="00FB0022" w:rsidP="00FB0022">
          <w:pPr>
            <w:pStyle w:val="EC9F9DFD809A4E24BD1585139DF65362"/>
          </w:pPr>
          <w:r w:rsidRPr="00337A02">
            <w:rPr>
              <w:rStyle w:val="a3"/>
            </w:rPr>
            <w:t>[Название]</w:t>
          </w:r>
        </w:p>
      </w:docPartBody>
    </w:docPart>
    <w:docPart>
      <w:docPartPr>
        <w:name w:val="1AF049EC5AEC444CB62A3F3F288B97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96AD40-7BE4-4DED-93E8-DA6579420249}"/>
      </w:docPartPr>
      <w:docPartBody>
        <w:p w:rsidR="00FB0022" w:rsidRDefault="00FB0022" w:rsidP="00FB0022">
          <w:pPr>
            <w:pStyle w:val="1AF049EC5AEC444CB62A3F3F288B9718"/>
          </w:pPr>
          <w:r w:rsidRPr="00294E81">
            <w:rPr>
              <w:rStyle w:val="a3"/>
            </w:rPr>
            <w:t>[Тема]</w:t>
          </w:r>
        </w:p>
      </w:docPartBody>
    </w:docPart>
    <w:docPart>
      <w:docPartPr>
        <w:name w:val="3FF28F850FB1444285EE3B1AEFA804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60A2A9-8D81-4BD8-9ABA-782CBF4A93B9}"/>
      </w:docPartPr>
      <w:docPartBody>
        <w:p w:rsidR="00FB0022" w:rsidRDefault="00FB0022" w:rsidP="00FB0022">
          <w:pPr>
            <w:pStyle w:val="3FF28F850FB1444285EE3B1AEFA8041F"/>
          </w:pPr>
          <w:r w:rsidRPr="00337A02">
            <w:rPr>
              <w:rStyle w:val="a3"/>
            </w:rPr>
            <w:t>[Название]</w:t>
          </w:r>
        </w:p>
      </w:docPartBody>
    </w:docPart>
    <w:docPart>
      <w:docPartPr>
        <w:name w:val="E53764A5942E4D32883EC7E6CFE91E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7BC699-663D-46E9-9515-8E4D2A76CA64}"/>
      </w:docPartPr>
      <w:docPartBody>
        <w:p w:rsidR="00AC7986" w:rsidRDefault="002E3133" w:rsidP="002E3133">
          <w:pPr>
            <w:pStyle w:val="E53764A5942E4D32883EC7E6CFE91EC1"/>
          </w:pPr>
          <w:r w:rsidRPr="00294E81">
            <w:rPr>
              <w:rStyle w:val="a3"/>
            </w:rPr>
            <w:t>[Тема]</w:t>
          </w:r>
        </w:p>
      </w:docPartBody>
    </w:docPart>
    <w:docPart>
      <w:docPartPr>
        <w:name w:val="163FEDF742A6467F8539D6B08392CC1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9015D1-1154-4DE3-9FEC-EA0A66D37CEF}"/>
      </w:docPartPr>
      <w:docPartBody>
        <w:p w:rsidR="00AC7986" w:rsidRDefault="002E3133" w:rsidP="002E3133">
          <w:pPr>
            <w:pStyle w:val="163FEDF742A6467F8539D6B08392CC16"/>
          </w:pPr>
          <w:r w:rsidRPr="00337A02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BF5"/>
    <w:rsid w:val="000064B9"/>
    <w:rsid w:val="000073C7"/>
    <w:rsid w:val="00053160"/>
    <w:rsid w:val="00080724"/>
    <w:rsid w:val="000B5112"/>
    <w:rsid w:val="000C6E07"/>
    <w:rsid w:val="001E26C3"/>
    <w:rsid w:val="001F279F"/>
    <w:rsid w:val="002121F4"/>
    <w:rsid w:val="00271075"/>
    <w:rsid w:val="002915CA"/>
    <w:rsid w:val="002B3A69"/>
    <w:rsid w:val="002C1F5F"/>
    <w:rsid w:val="002E3133"/>
    <w:rsid w:val="00352EAC"/>
    <w:rsid w:val="00353FFB"/>
    <w:rsid w:val="0037591B"/>
    <w:rsid w:val="003C6CC1"/>
    <w:rsid w:val="00453637"/>
    <w:rsid w:val="00461BB7"/>
    <w:rsid w:val="004A6C42"/>
    <w:rsid w:val="004E11AB"/>
    <w:rsid w:val="004E652E"/>
    <w:rsid w:val="004F56D9"/>
    <w:rsid w:val="00517A52"/>
    <w:rsid w:val="00535206"/>
    <w:rsid w:val="00576F23"/>
    <w:rsid w:val="00590880"/>
    <w:rsid w:val="005A7767"/>
    <w:rsid w:val="005D7BB2"/>
    <w:rsid w:val="00623489"/>
    <w:rsid w:val="00635611"/>
    <w:rsid w:val="0066676D"/>
    <w:rsid w:val="00687BF5"/>
    <w:rsid w:val="006A3A38"/>
    <w:rsid w:val="006A57FE"/>
    <w:rsid w:val="006C5D68"/>
    <w:rsid w:val="006D28DB"/>
    <w:rsid w:val="00716B5E"/>
    <w:rsid w:val="00724017"/>
    <w:rsid w:val="00732B75"/>
    <w:rsid w:val="007462F0"/>
    <w:rsid w:val="00752240"/>
    <w:rsid w:val="007B5454"/>
    <w:rsid w:val="007C2AB0"/>
    <w:rsid w:val="007F60F7"/>
    <w:rsid w:val="00872B2E"/>
    <w:rsid w:val="0087368A"/>
    <w:rsid w:val="008B3311"/>
    <w:rsid w:val="008D49F3"/>
    <w:rsid w:val="008D5608"/>
    <w:rsid w:val="009332EB"/>
    <w:rsid w:val="00961E95"/>
    <w:rsid w:val="009F0888"/>
    <w:rsid w:val="00A70C76"/>
    <w:rsid w:val="00AC7986"/>
    <w:rsid w:val="00AD01C0"/>
    <w:rsid w:val="00AE49CF"/>
    <w:rsid w:val="00AF0918"/>
    <w:rsid w:val="00B703A2"/>
    <w:rsid w:val="00B9495C"/>
    <w:rsid w:val="00BF352A"/>
    <w:rsid w:val="00BF703B"/>
    <w:rsid w:val="00C00382"/>
    <w:rsid w:val="00C53AC7"/>
    <w:rsid w:val="00CA5D9A"/>
    <w:rsid w:val="00CB310D"/>
    <w:rsid w:val="00CD04F7"/>
    <w:rsid w:val="00CD4E32"/>
    <w:rsid w:val="00D2044F"/>
    <w:rsid w:val="00D24E98"/>
    <w:rsid w:val="00D2562A"/>
    <w:rsid w:val="00D30093"/>
    <w:rsid w:val="00DB093D"/>
    <w:rsid w:val="00DF2352"/>
    <w:rsid w:val="00E26D00"/>
    <w:rsid w:val="00E51F95"/>
    <w:rsid w:val="00E9177F"/>
    <w:rsid w:val="00E97519"/>
    <w:rsid w:val="00EA5E3B"/>
    <w:rsid w:val="00ED65A7"/>
    <w:rsid w:val="00EF193A"/>
    <w:rsid w:val="00EF344A"/>
    <w:rsid w:val="00F03CA1"/>
    <w:rsid w:val="00F260C0"/>
    <w:rsid w:val="00F45BD6"/>
    <w:rsid w:val="00F56C3B"/>
    <w:rsid w:val="00F83260"/>
    <w:rsid w:val="00F86BBC"/>
    <w:rsid w:val="00F9604B"/>
    <w:rsid w:val="00FB0022"/>
    <w:rsid w:val="00FC54DE"/>
    <w:rsid w:val="00FD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9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2E3133"/>
    <w:rPr>
      <w:rFonts w:cs="Times New Roman"/>
      <w:color w:val="808080"/>
    </w:rPr>
  </w:style>
  <w:style w:type="paragraph" w:customStyle="1" w:styleId="B5DAA2A0B62346348DD467D700E23361">
    <w:name w:val="B5DAA2A0B62346348DD467D700E23361"/>
    <w:rsid w:val="00687BF5"/>
  </w:style>
  <w:style w:type="paragraph" w:customStyle="1" w:styleId="2D73CB69851E45C2B967FC12AA0A3FFE">
    <w:name w:val="2D73CB69851E45C2B967FC12AA0A3FFE"/>
    <w:rsid w:val="00EA5E3B"/>
  </w:style>
  <w:style w:type="paragraph" w:customStyle="1" w:styleId="FDF894C6035343BBAD9F86C5B5F3075C">
    <w:name w:val="FDF894C6035343BBAD9F86C5B5F3075C"/>
    <w:rsid w:val="00EA5E3B"/>
  </w:style>
  <w:style w:type="paragraph" w:customStyle="1" w:styleId="19A9E4E8CFBB451192C00386F2D67A4F">
    <w:name w:val="19A9E4E8CFBB451192C00386F2D67A4F"/>
    <w:rsid w:val="00EA5E3B"/>
  </w:style>
  <w:style w:type="paragraph" w:customStyle="1" w:styleId="DC78E3CB958F4A4C9931434DA591110B">
    <w:name w:val="DC78E3CB958F4A4C9931434DA591110B"/>
    <w:rsid w:val="00EA5E3B"/>
  </w:style>
  <w:style w:type="paragraph" w:customStyle="1" w:styleId="AA99C891AB1D430B91FA04D23402399D">
    <w:name w:val="AA99C891AB1D430B91FA04D23402399D"/>
    <w:rsid w:val="00EA5E3B"/>
  </w:style>
  <w:style w:type="paragraph" w:customStyle="1" w:styleId="1F8DFB86A56C4BC8BF93280659D328EF">
    <w:name w:val="1F8DFB86A56C4BC8BF93280659D328EF"/>
    <w:rsid w:val="00EA5E3B"/>
  </w:style>
  <w:style w:type="paragraph" w:customStyle="1" w:styleId="E2C35F45A0724520A3BF31AFA7FC73D5">
    <w:name w:val="E2C35F45A0724520A3BF31AFA7FC73D5"/>
    <w:rsid w:val="00EA5E3B"/>
  </w:style>
  <w:style w:type="paragraph" w:customStyle="1" w:styleId="B13FDDCDED194239987AF208BAFEB9A0">
    <w:name w:val="B13FDDCDED194239987AF208BAFEB9A0"/>
    <w:rsid w:val="00EA5E3B"/>
  </w:style>
  <w:style w:type="paragraph" w:customStyle="1" w:styleId="1A6077CFFC0346B7BF261AE052452F8C">
    <w:name w:val="1A6077CFFC0346B7BF261AE052452F8C"/>
    <w:rsid w:val="00EA5E3B"/>
  </w:style>
  <w:style w:type="paragraph" w:customStyle="1" w:styleId="BF1F337ABAED44E3A14EE715C5EBCB45">
    <w:name w:val="BF1F337ABAED44E3A14EE715C5EBCB45"/>
    <w:rsid w:val="00FB0022"/>
    <w:pPr>
      <w:spacing w:after="200" w:line="276" w:lineRule="auto"/>
    </w:pPr>
  </w:style>
  <w:style w:type="paragraph" w:customStyle="1" w:styleId="F1B4F86FB03C4792876F035620369A48">
    <w:name w:val="F1B4F86FB03C4792876F035620369A48"/>
    <w:rsid w:val="00FB0022"/>
    <w:pPr>
      <w:spacing w:after="200" w:line="276" w:lineRule="auto"/>
    </w:pPr>
  </w:style>
  <w:style w:type="paragraph" w:customStyle="1" w:styleId="E0CAE98B410345EE938CC59C49FF7425">
    <w:name w:val="E0CAE98B410345EE938CC59C49FF7425"/>
    <w:rsid w:val="00FB0022"/>
    <w:pPr>
      <w:spacing w:after="200" w:line="276" w:lineRule="auto"/>
    </w:pPr>
  </w:style>
  <w:style w:type="paragraph" w:customStyle="1" w:styleId="E7CBADC1AF864F45BB4AEFB2297E2E1E">
    <w:name w:val="E7CBADC1AF864F45BB4AEFB2297E2E1E"/>
    <w:rsid w:val="00FB0022"/>
    <w:pPr>
      <w:spacing w:after="200" w:line="276" w:lineRule="auto"/>
    </w:pPr>
  </w:style>
  <w:style w:type="paragraph" w:customStyle="1" w:styleId="E16048399D57441D8B8EB20EDFA63ABC">
    <w:name w:val="E16048399D57441D8B8EB20EDFA63ABC"/>
    <w:rsid w:val="00FB0022"/>
    <w:pPr>
      <w:spacing w:after="200" w:line="276" w:lineRule="auto"/>
    </w:pPr>
  </w:style>
  <w:style w:type="paragraph" w:customStyle="1" w:styleId="5F25042E9BA04375B562A50D8107642E">
    <w:name w:val="5F25042E9BA04375B562A50D8107642E"/>
    <w:rsid w:val="00FB0022"/>
    <w:pPr>
      <w:spacing w:after="200" w:line="276" w:lineRule="auto"/>
    </w:pPr>
  </w:style>
  <w:style w:type="paragraph" w:customStyle="1" w:styleId="CE5B244338F347AB9D58EECD8CF08A0D">
    <w:name w:val="CE5B244338F347AB9D58EECD8CF08A0D"/>
    <w:rsid w:val="00FB0022"/>
    <w:pPr>
      <w:spacing w:after="200" w:line="276" w:lineRule="auto"/>
    </w:pPr>
  </w:style>
  <w:style w:type="paragraph" w:customStyle="1" w:styleId="18D5FD5AAB9A4FCAAC1C34AEDFCDBE1B">
    <w:name w:val="18D5FD5AAB9A4FCAAC1C34AEDFCDBE1B"/>
    <w:rsid w:val="00FB0022"/>
    <w:pPr>
      <w:spacing w:after="200" w:line="276" w:lineRule="auto"/>
    </w:pPr>
  </w:style>
  <w:style w:type="paragraph" w:customStyle="1" w:styleId="D72D5CB4A99D4A53A8288DA607AB066D">
    <w:name w:val="D72D5CB4A99D4A53A8288DA607AB066D"/>
    <w:rsid w:val="00FB0022"/>
    <w:pPr>
      <w:spacing w:after="200" w:line="276" w:lineRule="auto"/>
    </w:pPr>
  </w:style>
  <w:style w:type="paragraph" w:customStyle="1" w:styleId="6C30D350BACA4ED5A92071010D9597A4">
    <w:name w:val="6C30D350BACA4ED5A92071010D9597A4"/>
    <w:rsid w:val="00FB0022"/>
    <w:pPr>
      <w:spacing w:after="200" w:line="276" w:lineRule="auto"/>
    </w:pPr>
  </w:style>
  <w:style w:type="paragraph" w:customStyle="1" w:styleId="435041B74775474EBC0FAB47CBA7F76E">
    <w:name w:val="435041B74775474EBC0FAB47CBA7F76E"/>
    <w:rsid w:val="00FB0022"/>
    <w:pPr>
      <w:spacing w:after="200" w:line="276" w:lineRule="auto"/>
    </w:pPr>
  </w:style>
  <w:style w:type="paragraph" w:customStyle="1" w:styleId="2AC31607EA9D4DD39D08A0C232738CBF">
    <w:name w:val="2AC31607EA9D4DD39D08A0C232738CBF"/>
    <w:rsid w:val="00FB0022"/>
    <w:pPr>
      <w:spacing w:after="200" w:line="276" w:lineRule="auto"/>
    </w:pPr>
  </w:style>
  <w:style w:type="paragraph" w:customStyle="1" w:styleId="C9A068E0684948F08C79A4EC7A227225">
    <w:name w:val="C9A068E0684948F08C79A4EC7A227225"/>
    <w:rsid w:val="00FB0022"/>
    <w:pPr>
      <w:spacing w:after="200" w:line="276" w:lineRule="auto"/>
    </w:pPr>
  </w:style>
  <w:style w:type="paragraph" w:customStyle="1" w:styleId="A9914F3250EF406B9A0430A497D9ED57">
    <w:name w:val="A9914F3250EF406B9A0430A497D9ED57"/>
    <w:rsid w:val="00FB0022"/>
    <w:pPr>
      <w:spacing w:after="200" w:line="276" w:lineRule="auto"/>
    </w:pPr>
  </w:style>
  <w:style w:type="paragraph" w:customStyle="1" w:styleId="D9A5D70E666D405E9A4BC5A67DA47E43">
    <w:name w:val="D9A5D70E666D405E9A4BC5A67DA47E43"/>
    <w:rsid w:val="00FB0022"/>
    <w:pPr>
      <w:spacing w:after="200" w:line="276" w:lineRule="auto"/>
    </w:pPr>
  </w:style>
  <w:style w:type="paragraph" w:customStyle="1" w:styleId="CD3A8850A1D8447CA5F991BC1D7F94A0">
    <w:name w:val="CD3A8850A1D8447CA5F991BC1D7F94A0"/>
    <w:rsid w:val="00FB0022"/>
    <w:pPr>
      <w:spacing w:after="200" w:line="276" w:lineRule="auto"/>
    </w:pPr>
  </w:style>
  <w:style w:type="paragraph" w:customStyle="1" w:styleId="55933694320A465CA0CE8FE386E38525">
    <w:name w:val="55933694320A465CA0CE8FE386E38525"/>
    <w:rsid w:val="00FB0022"/>
    <w:pPr>
      <w:spacing w:after="200" w:line="276" w:lineRule="auto"/>
    </w:pPr>
  </w:style>
  <w:style w:type="paragraph" w:customStyle="1" w:styleId="EC9F9DFD809A4E24BD1585139DF65362">
    <w:name w:val="EC9F9DFD809A4E24BD1585139DF65362"/>
    <w:rsid w:val="00FB0022"/>
    <w:pPr>
      <w:spacing w:after="200" w:line="276" w:lineRule="auto"/>
    </w:pPr>
  </w:style>
  <w:style w:type="paragraph" w:customStyle="1" w:styleId="1AF049EC5AEC444CB62A3F3F288B9718">
    <w:name w:val="1AF049EC5AEC444CB62A3F3F288B9718"/>
    <w:rsid w:val="00FB0022"/>
    <w:pPr>
      <w:spacing w:after="200" w:line="276" w:lineRule="auto"/>
    </w:pPr>
  </w:style>
  <w:style w:type="paragraph" w:customStyle="1" w:styleId="3FF28F850FB1444285EE3B1AEFA8041F">
    <w:name w:val="3FF28F850FB1444285EE3B1AEFA8041F"/>
    <w:rsid w:val="00FB0022"/>
    <w:pPr>
      <w:spacing w:after="200" w:line="276" w:lineRule="auto"/>
    </w:pPr>
  </w:style>
  <w:style w:type="paragraph" w:customStyle="1" w:styleId="E53764A5942E4D32883EC7E6CFE91EC1">
    <w:name w:val="E53764A5942E4D32883EC7E6CFE91EC1"/>
    <w:rsid w:val="002E3133"/>
  </w:style>
  <w:style w:type="paragraph" w:customStyle="1" w:styleId="163FEDF742A6467F8539D6B08392CC16">
    <w:name w:val="163FEDF742A6467F8539D6B08392CC16"/>
    <w:rsid w:val="002E31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Шаблон документа «Устав проекта»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789BC6D-C06B-4FAF-9DE7-8C56C9D3C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ТКВ2(Общий шаблон документа).dotx</Template>
  <TotalTime>743</TotalTime>
  <Pages>1</Pages>
  <Words>21311</Words>
  <Characters>121476</Characters>
  <Application>Microsoft Office Word</Application>
  <DocSecurity>0</DocSecurity>
  <Lines>1012</Lines>
  <Paragraphs>285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Устав проекта</vt:lpstr>
    </vt:vector>
  </TitlesOfParts>
  <Company>1С</Company>
  <LinksUpToDate>false</LinksUpToDate>
  <CharactersWithSpaces>142502</CharactersWithSpaces>
  <SharedDoc>false</SharedDoc>
  <HLinks>
    <vt:vector size="858" baseType="variant">
      <vt:variant>
        <vt:i4>3342369</vt:i4>
      </vt:variant>
      <vt:variant>
        <vt:i4>585</vt:i4>
      </vt:variant>
      <vt:variant>
        <vt:i4>0</vt:i4>
      </vt:variant>
      <vt:variant>
        <vt:i4>5</vt:i4>
      </vt:variant>
      <vt:variant>
        <vt:lpwstr>http://its.1c.ru/db/partnerits</vt:lpwstr>
      </vt:variant>
      <vt:variant>
        <vt:lpwstr>content:1372:hdoc</vt:lpwstr>
      </vt:variant>
      <vt:variant>
        <vt:i4>3473444</vt:i4>
      </vt:variant>
      <vt:variant>
        <vt:i4>582</vt:i4>
      </vt:variant>
      <vt:variant>
        <vt:i4>0</vt:i4>
      </vt:variant>
      <vt:variant>
        <vt:i4>5</vt:i4>
      </vt:variant>
      <vt:variant>
        <vt:lpwstr>http://its.1c.ru/db/partnerits</vt:lpwstr>
      </vt:variant>
      <vt:variant>
        <vt:lpwstr>content:1423:hdoc</vt:lpwstr>
      </vt:variant>
      <vt:variant>
        <vt:i4>3211298</vt:i4>
      </vt:variant>
      <vt:variant>
        <vt:i4>579</vt:i4>
      </vt:variant>
      <vt:variant>
        <vt:i4>0</vt:i4>
      </vt:variant>
      <vt:variant>
        <vt:i4>5</vt:i4>
      </vt:variant>
      <vt:variant>
        <vt:lpwstr>http://its.1c.ru/db/partnerits</vt:lpwstr>
      </vt:variant>
      <vt:variant>
        <vt:lpwstr>content:1340:hdoc</vt:lpwstr>
      </vt:variant>
      <vt:variant>
        <vt:i4>3801213</vt:i4>
      </vt:variant>
      <vt:variant>
        <vt:i4>576</vt:i4>
      </vt:variant>
      <vt:variant>
        <vt:i4>0</vt:i4>
      </vt:variant>
      <vt:variant>
        <vt:i4>5</vt:i4>
      </vt:variant>
      <vt:variant>
        <vt:lpwstr>http://its.1c.ru/db/partnerits</vt:lpwstr>
      </vt:variant>
      <vt:variant>
        <vt:lpwstr>content:625:hdoc</vt:lpwstr>
      </vt:variant>
      <vt:variant>
        <vt:i4>5505114</vt:i4>
      </vt:variant>
      <vt:variant>
        <vt:i4>573</vt:i4>
      </vt:variant>
      <vt:variant>
        <vt:i4>0</vt:i4>
      </vt:variant>
      <vt:variant>
        <vt:i4>5</vt:i4>
      </vt:variant>
      <vt:variant>
        <vt:lpwstr>http://its.1c.ru/db/partnerits%23content:285:hdoc</vt:lpwstr>
      </vt:variant>
      <vt:variant>
        <vt:lpwstr/>
      </vt:variant>
      <vt:variant>
        <vt:i4>1835032</vt:i4>
      </vt:variant>
      <vt:variant>
        <vt:i4>570</vt:i4>
      </vt:variant>
      <vt:variant>
        <vt:i4>0</vt:i4>
      </vt:variant>
      <vt:variant>
        <vt:i4>5</vt:i4>
      </vt:variant>
      <vt:variant>
        <vt:lpwstr>http://its.1c.ru/db/itsstandart</vt:lpwstr>
      </vt:variant>
      <vt:variant>
        <vt:lpwstr>content:44:hdoc</vt:lpwstr>
      </vt:variant>
      <vt:variant>
        <vt:i4>786460</vt:i4>
      </vt:variant>
      <vt:variant>
        <vt:i4>567</vt:i4>
      </vt:variant>
      <vt:variant>
        <vt:i4>0</vt:i4>
      </vt:variant>
      <vt:variant>
        <vt:i4>5</vt:i4>
      </vt:variant>
      <vt:variant>
        <vt:lpwstr>https://portal.1c.ru/</vt:lpwstr>
      </vt:variant>
      <vt:variant>
        <vt:lpwstr/>
      </vt:variant>
      <vt:variant>
        <vt:i4>917525</vt:i4>
      </vt:variant>
      <vt:variant>
        <vt:i4>564</vt:i4>
      </vt:variant>
      <vt:variant>
        <vt:i4>0</vt:i4>
      </vt:variant>
      <vt:variant>
        <vt:i4>5</vt:i4>
      </vt:variant>
      <vt:variant>
        <vt:lpwstr>https://portal.1c.ru/applications/13</vt:lpwstr>
      </vt:variant>
      <vt:variant>
        <vt:lpwstr/>
      </vt:variant>
      <vt:variant>
        <vt:i4>3997732</vt:i4>
      </vt:variant>
      <vt:variant>
        <vt:i4>561</vt:i4>
      </vt:variant>
      <vt:variant>
        <vt:i4>0</vt:i4>
      </vt:variant>
      <vt:variant>
        <vt:i4>5</vt:i4>
      </vt:variant>
      <vt:variant>
        <vt:lpwstr>https://portal.1c.ru/applications/7</vt:lpwstr>
      </vt:variant>
      <vt:variant>
        <vt:lpwstr/>
      </vt:variant>
      <vt:variant>
        <vt:i4>983061</vt:i4>
      </vt:variant>
      <vt:variant>
        <vt:i4>558</vt:i4>
      </vt:variant>
      <vt:variant>
        <vt:i4>0</vt:i4>
      </vt:variant>
      <vt:variant>
        <vt:i4>5</vt:i4>
      </vt:variant>
      <vt:variant>
        <vt:lpwstr>https://portal.1c.ru/applications/12</vt:lpwstr>
      </vt:variant>
      <vt:variant>
        <vt:lpwstr/>
      </vt:variant>
      <vt:variant>
        <vt:i4>851991</vt:i4>
      </vt:variant>
      <vt:variant>
        <vt:i4>555</vt:i4>
      </vt:variant>
      <vt:variant>
        <vt:i4>0</vt:i4>
      </vt:variant>
      <vt:variant>
        <vt:i4>5</vt:i4>
      </vt:variant>
      <vt:variant>
        <vt:lpwstr>https://portal.1c.ru/applications/30</vt:lpwstr>
      </vt:variant>
      <vt:variant>
        <vt:lpwstr/>
      </vt:variant>
      <vt:variant>
        <vt:i4>1835032</vt:i4>
      </vt:variant>
      <vt:variant>
        <vt:i4>552</vt:i4>
      </vt:variant>
      <vt:variant>
        <vt:i4>0</vt:i4>
      </vt:variant>
      <vt:variant>
        <vt:i4>5</vt:i4>
      </vt:variant>
      <vt:variant>
        <vt:lpwstr>http://its.1c.ru/db/itsstandart</vt:lpwstr>
      </vt:variant>
      <vt:variant>
        <vt:lpwstr>content:44:hdoc</vt:lpwstr>
      </vt:variant>
      <vt:variant>
        <vt:i4>3276837</vt:i4>
      </vt:variant>
      <vt:variant>
        <vt:i4>549</vt:i4>
      </vt:variant>
      <vt:variant>
        <vt:i4>0</vt:i4>
      </vt:variant>
      <vt:variant>
        <vt:i4>5</vt:i4>
      </vt:variant>
      <vt:variant>
        <vt:lpwstr>http://its.1c.ru/db/partnerits</vt:lpwstr>
      </vt:variant>
      <vt:variant>
        <vt:lpwstr>content:1232:hdoc</vt:lpwstr>
      </vt:variant>
      <vt:variant>
        <vt:i4>3211376</vt:i4>
      </vt:variant>
      <vt:variant>
        <vt:i4>546</vt:i4>
      </vt:variant>
      <vt:variant>
        <vt:i4>0</vt:i4>
      </vt:variant>
      <vt:variant>
        <vt:i4>5</vt:i4>
      </vt:variant>
      <vt:variant>
        <vt:lpwstr>http://its.1c.ru/db/partnerits</vt:lpwstr>
      </vt:variant>
      <vt:variant>
        <vt:lpwstr>content:896:hdoc</vt:lpwstr>
      </vt:variant>
      <vt:variant>
        <vt:i4>69</vt:i4>
      </vt:variant>
      <vt:variant>
        <vt:i4>543</vt:i4>
      </vt:variant>
      <vt:variant>
        <vt:i4>0</vt:i4>
      </vt:variant>
      <vt:variant>
        <vt:i4>5</vt:i4>
      </vt:variant>
      <vt:variant>
        <vt:lpwstr>http://its.1c.ru/db/finflet</vt:lpwstr>
      </vt:variant>
      <vt:variant>
        <vt:lpwstr>content:19216:hdoc</vt:lpwstr>
      </vt:variant>
      <vt:variant>
        <vt:i4>3276837</vt:i4>
      </vt:variant>
      <vt:variant>
        <vt:i4>540</vt:i4>
      </vt:variant>
      <vt:variant>
        <vt:i4>0</vt:i4>
      </vt:variant>
      <vt:variant>
        <vt:i4>5</vt:i4>
      </vt:variant>
      <vt:variant>
        <vt:lpwstr>http://its.1c.ru/db/partnerits</vt:lpwstr>
      </vt:variant>
      <vt:variant>
        <vt:lpwstr>content:1232:hdoc</vt:lpwstr>
      </vt:variant>
      <vt:variant>
        <vt:i4>3211376</vt:i4>
      </vt:variant>
      <vt:variant>
        <vt:i4>537</vt:i4>
      </vt:variant>
      <vt:variant>
        <vt:i4>0</vt:i4>
      </vt:variant>
      <vt:variant>
        <vt:i4>5</vt:i4>
      </vt:variant>
      <vt:variant>
        <vt:lpwstr>http://its.1c.ru/db/partnerits</vt:lpwstr>
      </vt:variant>
      <vt:variant>
        <vt:lpwstr>content:896:hdoc</vt:lpwstr>
      </vt:variant>
      <vt:variant>
        <vt:i4>983114</vt:i4>
      </vt:variant>
      <vt:variant>
        <vt:i4>534</vt:i4>
      </vt:variant>
      <vt:variant>
        <vt:i4>0</vt:i4>
      </vt:variant>
      <vt:variant>
        <vt:i4>5</vt:i4>
      </vt:variant>
      <vt:variant>
        <vt:lpwstr>http://its.1c.ru/db/finflet</vt:lpwstr>
      </vt:variant>
      <vt:variant>
        <vt:lpwstr>content:12259:hdoc</vt:lpwstr>
      </vt:variant>
      <vt:variant>
        <vt:i4>3080241</vt:i4>
      </vt:variant>
      <vt:variant>
        <vt:i4>531</vt:i4>
      </vt:variant>
      <vt:variant>
        <vt:i4>0</vt:i4>
      </vt:variant>
      <vt:variant>
        <vt:i4>5</vt:i4>
      </vt:variant>
      <vt:variant>
        <vt:lpwstr>http://its.1c.ru/db/finflet/content/19216/hdoc</vt:lpwstr>
      </vt:variant>
      <vt:variant>
        <vt:lpwstr/>
      </vt:variant>
      <vt:variant>
        <vt:i4>6291562</vt:i4>
      </vt:variant>
      <vt:variant>
        <vt:i4>528</vt:i4>
      </vt:variant>
      <vt:variant>
        <vt:i4>0</vt:i4>
      </vt:variant>
      <vt:variant>
        <vt:i4>5</vt:i4>
      </vt:variant>
      <vt:variant>
        <vt:lpwstr>http://its.1c.ru/db/partnerits/content/312/hdoc</vt:lpwstr>
      </vt:variant>
      <vt:variant>
        <vt:lpwstr/>
      </vt:variant>
      <vt:variant>
        <vt:i4>2556021</vt:i4>
      </vt:variant>
      <vt:variant>
        <vt:i4>525</vt:i4>
      </vt:variant>
      <vt:variant>
        <vt:i4>0</vt:i4>
      </vt:variant>
      <vt:variant>
        <vt:i4>5</vt:i4>
      </vt:variant>
      <vt:variant>
        <vt:lpwstr>http://www.1c.ru/rus/partners/training/uc1/courses.jsp?type=22</vt:lpwstr>
      </vt:variant>
      <vt:variant>
        <vt:lpwstr/>
      </vt:variant>
      <vt:variant>
        <vt:i4>2359333</vt:i4>
      </vt:variant>
      <vt:variant>
        <vt:i4>522</vt:i4>
      </vt:variant>
      <vt:variant>
        <vt:i4>0</vt:i4>
      </vt:variant>
      <vt:variant>
        <vt:i4>5</vt:i4>
      </vt:variant>
      <vt:variant>
        <vt:lpwstr>http://its.1c.ru/files/partner/academy.ppt</vt:lpwstr>
      </vt:variant>
      <vt:variant>
        <vt:lpwstr/>
      </vt:variant>
      <vt:variant>
        <vt:i4>2293857</vt:i4>
      </vt:variant>
      <vt:variant>
        <vt:i4>519</vt:i4>
      </vt:variant>
      <vt:variant>
        <vt:i4>0</vt:i4>
      </vt:variant>
      <vt:variant>
        <vt:i4>5</vt:i4>
      </vt:variant>
      <vt:variant>
        <vt:lpwstr>http://its.1c.ru/partner/trainings.php</vt:lpwstr>
      </vt:variant>
      <vt:variant>
        <vt:lpwstr/>
      </vt:variant>
      <vt:variant>
        <vt:i4>5439496</vt:i4>
      </vt:variant>
      <vt:variant>
        <vt:i4>516</vt:i4>
      </vt:variant>
      <vt:variant>
        <vt:i4>0</vt:i4>
      </vt:variant>
      <vt:variant>
        <vt:i4>5</vt:i4>
      </vt:variant>
      <vt:variant>
        <vt:lpwstr>http://its.1c.ru/db/partnerits/content/672/1</vt:lpwstr>
      </vt:variant>
      <vt:variant>
        <vt:lpwstr/>
      </vt:variant>
      <vt:variant>
        <vt:i4>2490489</vt:i4>
      </vt:variant>
      <vt:variant>
        <vt:i4>513</vt:i4>
      </vt:variant>
      <vt:variant>
        <vt:i4>0</vt:i4>
      </vt:variant>
      <vt:variant>
        <vt:i4>5</vt:i4>
      </vt:variant>
      <vt:variant>
        <vt:lpwstr>http://its.1c.ru/db/itsstandart/content/44/hdoc</vt:lpwstr>
      </vt:variant>
      <vt:variant>
        <vt:lpwstr/>
      </vt:variant>
      <vt:variant>
        <vt:i4>2556031</vt:i4>
      </vt:variant>
      <vt:variant>
        <vt:i4>510</vt:i4>
      </vt:variant>
      <vt:variant>
        <vt:i4>0</vt:i4>
      </vt:variant>
      <vt:variant>
        <vt:i4>5</vt:i4>
      </vt:variant>
      <vt:variant>
        <vt:lpwstr>http://its.1c.ru/db/itsstandart/content/25/hdoc</vt:lpwstr>
      </vt:variant>
      <vt:variant>
        <vt:lpwstr/>
      </vt:variant>
      <vt:variant>
        <vt:i4>6291565</vt:i4>
      </vt:variant>
      <vt:variant>
        <vt:i4>507</vt:i4>
      </vt:variant>
      <vt:variant>
        <vt:i4>0</vt:i4>
      </vt:variant>
      <vt:variant>
        <vt:i4>5</vt:i4>
      </vt:variant>
      <vt:variant>
        <vt:lpwstr>http://its.1c.ru/db/partnerits/content/869/hdoc</vt:lpwstr>
      </vt:variant>
      <vt:variant>
        <vt:lpwstr/>
      </vt:variant>
      <vt:variant>
        <vt:i4>2556030</vt:i4>
      </vt:variant>
      <vt:variant>
        <vt:i4>504</vt:i4>
      </vt:variant>
      <vt:variant>
        <vt:i4>0</vt:i4>
      </vt:variant>
      <vt:variant>
        <vt:i4>5</vt:i4>
      </vt:variant>
      <vt:variant>
        <vt:lpwstr>http://its.1c.ru/db/itsstandart/content/35/hdoc</vt:lpwstr>
      </vt:variant>
      <vt:variant>
        <vt:lpwstr/>
      </vt:variant>
      <vt:variant>
        <vt:i4>2556027</vt:i4>
      </vt:variant>
      <vt:variant>
        <vt:i4>501</vt:i4>
      </vt:variant>
      <vt:variant>
        <vt:i4>0</vt:i4>
      </vt:variant>
      <vt:variant>
        <vt:i4>5</vt:i4>
      </vt:variant>
      <vt:variant>
        <vt:lpwstr>http://its.1c.ru/db/itsstandart/content/65/hdoc</vt:lpwstr>
      </vt:variant>
      <vt:variant>
        <vt:lpwstr/>
      </vt:variant>
      <vt:variant>
        <vt:i4>6291562</vt:i4>
      </vt:variant>
      <vt:variant>
        <vt:i4>498</vt:i4>
      </vt:variant>
      <vt:variant>
        <vt:i4>0</vt:i4>
      </vt:variant>
      <vt:variant>
        <vt:i4>5</vt:i4>
      </vt:variant>
      <vt:variant>
        <vt:lpwstr>http://its.1c.ru/db/partnerits/content/312/hdoc</vt:lpwstr>
      </vt:variant>
      <vt:variant>
        <vt:lpwstr/>
      </vt:variant>
      <vt:variant>
        <vt:i4>2556021</vt:i4>
      </vt:variant>
      <vt:variant>
        <vt:i4>495</vt:i4>
      </vt:variant>
      <vt:variant>
        <vt:i4>0</vt:i4>
      </vt:variant>
      <vt:variant>
        <vt:i4>5</vt:i4>
      </vt:variant>
      <vt:variant>
        <vt:lpwstr>http://www.1c.ru/rus/partners/training/uc1/courses.jsp?type=22</vt:lpwstr>
      </vt:variant>
      <vt:variant>
        <vt:lpwstr/>
      </vt:variant>
      <vt:variant>
        <vt:i4>2359333</vt:i4>
      </vt:variant>
      <vt:variant>
        <vt:i4>492</vt:i4>
      </vt:variant>
      <vt:variant>
        <vt:i4>0</vt:i4>
      </vt:variant>
      <vt:variant>
        <vt:i4>5</vt:i4>
      </vt:variant>
      <vt:variant>
        <vt:lpwstr>http://its.1c.ru/files/partner/academy.ppt</vt:lpwstr>
      </vt:variant>
      <vt:variant>
        <vt:lpwstr/>
      </vt:variant>
      <vt:variant>
        <vt:i4>2293857</vt:i4>
      </vt:variant>
      <vt:variant>
        <vt:i4>489</vt:i4>
      </vt:variant>
      <vt:variant>
        <vt:i4>0</vt:i4>
      </vt:variant>
      <vt:variant>
        <vt:i4>5</vt:i4>
      </vt:variant>
      <vt:variant>
        <vt:lpwstr>http://its.1c.ru/partner/trainings.php</vt:lpwstr>
      </vt:variant>
      <vt:variant>
        <vt:lpwstr/>
      </vt:variant>
      <vt:variant>
        <vt:i4>5439496</vt:i4>
      </vt:variant>
      <vt:variant>
        <vt:i4>486</vt:i4>
      </vt:variant>
      <vt:variant>
        <vt:i4>0</vt:i4>
      </vt:variant>
      <vt:variant>
        <vt:i4>5</vt:i4>
      </vt:variant>
      <vt:variant>
        <vt:lpwstr>http://its.1c.ru/db/partnerits/content/672/1</vt:lpwstr>
      </vt:variant>
      <vt:variant>
        <vt:lpwstr/>
      </vt:variant>
      <vt:variant>
        <vt:i4>2490489</vt:i4>
      </vt:variant>
      <vt:variant>
        <vt:i4>483</vt:i4>
      </vt:variant>
      <vt:variant>
        <vt:i4>0</vt:i4>
      </vt:variant>
      <vt:variant>
        <vt:i4>5</vt:i4>
      </vt:variant>
      <vt:variant>
        <vt:lpwstr>http://its.1c.ru/db/itsstandart/content/44/hdoc</vt:lpwstr>
      </vt:variant>
      <vt:variant>
        <vt:lpwstr/>
      </vt:variant>
      <vt:variant>
        <vt:i4>6291562</vt:i4>
      </vt:variant>
      <vt:variant>
        <vt:i4>480</vt:i4>
      </vt:variant>
      <vt:variant>
        <vt:i4>0</vt:i4>
      </vt:variant>
      <vt:variant>
        <vt:i4>5</vt:i4>
      </vt:variant>
      <vt:variant>
        <vt:lpwstr>http://its.1c.ru/db/partnerits/content/312/hdoc</vt:lpwstr>
      </vt:variant>
      <vt:variant>
        <vt:lpwstr/>
      </vt:variant>
      <vt:variant>
        <vt:i4>2293857</vt:i4>
      </vt:variant>
      <vt:variant>
        <vt:i4>477</vt:i4>
      </vt:variant>
      <vt:variant>
        <vt:i4>0</vt:i4>
      </vt:variant>
      <vt:variant>
        <vt:i4>5</vt:i4>
      </vt:variant>
      <vt:variant>
        <vt:lpwstr>http://its.1c.ru/partner/trainings.php</vt:lpwstr>
      </vt:variant>
      <vt:variant>
        <vt:lpwstr/>
      </vt:variant>
      <vt:variant>
        <vt:i4>2359422</vt:i4>
      </vt:variant>
      <vt:variant>
        <vt:i4>474</vt:i4>
      </vt:variant>
      <vt:variant>
        <vt:i4>0</vt:i4>
      </vt:variant>
      <vt:variant>
        <vt:i4>5</vt:i4>
      </vt:variant>
      <vt:variant>
        <vt:lpwstr>http://its.1c.ru/db/itsstandart/content/36/hdoc</vt:lpwstr>
      </vt:variant>
      <vt:variant>
        <vt:lpwstr/>
      </vt:variant>
      <vt:variant>
        <vt:i4>2556030</vt:i4>
      </vt:variant>
      <vt:variant>
        <vt:i4>471</vt:i4>
      </vt:variant>
      <vt:variant>
        <vt:i4>0</vt:i4>
      </vt:variant>
      <vt:variant>
        <vt:i4>5</vt:i4>
      </vt:variant>
      <vt:variant>
        <vt:lpwstr>http://its.1c.ru/db/itsstandart/content/35/hdoc</vt:lpwstr>
      </vt:variant>
      <vt:variant>
        <vt:lpwstr/>
      </vt:variant>
      <vt:variant>
        <vt:i4>6291562</vt:i4>
      </vt:variant>
      <vt:variant>
        <vt:i4>468</vt:i4>
      </vt:variant>
      <vt:variant>
        <vt:i4>0</vt:i4>
      </vt:variant>
      <vt:variant>
        <vt:i4>5</vt:i4>
      </vt:variant>
      <vt:variant>
        <vt:lpwstr>http://its.1c.ru/db/partnerits/content/312/hdoc</vt:lpwstr>
      </vt:variant>
      <vt:variant>
        <vt:lpwstr/>
      </vt:variant>
      <vt:variant>
        <vt:i4>4587590</vt:i4>
      </vt:variant>
      <vt:variant>
        <vt:i4>465</vt:i4>
      </vt:variant>
      <vt:variant>
        <vt:i4>0</vt:i4>
      </vt:variant>
      <vt:variant>
        <vt:i4>5</vt:i4>
      </vt:variant>
      <vt:variant>
        <vt:lpwstr>http://www.1c.ru/rus/partners/training/uc1/course.jsp?id=411</vt:lpwstr>
      </vt:variant>
      <vt:variant>
        <vt:lpwstr/>
      </vt:variant>
      <vt:variant>
        <vt:i4>2556021</vt:i4>
      </vt:variant>
      <vt:variant>
        <vt:i4>462</vt:i4>
      </vt:variant>
      <vt:variant>
        <vt:i4>0</vt:i4>
      </vt:variant>
      <vt:variant>
        <vt:i4>5</vt:i4>
      </vt:variant>
      <vt:variant>
        <vt:lpwstr>http://www.1c.ru/rus/partners/training/uc1/courses.jsp?type=22</vt:lpwstr>
      </vt:variant>
      <vt:variant>
        <vt:lpwstr/>
      </vt:variant>
      <vt:variant>
        <vt:i4>2359333</vt:i4>
      </vt:variant>
      <vt:variant>
        <vt:i4>459</vt:i4>
      </vt:variant>
      <vt:variant>
        <vt:i4>0</vt:i4>
      </vt:variant>
      <vt:variant>
        <vt:i4>5</vt:i4>
      </vt:variant>
      <vt:variant>
        <vt:lpwstr>http://its.1c.ru/files/partner/academy.ppt</vt:lpwstr>
      </vt:variant>
      <vt:variant>
        <vt:lpwstr/>
      </vt:variant>
      <vt:variant>
        <vt:i4>2293857</vt:i4>
      </vt:variant>
      <vt:variant>
        <vt:i4>456</vt:i4>
      </vt:variant>
      <vt:variant>
        <vt:i4>0</vt:i4>
      </vt:variant>
      <vt:variant>
        <vt:i4>5</vt:i4>
      </vt:variant>
      <vt:variant>
        <vt:lpwstr>http://its.1c.ru/partner/trainings.php</vt:lpwstr>
      </vt:variant>
      <vt:variant>
        <vt:lpwstr/>
      </vt:variant>
      <vt:variant>
        <vt:i4>6619244</vt:i4>
      </vt:variant>
      <vt:variant>
        <vt:i4>453</vt:i4>
      </vt:variant>
      <vt:variant>
        <vt:i4>0</vt:i4>
      </vt:variant>
      <vt:variant>
        <vt:i4>5</vt:i4>
      </vt:variant>
      <vt:variant>
        <vt:lpwstr>http://its.1c.ru/db/partnerits/content/672/hdoc</vt:lpwstr>
      </vt:variant>
      <vt:variant>
        <vt:lpwstr/>
      </vt:variant>
      <vt:variant>
        <vt:i4>2818174</vt:i4>
      </vt:variant>
      <vt:variant>
        <vt:i4>450</vt:i4>
      </vt:variant>
      <vt:variant>
        <vt:i4>0</vt:i4>
      </vt:variant>
      <vt:variant>
        <vt:i4>5</vt:i4>
      </vt:variant>
      <vt:variant>
        <vt:lpwstr>http://its.1c.ru/db/itsstandart/content/39/hdoc</vt:lpwstr>
      </vt:variant>
      <vt:variant>
        <vt:lpwstr/>
      </vt:variant>
      <vt:variant>
        <vt:i4>1638431</vt:i4>
      </vt:variant>
      <vt:variant>
        <vt:i4>447</vt:i4>
      </vt:variant>
      <vt:variant>
        <vt:i4>0</vt:i4>
      </vt:variant>
      <vt:variant>
        <vt:i4>5</vt:i4>
      </vt:variant>
      <vt:variant>
        <vt:lpwstr>http://its.1c.ru/db/itsstandart</vt:lpwstr>
      </vt:variant>
      <vt:variant>
        <vt:lpwstr>content:31:hdoc</vt:lpwstr>
      </vt:variant>
      <vt:variant>
        <vt:i4>1048606</vt:i4>
      </vt:variant>
      <vt:variant>
        <vt:i4>444</vt:i4>
      </vt:variant>
      <vt:variant>
        <vt:i4>0</vt:i4>
      </vt:variant>
      <vt:variant>
        <vt:i4>5</vt:i4>
      </vt:variant>
      <vt:variant>
        <vt:lpwstr>http://its.1c.ru/db/itsstandart</vt:lpwstr>
      </vt:variant>
      <vt:variant>
        <vt:lpwstr>content:28:hdoc</vt:lpwstr>
      </vt:variant>
      <vt:variant>
        <vt:i4>2031647</vt:i4>
      </vt:variant>
      <vt:variant>
        <vt:i4>441</vt:i4>
      </vt:variant>
      <vt:variant>
        <vt:i4>0</vt:i4>
      </vt:variant>
      <vt:variant>
        <vt:i4>5</vt:i4>
      </vt:variant>
      <vt:variant>
        <vt:lpwstr>http://its.1c.ru/db/itsstandart</vt:lpwstr>
      </vt:variant>
      <vt:variant>
        <vt:lpwstr>content:37:hdoc</vt:lpwstr>
      </vt:variant>
      <vt:variant>
        <vt:i4>1966111</vt:i4>
      </vt:variant>
      <vt:variant>
        <vt:i4>438</vt:i4>
      </vt:variant>
      <vt:variant>
        <vt:i4>0</vt:i4>
      </vt:variant>
      <vt:variant>
        <vt:i4>5</vt:i4>
      </vt:variant>
      <vt:variant>
        <vt:lpwstr>http://its.1c.ru/db/itsstandart</vt:lpwstr>
      </vt:variant>
      <vt:variant>
        <vt:lpwstr>content:36:hdoc</vt:lpwstr>
      </vt:variant>
      <vt:variant>
        <vt:i4>1900575</vt:i4>
      </vt:variant>
      <vt:variant>
        <vt:i4>435</vt:i4>
      </vt:variant>
      <vt:variant>
        <vt:i4>0</vt:i4>
      </vt:variant>
      <vt:variant>
        <vt:i4>5</vt:i4>
      </vt:variant>
      <vt:variant>
        <vt:lpwstr>http://its.1c.ru/db/itsstandart</vt:lpwstr>
      </vt:variant>
      <vt:variant>
        <vt:lpwstr>content:35:hdoc</vt:lpwstr>
      </vt:variant>
      <vt:variant>
        <vt:i4>1769503</vt:i4>
      </vt:variant>
      <vt:variant>
        <vt:i4>432</vt:i4>
      </vt:variant>
      <vt:variant>
        <vt:i4>0</vt:i4>
      </vt:variant>
      <vt:variant>
        <vt:i4>5</vt:i4>
      </vt:variant>
      <vt:variant>
        <vt:lpwstr>http://its.1c.ru/db/itsstandart</vt:lpwstr>
      </vt:variant>
      <vt:variant>
        <vt:lpwstr>content:33:hdoc</vt:lpwstr>
      </vt:variant>
      <vt:variant>
        <vt:i4>1703962</vt:i4>
      </vt:variant>
      <vt:variant>
        <vt:i4>429</vt:i4>
      </vt:variant>
      <vt:variant>
        <vt:i4>0</vt:i4>
      </vt:variant>
      <vt:variant>
        <vt:i4>5</vt:i4>
      </vt:variant>
      <vt:variant>
        <vt:lpwstr>http://its.1c.ru/db/itsstandart</vt:lpwstr>
      </vt:variant>
      <vt:variant>
        <vt:lpwstr>content:62:hdoc</vt:lpwstr>
      </vt:variant>
      <vt:variant>
        <vt:i4>1703967</vt:i4>
      </vt:variant>
      <vt:variant>
        <vt:i4>426</vt:i4>
      </vt:variant>
      <vt:variant>
        <vt:i4>0</vt:i4>
      </vt:variant>
      <vt:variant>
        <vt:i4>5</vt:i4>
      </vt:variant>
      <vt:variant>
        <vt:lpwstr>http://its.1c.ru/db/itsstandart</vt:lpwstr>
      </vt:variant>
      <vt:variant>
        <vt:lpwstr>content:32:hdoc</vt:lpwstr>
      </vt:variant>
      <vt:variant>
        <vt:i4>7995493</vt:i4>
      </vt:variant>
      <vt:variant>
        <vt:i4>423</vt:i4>
      </vt:variant>
      <vt:variant>
        <vt:i4>0</vt:i4>
      </vt:variant>
      <vt:variant>
        <vt:i4>5</vt:i4>
      </vt:variant>
      <vt:variant>
        <vt:lpwstr>http://its.1c.ru/db/partnerits</vt:lpwstr>
      </vt:variant>
      <vt:variant>
        <vt:lpwstr/>
      </vt:variant>
      <vt:variant>
        <vt:i4>5374028</vt:i4>
      </vt:variant>
      <vt:variant>
        <vt:i4>420</vt:i4>
      </vt:variant>
      <vt:variant>
        <vt:i4>0</vt:i4>
      </vt:variant>
      <vt:variant>
        <vt:i4>5</vt:i4>
      </vt:variant>
      <vt:variant>
        <vt:lpwstr>http://its.1c.ru/section/partner</vt:lpwstr>
      </vt:variant>
      <vt:variant>
        <vt:lpwstr/>
      </vt:variant>
      <vt:variant>
        <vt:i4>3801140</vt:i4>
      </vt:variant>
      <vt:variant>
        <vt:i4>417</vt:i4>
      </vt:variant>
      <vt:variant>
        <vt:i4>0</vt:i4>
      </vt:variant>
      <vt:variant>
        <vt:i4>5</vt:i4>
      </vt:variant>
      <vt:variant>
        <vt:lpwstr>http://1c.ru/rus/support/predpr-service.htm</vt:lpwstr>
      </vt:variant>
      <vt:variant>
        <vt:lpwstr/>
      </vt:variant>
      <vt:variant>
        <vt:i4>6291562</vt:i4>
      </vt:variant>
      <vt:variant>
        <vt:i4>414</vt:i4>
      </vt:variant>
      <vt:variant>
        <vt:i4>0</vt:i4>
      </vt:variant>
      <vt:variant>
        <vt:i4>5</vt:i4>
      </vt:variant>
      <vt:variant>
        <vt:lpwstr>http://its.1c.ru/db/partnerits/content/312/hdoc</vt:lpwstr>
      </vt:variant>
      <vt:variant>
        <vt:lpwstr/>
      </vt:variant>
      <vt:variant>
        <vt:i4>2949179</vt:i4>
      </vt:variant>
      <vt:variant>
        <vt:i4>411</vt:i4>
      </vt:variant>
      <vt:variant>
        <vt:i4>0</vt:i4>
      </vt:variant>
      <vt:variant>
        <vt:i4>5</vt:i4>
      </vt:variant>
      <vt:variant>
        <vt:lpwstr>http://its.1c.ru/db/finflet/content/19836/hdoc</vt:lpwstr>
      </vt:variant>
      <vt:variant>
        <vt:lpwstr/>
      </vt:variant>
      <vt:variant>
        <vt:i4>2556021</vt:i4>
      </vt:variant>
      <vt:variant>
        <vt:i4>408</vt:i4>
      </vt:variant>
      <vt:variant>
        <vt:i4>0</vt:i4>
      </vt:variant>
      <vt:variant>
        <vt:i4>5</vt:i4>
      </vt:variant>
      <vt:variant>
        <vt:lpwstr>http://www.1c.ru/rus/partners/training/uc1/courses.jsp?type=22</vt:lpwstr>
      </vt:variant>
      <vt:variant>
        <vt:lpwstr/>
      </vt:variant>
      <vt:variant>
        <vt:i4>2359333</vt:i4>
      </vt:variant>
      <vt:variant>
        <vt:i4>405</vt:i4>
      </vt:variant>
      <vt:variant>
        <vt:i4>0</vt:i4>
      </vt:variant>
      <vt:variant>
        <vt:i4>5</vt:i4>
      </vt:variant>
      <vt:variant>
        <vt:lpwstr>http://its.1c.ru/files/partner/academy.ppt</vt:lpwstr>
      </vt:variant>
      <vt:variant>
        <vt:lpwstr/>
      </vt:variant>
      <vt:variant>
        <vt:i4>2293857</vt:i4>
      </vt:variant>
      <vt:variant>
        <vt:i4>402</vt:i4>
      </vt:variant>
      <vt:variant>
        <vt:i4>0</vt:i4>
      </vt:variant>
      <vt:variant>
        <vt:i4>5</vt:i4>
      </vt:variant>
      <vt:variant>
        <vt:lpwstr>http://its.1c.ru/partner/trainings.php</vt:lpwstr>
      </vt:variant>
      <vt:variant>
        <vt:lpwstr/>
      </vt:variant>
      <vt:variant>
        <vt:i4>5439496</vt:i4>
      </vt:variant>
      <vt:variant>
        <vt:i4>399</vt:i4>
      </vt:variant>
      <vt:variant>
        <vt:i4>0</vt:i4>
      </vt:variant>
      <vt:variant>
        <vt:i4>5</vt:i4>
      </vt:variant>
      <vt:variant>
        <vt:lpwstr>http://its.1c.ru/db/partnerits/content/672/1</vt:lpwstr>
      </vt:variant>
      <vt:variant>
        <vt:lpwstr/>
      </vt:variant>
      <vt:variant>
        <vt:i4>2556030</vt:i4>
      </vt:variant>
      <vt:variant>
        <vt:i4>396</vt:i4>
      </vt:variant>
      <vt:variant>
        <vt:i4>0</vt:i4>
      </vt:variant>
      <vt:variant>
        <vt:i4>5</vt:i4>
      </vt:variant>
      <vt:variant>
        <vt:lpwstr>http://its.1c.ru/db/itsstandart/content/35/hdoc</vt:lpwstr>
      </vt:variant>
      <vt:variant>
        <vt:lpwstr/>
      </vt:variant>
      <vt:variant>
        <vt:i4>6291562</vt:i4>
      </vt:variant>
      <vt:variant>
        <vt:i4>393</vt:i4>
      </vt:variant>
      <vt:variant>
        <vt:i4>0</vt:i4>
      </vt:variant>
      <vt:variant>
        <vt:i4>5</vt:i4>
      </vt:variant>
      <vt:variant>
        <vt:lpwstr>http://its.1c.ru/db/partnerits/content/312/hdoc</vt:lpwstr>
      </vt:variant>
      <vt:variant>
        <vt:lpwstr/>
      </vt:variant>
      <vt:variant>
        <vt:i4>4587590</vt:i4>
      </vt:variant>
      <vt:variant>
        <vt:i4>390</vt:i4>
      </vt:variant>
      <vt:variant>
        <vt:i4>0</vt:i4>
      </vt:variant>
      <vt:variant>
        <vt:i4>5</vt:i4>
      </vt:variant>
      <vt:variant>
        <vt:lpwstr>http://www.1c.ru/rus/partners/training/uc1/course.jsp?id=411</vt:lpwstr>
      </vt:variant>
      <vt:variant>
        <vt:lpwstr/>
      </vt:variant>
      <vt:variant>
        <vt:i4>2556021</vt:i4>
      </vt:variant>
      <vt:variant>
        <vt:i4>387</vt:i4>
      </vt:variant>
      <vt:variant>
        <vt:i4>0</vt:i4>
      </vt:variant>
      <vt:variant>
        <vt:i4>5</vt:i4>
      </vt:variant>
      <vt:variant>
        <vt:lpwstr>http://www.1c.ru/rus/partners/training/uc1/courses.jsp?type=22</vt:lpwstr>
      </vt:variant>
      <vt:variant>
        <vt:lpwstr/>
      </vt:variant>
      <vt:variant>
        <vt:i4>2359333</vt:i4>
      </vt:variant>
      <vt:variant>
        <vt:i4>384</vt:i4>
      </vt:variant>
      <vt:variant>
        <vt:i4>0</vt:i4>
      </vt:variant>
      <vt:variant>
        <vt:i4>5</vt:i4>
      </vt:variant>
      <vt:variant>
        <vt:lpwstr>http://its.1c.ru/files/partner/academy.ppt</vt:lpwstr>
      </vt:variant>
      <vt:variant>
        <vt:lpwstr/>
      </vt:variant>
      <vt:variant>
        <vt:i4>2293857</vt:i4>
      </vt:variant>
      <vt:variant>
        <vt:i4>381</vt:i4>
      </vt:variant>
      <vt:variant>
        <vt:i4>0</vt:i4>
      </vt:variant>
      <vt:variant>
        <vt:i4>5</vt:i4>
      </vt:variant>
      <vt:variant>
        <vt:lpwstr>http://its.1c.ru/partner/trainings.php</vt:lpwstr>
      </vt:variant>
      <vt:variant>
        <vt:lpwstr/>
      </vt:variant>
      <vt:variant>
        <vt:i4>5439496</vt:i4>
      </vt:variant>
      <vt:variant>
        <vt:i4>378</vt:i4>
      </vt:variant>
      <vt:variant>
        <vt:i4>0</vt:i4>
      </vt:variant>
      <vt:variant>
        <vt:i4>5</vt:i4>
      </vt:variant>
      <vt:variant>
        <vt:lpwstr>http://its.1c.ru/db/partnerits/content/672/1</vt:lpwstr>
      </vt:variant>
      <vt:variant>
        <vt:lpwstr/>
      </vt:variant>
      <vt:variant>
        <vt:i4>6291562</vt:i4>
      </vt:variant>
      <vt:variant>
        <vt:i4>375</vt:i4>
      </vt:variant>
      <vt:variant>
        <vt:i4>0</vt:i4>
      </vt:variant>
      <vt:variant>
        <vt:i4>5</vt:i4>
      </vt:variant>
      <vt:variant>
        <vt:lpwstr>http://its.1c.ru/db/partnerits/content/312/hdoc</vt:lpwstr>
      </vt:variant>
      <vt:variant>
        <vt:lpwstr/>
      </vt:variant>
      <vt:variant>
        <vt:i4>4587590</vt:i4>
      </vt:variant>
      <vt:variant>
        <vt:i4>372</vt:i4>
      </vt:variant>
      <vt:variant>
        <vt:i4>0</vt:i4>
      </vt:variant>
      <vt:variant>
        <vt:i4>5</vt:i4>
      </vt:variant>
      <vt:variant>
        <vt:lpwstr>http://www.1c.ru/rus/partners/training/uc1/course.jsp?id=411</vt:lpwstr>
      </vt:variant>
      <vt:variant>
        <vt:lpwstr/>
      </vt:variant>
      <vt:variant>
        <vt:i4>2556021</vt:i4>
      </vt:variant>
      <vt:variant>
        <vt:i4>369</vt:i4>
      </vt:variant>
      <vt:variant>
        <vt:i4>0</vt:i4>
      </vt:variant>
      <vt:variant>
        <vt:i4>5</vt:i4>
      </vt:variant>
      <vt:variant>
        <vt:lpwstr>http://www.1c.ru/rus/partners/training/uc1/courses.jsp?type=22</vt:lpwstr>
      </vt:variant>
      <vt:variant>
        <vt:lpwstr/>
      </vt:variant>
      <vt:variant>
        <vt:i4>2359333</vt:i4>
      </vt:variant>
      <vt:variant>
        <vt:i4>366</vt:i4>
      </vt:variant>
      <vt:variant>
        <vt:i4>0</vt:i4>
      </vt:variant>
      <vt:variant>
        <vt:i4>5</vt:i4>
      </vt:variant>
      <vt:variant>
        <vt:lpwstr>http://its.1c.ru/files/partner/academy.ppt</vt:lpwstr>
      </vt:variant>
      <vt:variant>
        <vt:lpwstr/>
      </vt:variant>
      <vt:variant>
        <vt:i4>2293857</vt:i4>
      </vt:variant>
      <vt:variant>
        <vt:i4>363</vt:i4>
      </vt:variant>
      <vt:variant>
        <vt:i4>0</vt:i4>
      </vt:variant>
      <vt:variant>
        <vt:i4>5</vt:i4>
      </vt:variant>
      <vt:variant>
        <vt:lpwstr>http://its.1c.ru/partner/trainings.php</vt:lpwstr>
      </vt:variant>
      <vt:variant>
        <vt:lpwstr/>
      </vt:variant>
      <vt:variant>
        <vt:i4>5439496</vt:i4>
      </vt:variant>
      <vt:variant>
        <vt:i4>360</vt:i4>
      </vt:variant>
      <vt:variant>
        <vt:i4>0</vt:i4>
      </vt:variant>
      <vt:variant>
        <vt:i4>5</vt:i4>
      </vt:variant>
      <vt:variant>
        <vt:lpwstr>http://its.1c.ru/db/partnerits/content/672/1</vt:lpwstr>
      </vt:variant>
      <vt:variant>
        <vt:lpwstr/>
      </vt:variant>
      <vt:variant>
        <vt:i4>6750316</vt:i4>
      </vt:variant>
      <vt:variant>
        <vt:i4>357</vt:i4>
      </vt:variant>
      <vt:variant>
        <vt:i4>0</vt:i4>
      </vt:variant>
      <vt:variant>
        <vt:i4>5</vt:i4>
      </vt:variant>
      <vt:variant>
        <vt:lpwstr>http://its.1c.ru/db/partnerits/content/670/hdoc</vt:lpwstr>
      </vt:variant>
      <vt:variant>
        <vt:lpwstr/>
      </vt:variant>
      <vt:variant>
        <vt:i4>2949178</vt:i4>
      </vt:variant>
      <vt:variant>
        <vt:i4>354</vt:i4>
      </vt:variant>
      <vt:variant>
        <vt:i4>0</vt:i4>
      </vt:variant>
      <vt:variant>
        <vt:i4>5</vt:i4>
      </vt:variant>
      <vt:variant>
        <vt:lpwstr>http://its.1c.ru/db/finflet/content/19837/hdoc</vt:lpwstr>
      </vt:variant>
      <vt:variant>
        <vt:lpwstr/>
      </vt:variant>
      <vt:variant>
        <vt:i4>5963842</vt:i4>
      </vt:variant>
      <vt:variant>
        <vt:i4>351</vt:i4>
      </vt:variant>
      <vt:variant>
        <vt:i4>0</vt:i4>
      </vt:variant>
      <vt:variant>
        <vt:i4>5</vt:i4>
      </vt:variant>
      <vt:variant>
        <vt:lpwstr>http://its.1c.ru/</vt:lpwstr>
      </vt:variant>
      <vt:variant>
        <vt:lpwstr/>
      </vt:variant>
      <vt:variant>
        <vt:i4>3735668</vt:i4>
      </vt:variant>
      <vt:variant>
        <vt:i4>348</vt:i4>
      </vt:variant>
      <vt:variant>
        <vt:i4>0</vt:i4>
      </vt:variant>
      <vt:variant>
        <vt:i4>5</vt:i4>
      </vt:variant>
      <vt:variant>
        <vt:lpwstr>http://www.1c.ru/rus/partners/training/uc1/default.jsp</vt:lpwstr>
      </vt:variant>
      <vt:variant>
        <vt:lpwstr/>
      </vt:variant>
      <vt:variant>
        <vt:i4>7798794</vt:i4>
      </vt:variant>
      <vt:variant>
        <vt:i4>345</vt:i4>
      </vt:variant>
      <vt:variant>
        <vt:i4>0</vt:i4>
      </vt:variant>
      <vt:variant>
        <vt:i4>5</vt:i4>
      </vt:variant>
      <vt:variant>
        <vt:lpwstr>http://www.1c.ru/rus/partners/priv/fran-conf/subs.jsp?subs_id=1323</vt:lpwstr>
      </vt:variant>
      <vt:variant>
        <vt:lpwstr/>
      </vt:variant>
      <vt:variant>
        <vt:i4>2556030</vt:i4>
      </vt:variant>
      <vt:variant>
        <vt:i4>342</vt:i4>
      </vt:variant>
      <vt:variant>
        <vt:i4>0</vt:i4>
      </vt:variant>
      <vt:variant>
        <vt:i4>5</vt:i4>
      </vt:variant>
      <vt:variant>
        <vt:lpwstr>http://its.1c.ru/db/itsstandart/content/35/hdoc</vt:lpwstr>
      </vt:variant>
      <vt:variant>
        <vt:lpwstr/>
      </vt:variant>
      <vt:variant>
        <vt:i4>1114143</vt:i4>
      </vt:variant>
      <vt:variant>
        <vt:i4>339</vt:i4>
      </vt:variant>
      <vt:variant>
        <vt:i4>0</vt:i4>
      </vt:variant>
      <vt:variant>
        <vt:i4>5</vt:i4>
      </vt:variant>
      <vt:variant>
        <vt:lpwstr>http://its.1c.ru/db/itsstandart</vt:lpwstr>
      </vt:variant>
      <vt:variant>
        <vt:lpwstr>content:39:hdoc</vt:lpwstr>
      </vt:variant>
      <vt:variant>
        <vt:i4>3538998</vt:i4>
      </vt:variant>
      <vt:variant>
        <vt:i4>336</vt:i4>
      </vt:variant>
      <vt:variant>
        <vt:i4>0</vt:i4>
      </vt:variant>
      <vt:variant>
        <vt:i4>5</vt:i4>
      </vt:variant>
      <vt:variant>
        <vt:lpwstr>https://buhphone.com/ru/examen/</vt:lpwstr>
      </vt:variant>
      <vt:variant>
        <vt:lpwstr/>
      </vt:variant>
      <vt:variant>
        <vt:i4>3211297</vt:i4>
      </vt:variant>
      <vt:variant>
        <vt:i4>333</vt:i4>
      </vt:variant>
      <vt:variant>
        <vt:i4>0</vt:i4>
      </vt:variant>
      <vt:variant>
        <vt:i4>5</vt:i4>
      </vt:variant>
      <vt:variant>
        <vt:lpwstr>http://its.1c.ru/db/partnerits</vt:lpwstr>
      </vt:variant>
      <vt:variant>
        <vt:lpwstr>content:1172:hdoc</vt:lpwstr>
      </vt:variant>
      <vt:variant>
        <vt:i4>3866736</vt:i4>
      </vt:variant>
      <vt:variant>
        <vt:i4>330</vt:i4>
      </vt:variant>
      <vt:variant>
        <vt:i4>0</vt:i4>
      </vt:variant>
      <vt:variant>
        <vt:i4>5</vt:i4>
      </vt:variant>
      <vt:variant>
        <vt:lpwstr>http://its.1c.ru/db/partnerits</vt:lpwstr>
      </vt:variant>
      <vt:variant>
        <vt:lpwstr>content:638:hdoc</vt:lpwstr>
      </vt:variant>
      <vt:variant>
        <vt:i4>3211302</vt:i4>
      </vt:variant>
      <vt:variant>
        <vt:i4>327</vt:i4>
      </vt:variant>
      <vt:variant>
        <vt:i4>0</vt:i4>
      </vt:variant>
      <vt:variant>
        <vt:i4>5</vt:i4>
      </vt:variant>
      <vt:variant>
        <vt:lpwstr>http://its.1c.ru/db/partnerits</vt:lpwstr>
      </vt:variant>
      <vt:variant>
        <vt:lpwstr>content:1407:hdoc</vt:lpwstr>
      </vt:variant>
      <vt:variant>
        <vt:i4>4128884</vt:i4>
      </vt:variant>
      <vt:variant>
        <vt:i4>324</vt:i4>
      </vt:variant>
      <vt:variant>
        <vt:i4>0</vt:i4>
      </vt:variant>
      <vt:variant>
        <vt:i4>5</vt:i4>
      </vt:variant>
      <vt:variant>
        <vt:lpwstr>http://its.1c.ru/db/partnerits</vt:lpwstr>
      </vt:variant>
      <vt:variant>
        <vt:lpwstr>content:872:hdoc</vt:lpwstr>
      </vt:variant>
      <vt:variant>
        <vt:i4>196628</vt:i4>
      </vt:variant>
      <vt:variant>
        <vt:i4>321</vt:i4>
      </vt:variant>
      <vt:variant>
        <vt:i4>0</vt:i4>
      </vt:variant>
      <vt:variant>
        <vt:i4>5</vt:i4>
      </vt:variant>
      <vt:variant>
        <vt:lpwstr>http://its.1c.ru/db/partnerits</vt:lpwstr>
      </vt:variant>
      <vt:variant>
        <vt:lpwstr>content:31:hdoc</vt:lpwstr>
      </vt:variant>
      <vt:variant>
        <vt:i4>3145762</vt:i4>
      </vt:variant>
      <vt:variant>
        <vt:i4>318</vt:i4>
      </vt:variant>
      <vt:variant>
        <vt:i4>0</vt:i4>
      </vt:variant>
      <vt:variant>
        <vt:i4>5</vt:i4>
      </vt:variant>
      <vt:variant>
        <vt:lpwstr>http://its.1c.ru/db/partnerits</vt:lpwstr>
      </vt:variant>
      <vt:variant>
        <vt:lpwstr>content:1240:hdoc</vt:lpwstr>
      </vt:variant>
      <vt:variant>
        <vt:i4>6291491</vt:i4>
      </vt:variant>
      <vt:variant>
        <vt:i4>315</vt:i4>
      </vt:variant>
      <vt:variant>
        <vt:i4>0</vt:i4>
      </vt:variant>
      <vt:variant>
        <vt:i4>5</vt:i4>
      </vt:variant>
      <vt:variant>
        <vt:lpwstr>http:/its.1c.ru</vt:lpwstr>
      </vt:variant>
      <vt:variant>
        <vt:lpwstr/>
      </vt:variant>
      <vt:variant>
        <vt:i4>786460</vt:i4>
      </vt:variant>
      <vt:variant>
        <vt:i4>312</vt:i4>
      </vt:variant>
      <vt:variant>
        <vt:i4>0</vt:i4>
      </vt:variant>
      <vt:variant>
        <vt:i4>5</vt:i4>
      </vt:variant>
      <vt:variant>
        <vt:lpwstr>https://portal.1c.ru/</vt:lpwstr>
      </vt:variant>
      <vt:variant>
        <vt:lpwstr/>
      </vt:variant>
      <vt:variant>
        <vt:i4>1048637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_Toc448334249</vt:lpwstr>
      </vt:variant>
      <vt:variant>
        <vt:i4>1048637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_Toc448334248</vt:lpwstr>
      </vt:variant>
      <vt:variant>
        <vt:i4>1048637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_Toc448334247</vt:lpwstr>
      </vt:variant>
      <vt:variant>
        <vt:i4>1048637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_Toc448334246</vt:lpwstr>
      </vt:variant>
      <vt:variant>
        <vt:i4>1048637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_Toc448334245</vt:lpwstr>
      </vt:variant>
      <vt:variant>
        <vt:i4>1048637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_Toc448334244</vt:lpwstr>
      </vt:variant>
      <vt:variant>
        <vt:i4>1048637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_Toc448334243</vt:lpwstr>
      </vt:variant>
      <vt:variant>
        <vt:i4>1048637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_Toc448334242</vt:lpwstr>
      </vt:variant>
      <vt:variant>
        <vt:i4>1048637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_Toc448334241</vt:lpwstr>
      </vt:variant>
      <vt:variant>
        <vt:i4>1048637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_Toc448334240</vt:lpwstr>
      </vt:variant>
      <vt:variant>
        <vt:i4>1507389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_Toc448334239</vt:lpwstr>
      </vt:variant>
      <vt:variant>
        <vt:i4>1507389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_Toc448334238</vt:lpwstr>
      </vt:variant>
      <vt:variant>
        <vt:i4>1507389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_Toc448334237</vt:lpwstr>
      </vt:variant>
      <vt:variant>
        <vt:i4>1507389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_Toc448334236</vt:lpwstr>
      </vt:variant>
      <vt:variant>
        <vt:i4>1507389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_Toc448334235</vt:lpwstr>
      </vt:variant>
      <vt:variant>
        <vt:i4>1507389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_Toc448334234</vt:lpwstr>
      </vt:variant>
      <vt:variant>
        <vt:i4>1507389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_Toc448334233</vt:lpwstr>
      </vt:variant>
      <vt:variant>
        <vt:i4>1507389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_Toc448334232</vt:lpwstr>
      </vt:variant>
      <vt:variant>
        <vt:i4>1507389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_Toc448334231</vt:lpwstr>
      </vt:variant>
      <vt:variant>
        <vt:i4>1507389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_Toc448334230</vt:lpwstr>
      </vt:variant>
      <vt:variant>
        <vt:i4>1441853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_Toc448334229</vt:lpwstr>
      </vt:variant>
      <vt:variant>
        <vt:i4>1441853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_Toc448334228</vt:lpwstr>
      </vt:variant>
      <vt:variant>
        <vt:i4>1441853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_Toc448334227</vt:lpwstr>
      </vt:variant>
      <vt:variant>
        <vt:i4>1441853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_Toc448334226</vt:lpwstr>
      </vt:variant>
      <vt:variant>
        <vt:i4>1441853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_Toc448334225</vt:lpwstr>
      </vt:variant>
      <vt:variant>
        <vt:i4>1441853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_Toc448334224</vt:lpwstr>
      </vt:variant>
      <vt:variant>
        <vt:i4>1441853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_Toc448334223</vt:lpwstr>
      </vt:variant>
      <vt:variant>
        <vt:i4>1441853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_Toc448334222</vt:lpwstr>
      </vt:variant>
      <vt:variant>
        <vt:i4>1441853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_Toc448334221</vt:lpwstr>
      </vt:variant>
      <vt:variant>
        <vt:i4>1441853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_Toc448334220</vt:lpwstr>
      </vt:variant>
      <vt:variant>
        <vt:i4>1376317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_Toc448334219</vt:lpwstr>
      </vt:variant>
      <vt:variant>
        <vt:i4>1376317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_Toc448334218</vt:lpwstr>
      </vt:variant>
      <vt:variant>
        <vt:i4>1376317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_Toc448334217</vt:lpwstr>
      </vt:variant>
      <vt:variant>
        <vt:i4>1376317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_Toc448334216</vt:lpwstr>
      </vt:variant>
      <vt:variant>
        <vt:i4>1376317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_Toc448334215</vt:lpwstr>
      </vt:variant>
      <vt:variant>
        <vt:i4>1376317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_Toc448334214</vt:lpwstr>
      </vt:variant>
      <vt:variant>
        <vt:i4>1376317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_Toc448334213</vt:lpwstr>
      </vt:variant>
      <vt:variant>
        <vt:i4>1376317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_Toc448334212</vt:lpwstr>
      </vt:variant>
      <vt:variant>
        <vt:i4>1376317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_Toc448334211</vt:lpwstr>
      </vt:variant>
      <vt:variant>
        <vt:i4>1376317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_Toc448334210</vt:lpwstr>
      </vt:variant>
      <vt:variant>
        <vt:i4>1310781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_Toc448334209</vt:lpwstr>
      </vt:variant>
      <vt:variant>
        <vt:i4>1310781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_Toc448334208</vt:lpwstr>
      </vt:variant>
      <vt:variant>
        <vt:i4>1310781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_Toc448334207</vt:lpwstr>
      </vt:variant>
      <vt:variant>
        <vt:i4>1310781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_Toc448334206</vt:lpwstr>
      </vt:variant>
      <vt:variant>
        <vt:i4>1310781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_Toc448334205</vt:lpwstr>
      </vt:variant>
      <vt:variant>
        <vt:i4>1310781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_Toc448334204</vt:lpwstr>
      </vt:variant>
      <vt:variant>
        <vt:i4>1310781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_Toc448334203</vt:lpwstr>
      </vt:variant>
      <vt:variant>
        <vt:i4>1310781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_Toc448334202</vt:lpwstr>
      </vt:variant>
      <vt:variant>
        <vt:i4>1310781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_Toc448334201</vt:lpwstr>
      </vt:variant>
      <vt:variant>
        <vt:i4>1310781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_Toc448334200</vt:lpwstr>
      </vt:variant>
      <vt:variant>
        <vt:i4>1900606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_Toc448334199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 проекта</dc:title>
  <dc:subject>Внедрение Информационной системы управления торговлей в ООО «Ромашка»</dc:subject>
  <dc:creator>Морозова Елена Александровна</dc:creator>
  <cp:keywords>1.0.</cp:keywords>
  <dc:description> ИСУТ.01.УСТ 00-001</dc:description>
  <cp:lastModifiedBy>Максим Жиромский</cp:lastModifiedBy>
  <cp:revision>244</cp:revision>
  <cp:lastPrinted>2019-06-28T11:05:00Z</cp:lastPrinted>
  <dcterms:created xsi:type="dcterms:W3CDTF">2019-07-29T10:30:00Z</dcterms:created>
  <dcterms:modified xsi:type="dcterms:W3CDTF">2024-09-14T06:00:00Z</dcterms:modified>
  <cp:category>&lt;Индекс СМК&gt;</cp:category>
  <cp:contentStatus>&lt;Номер СМК&gt;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1</vt:lpwstr>
  </property>
</Properties>
</file>